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0ACAD" w14:textId="7A69B5CF" w:rsidR="00116848" w:rsidRPr="00C76656" w:rsidRDefault="00AA034B" w:rsidP="00116848">
      <w:pPr>
        <w:spacing w:before="30" w:after="30" w:line="360" w:lineRule="auto"/>
        <w:contextualSpacing/>
        <w:jc w:val="center"/>
        <w:rPr>
          <w:rFonts w:ascii="Palatino Linotype" w:hAnsi="Palatino Linotype"/>
          <w:b/>
          <w:sz w:val="36"/>
          <w:szCs w:val="36"/>
        </w:rPr>
      </w:pPr>
      <w:bookmarkStart w:id="0" w:name="_Hlk156606771"/>
      <w:bookmarkStart w:id="1" w:name="_Hlk80711674"/>
      <w:r>
        <w:rPr>
          <w:rFonts w:ascii="Palatino Linotype" w:hAnsi="Palatino Linotype"/>
          <w:b/>
          <w:sz w:val="36"/>
          <w:szCs w:val="36"/>
        </w:rPr>
        <w:t xml:space="preserve">ELECTRICAL DESIGN OF 2500 SQUARE FEET </w:t>
      </w:r>
      <w:r w:rsidR="00471FCE">
        <w:rPr>
          <w:rFonts w:ascii="Palatino Linotype" w:hAnsi="Palatino Linotype"/>
          <w:b/>
          <w:sz w:val="36"/>
          <w:szCs w:val="36"/>
        </w:rPr>
        <w:t>TWO</w:t>
      </w:r>
      <w:r>
        <w:rPr>
          <w:rFonts w:ascii="Palatino Linotype" w:hAnsi="Palatino Linotype"/>
          <w:b/>
          <w:sz w:val="36"/>
          <w:szCs w:val="36"/>
        </w:rPr>
        <w:t xml:space="preserve"> STOR</w:t>
      </w:r>
      <w:r w:rsidR="009C65AC">
        <w:rPr>
          <w:rFonts w:ascii="Palatino Linotype" w:hAnsi="Palatino Linotype"/>
          <w:b/>
          <w:sz w:val="36"/>
          <w:szCs w:val="36"/>
        </w:rPr>
        <w:t>E</w:t>
      </w:r>
      <w:r>
        <w:rPr>
          <w:rFonts w:ascii="Palatino Linotype" w:hAnsi="Palatino Linotype"/>
          <w:b/>
          <w:sz w:val="36"/>
          <w:szCs w:val="36"/>
        </w:rPr>
        <w:t>Y RESIDENTIAL BUILDING</w:t>
      </w:r>
    </w:p>
    <w:bookmarkEnd w:id="0"/>
    <w:p w14:paraId="714D1FEB" w14:textId="77777777" w:rsidR="00116848" w:rsidRDefault="00116848" w:rsidP="00116848">
      <w:pPr>
        <w:pStyle w:val="PhDNormal"/>
        <w:spacing w:before="30" w:after="30"/>
        <w:jc w:val="center"/>
        <w:rPr>
          <w:rFonts w:ascii="Palatino Linotype" w:hAnsi="Palatino Linotype"/>
        </w:rPr>
      </w:pPr>
      <w:r w:rsidRPr="004C0CFA">
        <w:rPr>
          <w:rFonts w:ascii="Palatino Linotype" w:hAnsi="Palatino Linotype"/>
          <w:noProof/>
          <w:lang w:val="en-US"/>
        </w:rPr>
        <w:drawing>
          <wp:inline distT="0" distB="0" distL="0" distR="0" wp14:anchorId="2E317844" wp14:editId="6974F4C6">
            <wp:extent cx="1609486" cy="200406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44" b="-44"/>
                    <a:stretch/>
                  </pic:blipFill>
                  <pic:spPr bwMode="auto">
                    <a:xfrm>
                      <a:off x="0" y="0"/>
                      <a:ext cx="1612179" cy="2007413"/>
                    </a:xfrm>
                    <a:prstGeom prst="rect">
                      <a:avLst/>
                    </a:prstGeom>
                    <a:noFill/>
                    <a:ln>
                      <a:noFill/>
                    </a:ln>
                  </pic:spPr>
                </pic:pic>
              </a:graphicData>
            </a:graphic>
          </wp:inline>
        </w:drawing>
      </w:r>
    </w:p>
    <w:p w14:paraId="2769EBF2" w14:textId="66C71C83" w:rsidR="00116848" w:rsidRDefault="00116848" w:rsidP="00163FE8">
      <w:pPr>
        <w:pStyle w:val="NoSpacing"/>
        <w:spacing w:before="30" w:after="30"/>
        <w:rPr>
          <w:rFonts w:ascii="Palatino Linotype" w:hAnsi="Palatino Linotype"/>
          <w:b/>
          <w:color w:val="000000" w:themeColor="text1"/>
          <w:sz w:val="30"/>
          <w:szCs w:val="30"/>
        </w:rPr>
      </w:pPr>
      <w:bookmarkStart w:id="2" w:name="_Hlk80450513"/>
    </w:p>
    <w:p w14:paraId="7F9DC22D" w14:textId="77777777" w:rsidR="00163FE8" w:rsidRDefault="00163FE8" w:rsidP="00163FE8">
      <w:pPr>
        <w:pStyle w:val="NoSpacing"/>
        <w:spacing w:before="30" w:after="30"/>
        <w:rPr>
          <w:rFonts w:ascii="Palatino Linotype" w:hAnsi="Palatino Linotype"/>
          <w:b/>
          <w:color w:val="000000" w:themeColor="text1"/>
          <w:sz w:val="30"/>
          <w:szCs w:val="30"/>
        </w:rPr>
      </w:pPr>
    </w:p>
    <w:p w14:paraId="258D6AB3" w14:textId="75033329" w:rsidR="00116848" w:rsidRDefault="00116848" w:rsidP="00116848">
      <w:pPr>
        <w:pStyle w:val="NoSpacing"/>
        <w:spacing w:before="30" w:after="30"/>
        <w:jc w:val="center"/>
        <w:rPr>
          <w:rFonts w:ascii="Palatino Linotype" w:hAnsi="Palatino Linotype"/>
          <w:b/>
          <w:color w:val="000000" w:themeColor="text1"/>
          <w:sz w:val="30"/>
          <w:szCs w:val="30"/>
        </w:rPr>
      </w:pPr>
      <w:r>
        <w:rPr>
          <w:rFonts w:ascii="Palatino Linotype" w:hAnsi="Palatino Linotype"/>
          <w:b/>
          <w:color w:val="000000" w:themeColor="text1"/>
          <w:sz w:val="30"/>
          <w:szCs w:val="30"/>
        </w:rPr>
        <w:t xml:space="preserve">  </w:t>
      </w:r>
      <w:r w:rsidRPr="002E71F5">
        <w:rPr>
          <w:rFonts w:ascii="Palatino Linotype" w:hAnsi="Palatino Linotype"/>
          <w:b/>
          <w:color w:val="000000" w:themeColor="text1"/>
          <w:sz w:val="30"/>
          <w:szCs w:val="30"/>
        </w:rPr>
        <w:t>Submitted By</w:t>
      </w:r>
    </w:p>
    <w:p w14:paraId="16CEA774" w14:textId="77777777" w:rsidR="00163FE8" w:rsidRPr="002E71F5" w:rsidRDefault="00163FE8" w:rsidP="00116848">
      <w:pPr>
        <w:pStyle w:val="NoSpacing"/>
        <w:spacing w:before="30" w:after="30"/>
        <w:jc w:val="center"/>
        <w:rPr>
          <w:rFonts w:ascii="Palatino Linotype" w:hAnsi="Palatino Linotype"/>
          <w:b/>
          <w:color w:val="000000" w:themeColor="text1"/>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240"/>
      </w:tblGrid>
      <w:tr w:rsidR="00163FE8" w14:paraId="52E38F36" w14:textId="77777777" w:rsidTr="009C65AC">
        <w:tc>
          <w:tcPr>
            <w:tcW w:w="4269" w:type="dxa"/>
          </w:tcPr>
          <w:p w14:paraId="2F1EBE49" w14:textId="77777777" w:rsidR="00471FCE" w:rsidRPr="00C76656" w:rsidRDefault="00471FCE" w:rsidP="00471FCE">
            <w:pPr>
              <w:pStyle w:val="NoSpacing"/>
              <w:jc w:val="center"/>
              <w:rPr>
                <w:rFonts w:ascii="Palatino Linotype" w:hAnsi="Palatino Linotype" w:cs="Times New Roman"/>
                <w:b/>
                <w:color w:val="000000" w:themeColor="text1"/>
                <w:sz w:val="32"/>
                <w:szCs w:val="32"/>
              </w:rPr>
            </w:pPr>
            <w:r>
              <w:rPr>
                <w:rFonts w:ascii="Palatino Linotype" w:hAnsi="Palatino Linotype" w:cs="Times New Roman"/>
                <w:b/>
                <w:color w:val="000000" w:themeColor="text1"/>
                <w:sz w:val="32"/>
                <w:szCs w:val="32"/>
              </w:rPr>
              <w:t>Md. Mahdi Hasan</w:t>
            </w:r>
          </w:p>
          <w:p w14:paraId="4976BA8E" w14:textId="77777777" w:rsidR="00471FCE" w:rsidRPr="00C76656" w:rsidRDefault="00471FCE" w:rsidP="00471FCE">
            <w:pPr>
              <w:pStyle w:val="NoSpacing"/>
              <w:jc w:val="center"/>
              <w:rPr>
                <w:rFonts w:ascii="Palatino Linotype" w:hAnsi="Palatino Linotype"/>
                <w:b/>
                <w:color w:val="000000" w:themeColor="text1"/>
                <w:sz w:val="30"/>
                <w:szCs w:val="30"/>
              </w:rPr>
            </w:pPr>
            <w:r w:rsidRPr="00C76656">
              <w:rPr>
                <w:rFonts w:ascii="Palatino Linotype" w:hAnsi="Palatino Linotype" w:cs="Times New Roman"/>
                <w:b/>
                <w:color w:val="000000" w:themeColor="text1"/>
                <w:sz w:val="30"/>
                <w:szCs w:val="30"/>
              </w:rPr>
              <w:t>ID: 1</w:t>
            </w:r>
            <w:r>
              <w:rPr>
                <w:rFonts w:ascii="Palatino Linotype" w:hAnsi="Palatino Linotype" w:cs="Times New Roman"/>
                <w:b/>
                <w:color w:val="000000" w:themeColor="text1"/>
                <w:sz w:val="30"/>
                <w:szCs w:val="30"/>
              </w:rPr>
              <w:t>802139</w:t>
            </w:r>
          </w:p>
          <w:p w14:paraId="10DE4508" w14:textId="77777777" w:rsidR="00163FE8" w:rsidRDefault="00163FE8" w:rsidP="00116848">
            <w:pPr>
              <w:pStyle w:val="PhDNormal"/>
              <w:spacing w:before="30" w:after="30"/>
              <w:ind w:firstLine="0"/>
              <w:rPr>
                <w:b/>
                <w:bCs/>
                <w:sz w:val="28"/>
                <w:szCs w:val="28"/>
              </w:rPr>
            </w:pPr>
          </w:p>
        </w:tc>
        <w:tc>
          <w:tcPr>
            <w:tcW w:w="4240" w:type="dxa"/>
          </w:tcPr>
          <w:p w14:paraId="59390BF2" w14:textId="77777777" w:rsidR="00471FCE" w:rsidRPr="00C76656" w:rsidRDefault="00471FCE" w:rsidP="00471FCE">
            <w:pPr>
              <w:pStyle w:val="NoSpacing"/>
              <w:jc w:val="center"/>
              <w:rPr>
                <w:rFonts w:ascii="Palatino Linotype" w:hAnsi="Palatino Linotype" w:cs="Times New Roman"/>
                <w:b/>
                <w:color w:val="000000" w:themeColor="text1"/>
                <w:sz w:val="32"/>
                <w:szCs w:val="32"/>
              </w:rPr>
            </w:pPr>
            <w:r>
              <w:rPr>
                <w:rFonts w:ascii="Palatino Linotype" w:hAnsi="Palatino Linotype" w:cs="Times New Roman"/>
                <w:b/>
                <w:color w:val="000000" w:themeColor="text1"/>
                <w:sz w:val="32"/>
                <w:szCs w:val="32"/>
              </w:rPr>
              <w:t xml:space="preserve">S M </w:t>
            </w:r>
            <w:proofErr w:type="spellStart"/>
            <w:r>
              <w:rPr>
                <w:rFonts w:ascii="Palatino Linotype" w:hAnsi="Palatino Linotype" w:cs="Times New Roman"/>
                <w:b/>
                <w:color w:val="000000" w:themeColor="text1"/>
                <w:sz w:val="32"/>
                <w:szCs w:val="32"/>
              </w:rPr>
              <w:t>Shahariar</w:t>
            </w:r>
            <w:proofErr w:type="spellEnd"/>
            <w:r>
              <w:rPr>
                <w:rFonts w:ascii="Palatino Linotype" w:hAnsi="Palatino Linotype" w:cs="Times New Roman"/>
                <w:b/>
                <w:color w:val="000000" w:themeColor="text1"/>
                <w:sz w:val="32"/>
                <w:szCs w:val="32"/>
              </w:rPr>
              <w:t xml:space="preserve"> Hossain</w:t>
            </w:r>
          </w:p>
          <w:p w14:paraId="7C8C3194" w14:textId="77777777" w:rsidR="00471FCE" w:rsidRPr="00C76656" w:rsidRDefault="00471FCE" w:rsidP="00471FCE">
            <w:pPr>
              <w:pStyle w:val="NoSpacing"/>
              <w:jc w:val="center"/>
              <w:rPr>
                <w:rFonts w:ascii="Palatino Linotype" w:hAnsi="Palatino Linotype" w:cs="Times New Roman"/>
                <w:b/>
                <w:color w:val="000000" w:themeColor="text1"/>
                <w:sz w:val="30"/>
                <w:szCs w:val="30"/>
              </w:rPr>
            </w:pPr>
            <w:r w:rsidRPr="00C76656">
              <w:rPr>
                <w:rFonts w:ascii="Palatino Linotype" w:hAnsi="Palatino Linotype" w:cs="Times New Roman"/>
                <w:b/>
                <w:color w:val="000000" w:themeColor="text1"/>
                <w:sz w:val="30"/>
                <w:szCs w:val="30"/>
              </w:rPr>
              <w:t>ID: 1</w:t>
            </w:r>
            <w:r>
              <w:rPr>
                <w:rFonts w:ascii="Palatino Linotype" w:hAnsi="Palatino Linotype" w:cs="Times New Roman"/>
                <w:b/>
                <w:color w:val="000000" w:themeColor="text1"/>
                <w:sz w:val="30"/>
                <w:szCs w:val="30"/>
              </w:rPr>
              <w:t>802148</w:t>
            </w:r>
          </w:p>
          <w:p w14:paraId="3A0AFEF3" w14:textId="77777777" w:rsidR="00163FE8" w:rsidRDefault="00163FE8" w:rsidP="00116848">
            <w:pPr>
              <w:pStyle w:val="PhDNormal"/>
              <w:spacing w:before="30" w:after="30"/>
              <w:ind w:firstLine="0"/>
              <w:rPr>
                <w:b/>
                <w:bCs/>
                <w:sz w:val="28"/>
                <w:szCs w:val="28"/>
              </w:rPr>
            </w:pPr>
          </w:p>
        </w:tc>
      </w:tr>
      <w:tr w:rsidR="00163FE8" w14:paraId="2CB52EBB" w14:textId="77777777" w:rsidTr="009C65AC">
        <w:tc>
          <w:tcPr>
            <w:tcW w:w="4269" w:type="dxa"/>
          </w:tcPr>
          <w:p w14:paraId="37A57200" w14:textId="77777777" w:rsidR="00163FE8" w:rsidRDefault="00163FE8" w:rsidP="00163FE8">
            <w:pPr>
              <w:pStyle w:val="NoSpacing"/>
              <w:jc w:val="center"/>
              <w:rPr>
                <w:rFonts w:ascii="Palatino Linotype" w:hAnsi="Palatino Linotype" w:cs="Times New Roman"/>
                <w:b/>
                <w:color w:val="000000" w:themeColor="text1"/>
                <w:sz w:val="32"/>
                <w:szCs w:val="32"/>
              </w:rPr>
            </w:pPr>
          </w:p>
          <w:p w14:paraId="342E9A5C" w14:textId="3DCE8A89" w:rsidR="00163FE8" w:rsidRPr="00C76656" w:rsidRDefault="00163FE8" w:rsidP="00163FE8">
            <w:pPr>
              <w:pStyle w:val="NoSpacing"/>
              <w:jc w:val="center"/>
              <w:rPr>
                <w:rFonts w:ascii="Palatino Linotype" w:hAnsi="Palatino Linotype" w:cs="Times New Roman"/>
                <w:b/>
                <w:color w:val="000000" w:themeColor="text1"/>
                <w:sz w:val="32"/>
                <w:szCs w:val="32"/>
              </w:rPr>
            </w:pPr>
          </w:p>
        </w:tc>
        <w:tc>
          <w:tcPr>
            <w:tcW w:w="4240" w:type="dxa"/>
          </w:tcPr>
          <w:p w14:paraId="7AE48AFE" w14:textId="77777777" w:rsidR="00163FE8" w:rsidRPr="00C76656" w:rsidRDefault="00163FE8" w:rsidP="00163FE8">
            <w:pPr>
              <w:pStyle w:val="NoSpacing"/>
              <w:jc w:val="center"/>
              <w:rPr>
                <w:rFonts w:ascii="Palatino Linotype" w:hAnsi="Palatino Linotype" w:cs="Times New Roman"/>
                <w:b/>
                <w:color w:val="000000" w:themeColor="text1"/>
                <w:sz w:val="32"/>
                <w:szCs w:val="32"/>
              </w:rPr>
            </w:pPr>
          </w:p>
        </w:tc>
      </w:tr>
    </w:tbl>
    <w:p w14:paraId="50F4D7B0" w14:textId="51949005" w:rsidR="009C65AC" w:rsidRPr="009C65AC" w:rsidRDefault="009C65AC" w:rsidP="00163FE8">
      <w:pPr>
        <w:pStyle w:val="PhDNormal"/>
        <w:spacing w:before="30" w:after="30"/>
        <w:ind w:firstLine="0"/>
        <w:jc w:val="center"/>
        <w:rPr>
          <w:rFonts w:ascii="Palatino Linotype" w:hAnsi="Palatino Linotype"/>
          <w:b/>
          <w:bCs/>
          <w:sz w:val="28"/>
          <w:szCs w:val="28"/>
        </w:rPr>
      </w:pPr>
      <w:r w:rsidRPr="009C65AC">
        <w:rPr>
          <w:rFonts w:ascii="Palatino Linotype" w:hAnsi="Palatino Linotype"/>
          <w:b/>
          <w:bCs/>
          <w:sz w:val="28"/>
          <w:szCs w:val="28"/>
        </w:rPr>
        <w:t>EEE 460</w:t>
      </w:r>
    </w:p>
    <w:p w14:paraId="64BC5173" w14:textId="79ABDAC6" w:rsidR="00163FE8" w:rsidRPr="009C65AC" w:rsidRDefault="009C65AC" w:rsidP="00163FE8">
      <w:pPr>
        <w:pStyle w:val="PhDNormal"/>
        <w:spacing w:before="30" w:after="30"/>
        <w:ind w:firstLine="0"/>
        <w:jc w:val="center"/>
        <w:rPr>
          <w:rFonts w:ascii="Palatino Linotype" w:hAnsi="Palatino Linotype"/>
          <w:b/>
          <w:bCs/>
          <w:sz w:val="28"/>
          <w:szCs w:val="28"/>
        </w:rPr>
      </w:pPr>
      <w:r w:rsidRPr="009C65AC">
        <w:rPr>
          <w:rFonts w:ascii="Palatino Linotype" w:hAnsi="Palatino Linotype"/>
          <w:b/>
          <w:bCs/>
          <w:sz w:val="28"/>
          <w:szCs w:val="28"/>
        </w:rPr>
        <w:t xml:space="preserve">Electrical Service Design </w:t>
      </w:r>
    </w:p>
    <w:p w14:paraId="7ACD3996" w14:textId="77777777" w:rsidR="00163FE8" w:rsidRDefault="00163FE8" w:rsidP="00163FE8">
      <w:pPr>
        <w:pStyle w:val="PhDNormal"/>
        <w:spacing w:before="30" w:after="30"/>
        <w:ind w:firstLine="0"/>
        <w:jc w:val="center"/>
        <w:rPr>
          <w:rFonts w:ascii="Palatino Linotype" w:hAnsi="Palatino Linotype"/>
          <w:szCs w:val="24"/>
        </w:rPr>
      </w:pPr>
    </w:p>
    <w:p w14:paraId="37CBCB80" w14:textId="77777777" w:rsidR="009C65AC" w:rsidRDefault="009C65AC" w:rsidP="00163FE8">
      <w:pPr>
        <w:pStyle w:val="PhDNormal"/>
        <w:spacing w:before="30" w:after="30"/>
        <w:ind w:firstLine="0"/>
        <w:jc w:val="center"/>
        <w:rPr>
          <w:rFonts w:ascii="Palatino Linotype" w:hAnsi="Palatino Linotype"/>
          <w:szCs w:val="24"/>
        </w:rPr>
      </w:pPr>
    </w:p>
    <w:p w14:paraId="20937CB5" w14:textId="77777777" w:rsidR="009C65AC" w:rsidRDefault="009C65AC" w:rsidP="00163FE8">
      <w:pPr>
        <w:pStyle w:val="PhDNormal"/>
        <w:spacing w:before="30" w:after="30"/>
        <w:ind w:firstLine="0"/>
        <w:jc w:val="center"/>
        <w:rPr>
          <w:rFonts w:ascii="Palatino Linotype" w:hAnsi="Palatino Linotype"/>
          <w:szCs w:val="24"/>
        </w:rPr>
      </w:pPr>
    </w:p>
    <w:p w14:paraId="31EF2446" w14:textId="38D00D1A" w:rsidR="00163FE8" w:rsidRPr="00C76656" w:rsidRDefault="00163FE8" w:rsidP="00163FE8">
      <w:pPr>
        <w:pStyle w:val="PhDNormal"/>
        <w:spacing w:before="30" w:after="30"/>
        <w:ind w:firstLine="0"/>
        <w:jc w:val="center"/>
        <w:rPr>
          <w:rFonts w:ascii="Palatino Linotype" w:hAnsi="Palatino Linotype"/>
          <w:szCs w:val="24"/>
        </w:rPr>
      </w:pPr>
      <w:r w:rsidRPr="00C76656">
        <w:rPr>
          <w:rFonts w:ascii="Palatino Linotype" w:hAnsi="Palatino Linotype"/>
          <w:szCs w:val="24"/>
        </w:rPr>
        <w:t>Department of Electrical and Electronic Engineering</w:t>
      </w:r>
    </w:p>
    <w:p w14:paraId="3E4F620E" w14:textId="77777777" w:rsidR="00163FE8" w:rsidRPr="00C76656" w:rsidRDefault="00163FE8" w:rsidP="00163FE8">
      <w:pPr>
        <w:pStyle w:val="PhDNormal"/>
        <w:spacing w:before="30" w:after="30"/>
        <w:ind w:firstLine="0"/>
        <w:jc w:val="center"/>
        <w:rPr>
          <w:rFonts w:ascii="Palatino Linotype" w:hAnsi="Palatino Linotype"/>
          <w:szCs w:val="24"/>
        </w:rPr>
      </w:pPr>
      <w:r w:rsidRPr="00C76656">
        <w:rPr>
          <w:rFonts w:ascii="Palatino Linotype" w:hAnsi="Palatino Linotype"/>
          <w:szCs w:val="24"/>
        </w:rPr>
        <w:t>CHITTAGONG UNIVERSITY OF ENGINEERING AND TECHNOLOGY</w:t>
      </w:r>
    </w:p>
    <w:p w14:paraId="2027F8E7" w14:textId="652D6C5A" w:rsidR="00116848" w:rsidRPr="004C0CFA" w:rsidRDefault="009C65AC" w:rsidP="00F97946">
      <w:pPr>
        <w:pStyle w:val="PhDNormal"/>
        <w:spacing w:before="30" w:after="30"/>
        <w:ind w:firstLine="0"/>
        <w:jc w:val="center"/>
        <w:rPr>
          <w:rFonts w:ascii="Palatino Linotype" w:hAnsi="Palatino Linotype"/>
          <w:szCs w:val="24"/>
        </w:rPr>
        <w:sectPr w:rsidR="00116848" w:rsidRPr="004C0CFA" w:rsidSect="00A66765">
          <w:type w:val="oddPage"/>
          <w:pgSz w:w="11907" w:h="16840" w:code="9"/>
          <w:pgMar w:top="1411" w:right="1411" w:bottom="1411" w:left="1987" w:header="720" w:footer="720" w:gutter="0"/>
          <w:cols w:space="720"/>
          <w:docGrid w:linePitch="326"/>
        </w:sectPr>
      </w:pPr>
      <w:r>
        <w:rPr>
          <w:rFonts w:ascii="Palatino Linotype" w:hAnsi="Palatino Linotype"/>
          <w:szCs w:val="24"/>
        </w:rPr>
        <w:t>January</w:t>
      </w:r>
      <w:r w:rsidR="00163FE8" w:rsidRPr="00C76656">
        <w:rPr>
          <w:rFonts w:ascii="Palatino Linotype" w:hAnsi="Palatino Linotype"/>
          <w:szCs w:val="24"/>
        </w:rPr>
        <w:t>, 202</w:t>
      </w:r>
      <w:bookmarkEnd w:id="1"/>
      <w:bookmarkEnd w:id="2"/>
      <w:r w:rsidR="001354A7">
        <w:rPr>
          <w:rFonts w:ascii="Palatino Linotype" w:hAnsi="Palatino Linotype"/>
          <w:szCs w:val="24"/>
        </w:rPr>
        <w:t>4</w:t>
      </w:r>
    </w:p>
    <w:p w14:paraId="3001E054" w14:textId="77777777" w:rsidR="00116848" w:rsidRPr="004C0CFA" w:rsidRDefault="00116848" w:rsidP="00116848">
      <w:pPr>
        <w:pStyle w:val="PhDPreliminaryHeading"/>
        <w:spacing w:before="30" w:after="30"/>
        <w:rPr>
          <w:rFonts w:ascii="Palatino Linotype" w:hAnsi="Palatino Linotype"/>
        </w:rPr>
      </w:pPr>
      <w:bookmarkStart w:id="3" w:name="_Toc400459736"/>
      <w:bookmarkStart w:id="4" w:name="_Toc156767537"/>
      <w:r w:rsidRPr="004C0CFA">
        <w:rPr>
          <w:rFonts w:ascii="Palatino Linotype" w:hAnsi="Palatino Linotype"/>
        </w:rPr>
        <w:lastRenderedPageBreak/>
        <w:t>Table of Contents</w:t>
      </w:r>
      <w:bookmarkEnd w:id="3"/>
      <w:bookmarkEnd w:id="4"/>
    </w:p>
    <w:p w14:paraId="068490D2" w14:textId="4A158C17" w:rsidR="00636221" w:rsidRDefault="00116848">
      <w:pPr>
        <w:pStyle w:val="TOC2"/>
        <w:rPr>
          <w:rFonts w:asciiTheme="minorHAnsi" w:eastAsiaTheme="minorEastAsia" w:hAnsiTheme="minorHAnsi" w:cstheme="minorBidi"/>
          <w:szCs w:val="22"/>
          <w:lang w:val="en-US"/>
        </w:rPr>
      </w:pPr>
      <w:r w:rsidRPr="004C0CFA">
        <w:rPr>
          <w:rFonts w:ascii="Palatino Linotype" w:hAnsi="Palatino Linotype"/>
          <w:b/>
        </w:rPr>
        <w:fldChar w:fldCharType="begin"/>
      </w:r>
      <w:r w:rsidRPr="004C0CFA">
        <w:rPr>
          <w:rFonts w:ascii="Palatino Linotype" w:hAnsi="Palatino Linotype"/>
          <w:b/>
        </w:rPr>
        <w:instrText xml:space="preserve"> TOC \o "1-4" \h \z \u </w:instrText>
      </w:r>
      <w:r w:rsidRPr="004C0CFA">
        <w:rPr>
          <w:rFonts w:ascii="Palatino Linotype" w:hAnsi="Palatino Linotype"/>
          <w:b/>
        </w:rPr>
        <w:fldChar w:fldCharType="separate"/>
      </w:r>
      <w:hyperlink w:anchor="_Toc156767537" w:history="1">
        <w:r w:rsidR="00636221" w:rsidRPr="00CD419A">
          <w:rPr>
            <w:rStyle w:val="Hyperlink"/>
            <w:rFonts w:ascii="Palatino Linotype" w:hAnsi="Palatino Linotype"/>
          </w:rPr>
          <w:t>TABLE OF CONTENTS</w:t>
        </w:r>
        <w:r w:rsidR="00636221">
          <w:rPr>
            <w:webHidden/>
          </w:rPr>
          <w:tab/>
        </w:r>
        <w:r w:rsidR="00636221">
          <w:rPr>
            <w:webHidden/>
          </w:rPr>
          <w:fldChar w:fldCharType="begin"/>
        </w:r>
        <w:r w:rsidR="00636221">
          <w:rPr>
            <w:webHidden/>
          </w:rPr>
          <w:instrText xml:space="preserve"> PAGEREF _Toc156767537 \h </w:instrText>
        </w:r>
        <w:r w:rsidR="00636221">
          <w:rPr>
            <w:webHidden/>
          </w:rPr>
        </w:r>
        <w:r w:rsidR="00636221">
          <w:rPr>
            <w:webHidden/>
          </w:rPr>
          <w:fldChar w:fldCharType="separate"/>
        </w:r>
        <w:r w:rsidR="00636221">
          <w:rPr>
            <w:webHidden/>
          </w:rPr>
          <w:t>3</w:t>
        </w:r>
        <w:r w:rsidR="00636221">
          <w:rPr>
            <w:webHidden/>
          </w:rPr>
          <w:fldChar w:fldCharType="end"/>
        </w:r>
      </w:hyperlink>
    </w:p>
    <w:p w14:paraId="26B46F67" w14:textId="24AD97B6" w:rsidR="00636221" w:rsidRDefault="00A85C6C">
      <w:pPr>
        <w:pStyle w:val="TOC2"/>
        <w:rPr>
          <w:rFonts w:asciiTheme="minorHAnsi" w:eastAsiaTheme="minorEastAsia" w:hAnsiTheme="minorHAnsi" w:cstheme="minorBidi"/>
          <w:szCs w:val="22"/>
          <w:lang w:val="en-US"/>
        </w:rPr>
      </w:pPr>
      <w:hyperlink w:anchor="_Toc156767538" w:history="1">
        <w:r w:rsidR="00636221" w:rsidRPr="00636221">
          <w:rPr>
            <w:rStyle w:val="Hyperlink"/>
            <w:rFonts w:eastAsiaTheme="minorHAnsi"/>
            <w:lang w:val="en-US"/>
          </w:rPr>
          <w:t>PROJECT</w:t>
        </w:r>
        <w:r w:rsidR="00636221" w:rsidRPr="00CD419A">
          <w:rPr>
            <w:rStyle w:val="Hyperlink"/>
            <w:rFonts w:eastAsiaTheme="minorHAnsi"/>
            <w:lang w:val="en-US"/>
          </w:rPr>
          <w:t xml:space="preserve"> TITLE:</w:t>
        </w:r>
        <w:r w:rsidR="00636221">
          <w:rPr>
            <w:webHidden/>
          </w:rPr>
          <w:tab/>
        </w:r>
        <w:r w:rsidR="00636221">
          <w:rPr>
            <w:webHidden/>
          </w:rPr>
          <w:fldChar w:fldCharType="begin"/>
        </w:r>
        <w:r w:rsidR="00636221">
          <w:rPr>
            <w:webHidden/>
          </w:rPr>
          <w:instrText xml:space="preserve"> PAGEREF _Toc156767538 \h </w:instrText>
        </w:r>
        <w:r w:rsidR="00636221">
          <w:rPr>
            <w:webHidden/>
          </w:rPr>
        </w:r>
        <w:r w:rsidR="00636221">
          <w:rPr>
            <w:webHidden/>
          </w:rPr>
          <w:fldChar w:fldCharType="separate"/>
        </w:r>
        <w:r w:rsidR="00636221">
          <w:rPr>
            <w:webHidden/>
          </w:rPr>
          <w:t>5</w:t>
        </w:r>
        <w:r w:rsidR="00636221">
          <w:rPr>
            <w:webHidden/>
          </w:rPr>
          <w:fldChar w:fldCharType="end"/>
        </w:r>
      </w:hyperlink>
    </w:p>
    <w:p w14:paraId="73229536" w14:textId="5AED28E0" w:rsidR="00636221" w:rsidRDefault="00A85C6C">
      <w:pPr>
        <w:pStyle w:val="TOC1"/>
        <w:rPr>
          <w:rFonts w:asciiTheme="minorHAnsi" w:eastAsiaTheme="minorEastAsia" w:hAnsiTheme="minorHAnsi" w:cstheme="minorBidi"/>
          <w:b w:val="0"/>
          <w:sz w:val="22"/>
          <w:szCs w:val="22"/>
          <w:lang w:val="en-US"/>
        </w:rPr>
      </w:pPr>
      <w:hyperlink w:anchor="_Toc156767539" w:history="1">
        <w:r w:rsidR="00636221" w:rsidRPr="00CD419A">
          <w:rPr>
            <w:rStyle w:val="Hyperlink"/>
            <w:rFonts w:ascii="Palatino Linotype" w:hAnsi="Palatino Linotype"/>
          </w:rPr>
          <w:t>1</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rPr>
          <w:t>DETAIL PLAN DRAWING</w:t>
        </w:r>
        <w:r w:rsidR="00636221">
          <w:rPr>
            <w:webHidden/>
          </w:rPr>
          <w:tab/>
        </w:r>
        <w:r w:rsidR="00636221">
          <w:rPr>
            <w:webHidden/>
          </w:rPr>
          <w:fldChar w:fldCharType="begin"/>
        </w:r>
        <w:r w:rsidR="00636221">
          <w:rPr>
            <w:webHidden/>
          </w:rPr>
          <w:instrText xml:space="preserve"> PAGEREF _Toc156767539 \h </w:instrText>
        </w:r>
        <w:r w:rsidR="00636221">
          <w:rPr>
            <w:webHidden/>
          </w:rPr>
        </w:r>
        <w:r w:rsidR="00636221">
          <w:rPr>
            <w:webHidden/>
          </w:rPr>
          <w:fldChar w:fldCharType="separate"/>
        </w:r>
        <w:r w:rsidR="00636221">
          <w:rPr>
            <w:webHidden/>
          </w:rPr>
          <w:t>5</w:t>
        </w:r>
        <w:r w:rsidR="00636221">
          <w:rPr>
            <w:webHidden/>
          </w:rPr>
          <w:fldChar w:fldCharType="end"/>
        </w:r>
      </w:hyperlink>
    </w:p>
    <w:p w14:paraId="10C32DCF" w14:textId="13E88808" w:rsidR="00636221" w:rsidRDefault="00A85C6C">
      <w:pPr>
        <w:pStyle w:val="TOC2"/>
        <w:rPr>
          <w:rFonts w:asciiTheme="minorHAnsi" w:eastAsiaTheme="minorEastAsia" w:hAnsiTheme="minorHAnsi" w:cstheme="minorBidi"/>
          <w:szCs w:val="22"/>
          <w:lang w:val="en-US"/>
        </w:rPr>
      </w:pPr>
      <w:hyperlink w:anchor="_Toc156767540" w:history="1">
        <w:r w:rsidR="00636221" w:rsidRPr="00CD419A">
          <w:rPr>
            <w:rStyle w:val="Hyperlink"/>
            <w:rFonts w:ascii="Palatino Linotype" w:hAnsi="Palatino Linotype"/>
          </w:rPr>
          <w:t>1.1</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INTRODUCTION</w:t>
        </w:r>
        <w:r w:rsidR="00636221">
          <w:rPr>
            <w:webHidden/>
          </w:rPr>
          <w:tab/>
        </w:r>
        <w:r w:rsidR="00636221">
          <w:rPr>
            <w:webHidden/>
          </w:rPr>
          <w:fldChar w:fldCharType="begin"/>
        </w:r>
        <w:r w:rsidR="00636221">
          <w:rPr>
            <w:webHidden/>
          </w:rPr>
          <w:instrText xml:space="preserve"> PAGEREF _Toc156767540 \h </w:instrText>
        </w:r>
        <w:r w:rsidR="00636221">
          <w:rPr>
            <w:webHidden/>
          </w:rPr>
        </w:r>
        <w:r w:rsidR="00636221">
          <w:rPr>
            <w:webHidden/>
          </w:rPr>
          <w:fldChar w:fldCharType="separate"/>
        </w:r>
        <w:r w:rsidR="00636221">
          <w:rPr>
            <w:webHidden/>
          </w:rPr>
          <w:t>5</w:t>
        </w:r>
        <w:r w:rsidR="00636221">
          <w:rPr>
            <w:webHidden/>
          </w:rPr>
          <w:fldChar w:fldCharType="end"/>
        </w:r>
      </w:hyperlink>
    </w:p>
    <w:p w14:paraId="2AC114F9" w14:textId="5A9AB14E" w:rsidR="00636221" w:rsidRDefault="00A85C6C">
      <w:pPr>
        <w:pStyle w:val="TOC2"/>
        <w:rPr>
          <w:rFonts w:asciiTheme="minorHAnsi" w:eastAsiaTheme="minorEastAsia" w:hAnsiTheme="minorHAnsi" w:cstheme="minorBidi"/>
          <w:szCs w:val="22"/>
          <w:lang w:val="en-US"/>
        </w:rPr>
      </w:pPr>
      <w:hyperlink w:anchor="_Toc156767541" w:history="1">
        <w:r w:rsidR="00636221" w:rsidRPr="00CD419A">
          <w:rPr>
            <w:rStyle w:val="Hyperlink"/>
            <w:rFonts w:ascii="Palatino Linotype" w:hAnsi="Palatino Linotype"/>
          </w:rPr>
          <w:t>1.2</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FLOORPLAN OF GROUND FLOOR</w:t>
        </w:r>
        <w:r w:rsidR="00636221">
          <w:rPr>
            <w:webHidden/>
          </w:rPr>
          <w:tab/>
        </w:r>
        <w:r w:rsidR="00636221">
          <w:rPr>
            <w:webHidden/>
          </w:rPr>
          <w:fldChar w:fldCharType="begin"/>
        </w:r>
        <w:r w:rsidR="00636221">
          <w:rPr>
            <w:webHidden/>
          </w:rPr>
          <w:instrText xml:space="preserve"> PAGEREF _Toc156767541 \h </w:instrText>
        </w:r>
        <w:r w:rsidR="00636221">
          <w:rPr>
            <w:webHidden/>
          </w:rPr>
        </w:r>
        <w:r w:rsidR="00636221">
          <w:rPr>
            <w:webHidden/>
          </w:rPr>
          <w:fldChar w:fldCharType="separate"/>
        </w:r>
        <w:r w:rsidR="00636221">
          <w:rPr>
            <w:webHidden/>
          </w:rPr>
          <w:t>6</w:t>
        </w:r>
        <w:r w:rsidR="00636221">
          <w:rPr>
            <w:webHidden/>
          </w:rPr>
          <w:fldChar w:fldCharType="end"/>
        </w:r>
      </w:hyperlink>
    </w:p>
    <w:p w14:paraId="4C4E65D4" w14:textId="1C0F0ACD" w:rsidR="00636221" w:rsidRDefault="00A85C6C">
      <w:pPr>
        <w:pStyle w:val="TOC2"/>
        <w:rPr>
          <w:rFonts w:asciiTheme="minorHAnsi" w:eastAsiaTheme="minorEastAsia" w:hAnsiTheme="minorHAnsi" w:cstheme="minorBidi"/>
          <w:szCs w:val="22"/>
          <w:lang w:val="en-US"/>
        </w:rPr>
      </w:pPr>
      <w:hyperlink w:anchor="_Toc156767542" w:history="1">
        <w:r w:rsidR="00636221" w:rsidRPr="00CD419A">
          <w:rPr>
            <w:rStyle w:val="Hyperlink"/>
            <w:rFonts w:ascii="Palatino Linotype" w:hAnsi="Palatino Linotype"/>
          </w:rPr>
          <w:t>1.3</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FLOORPLAN OF 1</w:t>
        </w:r>
        <w:r w:rsidR="00636221" w:rsidRPr="00CD419A">
          <w:rPr>
            <w:rStyle w:val="Hyperlink"/>
            <w:rFonts w:ascii="Palatino Linotype" w:hAnsi="Palatino Linotype"/>
            <w:vertAlign w:val="superscript"/>
          </w:rPr>
          <w:t>ST</w:t>
        </w:r>
        <w:r w:rsidR="00636221" w:rsidRPr="00CD419A">
          <w:rPr>
            <w:rStyle w:val="Hyperlink"/>
            <w:rFonts w:ascii="Palatino Linotype" w:hAnsi="Palatino Linotype"/>
          </w:rPr>
          <w:t xml:space="preserve"> &amp; 2</w:t>
        </w:r>
        <w:r w:rsidR="00636221" w:rsidRPr="00CD419A">
          <w:rPr>
            <w:rStyle w:val="Hyperlink"/>
            <w:rFonts w:ascii="Palatino Linotype" w:hAnsi="Palatino Linotype"/>
            <w:vertAlign w:val="superscript"/>
          </w:rPr>
          <w:t>ND</w:t>
        </w:r>
        <w:r w:rsidR="00636221" w:rsidRPr="00CD419A">
          <w:rPr>
            <w:rStyle w:val="Hyperlink"/>
            <w:rFonts w:ascii="Palatino Linotype" w:hAnsi="Palatino Linotype"/>
          </w:rPr>
          <w:t xml:space="preserve"> FLOOR</w:t>
        </w:r>
        <w:r w:rsidR="00636221">
          <w:rPr>
            <w:webHidden/>
          </w:rPr>
          <w:tab/>
        </w:r>
        <w:r w:rsidR="00636221">
          <w:rPr>
            <w:webHidden/>
          </w:rPr>
          <w:fldChar w:fldCharType="begin"/>
        </w:r>
        <w:r w:rsidR="00636221">
          <w:rPr>
            <w:webHidden/>
          </w:rPr>
          <w:instrText xml:space="preserve"> PAGEREF _Toc156767542 \h </w:instrText>
        </w:r>
        <w:r w:rsidR="00636221">
          <w:rPr>
            <w:webHidden/>
          </w:rPr>
        </w:r>
        <w:r w:rsidR="00636221">
          <w:rPr>
            <w:webHidden/>
          </w:rPr>
          <w:fldChar w:fldCharType="separate"/>
        </w:r>
        <w:r w:rsidR="00636221">
          <w:rPr>
            <w:webHidden/>
          </w:rPr>
          <w:t>7</w:t>
        </w:r>
        <w:r w:rsidR="00636221">
          <w:rPr>
            <w:webHidden/>
          </w:rPr>
          <w:fldChar w:fldCharType="end"/>
        </w:r>
      </w:hyperlink>
    </w:p>
    <w:p w14:paraId="76A559E4" w14:textId="1642884B" w:rsidR="00636221" w:rsidRDefault="00A85C6C">
      <w:pPr>
        <w:pStyle w:val="TOC1"/>
        <w:rPr>
          <w:rFonts w:asciiTheme="minorHAnsi" w:eastAsiaTheme="minorEastAsia" w:hAnsiTheme="minorHAnsi" w:cstheme="minorBidi"/>
          <w:b w:val="0"/>
          <w:sz w:val="22"/>
          <w:szCs w:val="22"/>
          <w:lang w:val="en-US"/>
        </w:rPr>
      </w:pPr>
      <w:hyperlink w:anchor="_Toc156767543" w:history="1">
        <w:r w:rsidR="00636221" w:rsidRPr="00CD419A">
          <w:rPr>
            <w:rStyle w:val="Hyperlink"/>
            <w:rFonts w:ascii="Palatino Linotype" w:hAnsi="Palatino Linotype"/>
          </w:rPr>
          <w:t>2</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rPr>
          <w:t>FITTINGS &amp; FIXTURES OF GROUND FLOOR</w:t>
        </w:r>
        <w:r w:rsidR="00636221">
          <w:rPr>
            <w:webHidden/>
          </w:rPr>
          <w:tab/>
        </w:r>
        <w:r w:rsidR="00636221">
          <w:rPr>
            <w:webHidden/>
          </w:rPr>
          <w:fldChar w:fldCharType="begin"/>
        </w:r>
        <w:r w:rsidR="00636221">
          <w:rPr>
            <w:webHidden/>
          </w:rPr>
          <w:instrText xml:space="preserve"> PAGEREF _Toc156767543 \h </w:instrText>
        </w:r>
        <w:r w:rsidR="00636221">
          <w:rPr>
            <w:webHidden/>
          </w:rPr>
        </w:r>
        <w:r w:rsidR="00636221">
          <w:rPr>
            <w:webHidden/>
          </w:rPr>
          <w:fldChar w:fldCharType="separate"/>
        </w:r>
        <w:r w:rsidR="00636221">
          <w:rPr>
            <w:webHidden/>
          </w:rPr>
          <w:t>8</w:t>
        </w:r>
        <w:r w:rsidR="00636221">
          <w:rPr>
            <w:webHidden/>
          </w:rPr>
          <w:fldChar w:fldCharType="end"/>
        </w:r>
      </w:hyperlink>
    </w:p>
    <w:p w14:paraId="407684E7" w14:textId="57C6E56F" w:rsidR="00636221" w:rsidRDefault="00A85C6C">
      <w:pPr>
        <w:pStyle w:val="TOC1"/>
        <w:rPr>
          <w:rFonts w:asciiTheme="minorHAnsi" w:eastAsiaTheme="minorEastAsia" w:hAnsiTheme="minorHAnsi" w:cstheme="minorBidi"/>
          <w:b w:val="0"/>
          <w:sz w:val="22"/>
          <w:szCs w:val="22"/>
          <w:lang w:val="en-US"/>
        </w:rPr>
      </w:pPr>
      <w:hyperlink w:anchor="_Toc156767544" w:history="1">
        <w:r w:rsidR="00636221" w:rsidRPr="00CD419A">
          <w:rPr>
            <w:rStyle w:val="Hyperlink"/>
            <w:rFonts w:ascii="Palatino Linotype" w:hAnsi="Palatino Linotype"/>
          </w:rPr>
          <w:t>3</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rPr>
          <w:t>FITTINGS &amp; FIXTURES OF 1</w:t>
        </w:r>
        <w:r w:rsidR="00636221" w:rsidRPr="00CD419A">
          <w:rPr>
            <w:rStyle w:val="Hyperlink"/>
            <w:rFonts w:ascii="Palatino Linotype" w:hAnsi="Palatino Linotype"/>
            <w:vertAlign w:val="superscript"/>
          </w:rPr>
          <w:t>ST</w:t>
        </w:r>
        <w:r w:rsidR="00636221" w:rsidRPr="00CD419A">
          <w:rPr>
            <w:rStyle w:val="Hyperlink"/>
            <w:rFonts w:ascii="Palatino Linotype" w:hAnsi="Palatino Linotype"/>
          </w:rPr>
          <w:t xml:space="preserve"> &amp; 2</w:t>
        </w:r>
        <w:r w:rsidR="00636221" w:rsidRPr="00CD419A">
          <w:rPr>
            <w:rStyle w:val="Hyperlink"/>
            <w:rFonts w:ascii="Palatino Linotype" w:hAnsi="Palatino Linotype"/>
            <w:vertAlign w:val="superscript"/>
          </w:rPr>
          <w:t>ND</w:t>
        </w:r>
        <w:r w:rsidR="00636221" w:rsidRPr="00CD419A">
          <w:rPr>
            <w:rStyle w:val="Hyperlink"/>
            <w:rFonts w:ascii="Palatino Linotype" w:hAnsi="Palatino Linotype"/>
          </w:rPr>
          <w:t xml:space="preserve"> FLOOR</w:t>
        </w:r>
        <w:r w:rsidR="00636221">
          <w:rPr>
            <w:webHidden/>
          </w:rPr>
          <w:tab/>
        </w:r>
        <w:r w:rsidR="00636221">
          <w:rPr>
            <w:webHidden/>
          </w:rPr>
          <w:fldChar w:fldCharType="begin"/>
        </w:r>
        <w:r w:rsidR="00636221">
          <w:rPr>
            <w:webHidden/>
          </w:rPr>
          <w:instrText xml:space="preserve"> PAGEREF _Toc156767544 \h </w:instrText>
        </w:r>
        <w:r w:rsidR="00636221">
          <w:rPr>
            <w:webHidden/>
          </w:rPr>
        </w:r>
        <w:r w:rsidR="00636221">
          <w:rPr>
            <w:webHidden/>
          </w:rPr>
          <w:fldChar w:fldCharType="separate"/>
        </w:r>
        <w:r w:rsidR="00636221">
          <w:rPr>
            <w:webHidden/>
          </w:rPr>
          <w:t>9</w:t>
        </w:r>
        <w:r w:rsidR="00636221">
          <w:rPr>
            <w:webHidden/>
          </w:rPr>
          <w:fldChar w:fldCharType="end"/>
        </w:r>
      </w:hyperlink>
    </w:p>
    <w:p w14:paraId="1DD55C2D" w14:textId="1B5EE5EA" w:rsidR="00636221" w:rsidRDefault="00A85C6C">
      <w:pPr>
        <w:pStyle w:val="TOC1"/>
        <w:rPr>
          <w:rFonts w:asciiTheme="minorHAnsi" w:eastAsiaTheme="minorEastAsia" w:hAnsiTheme="minorHAnsi" w:cstheme="minorBidi"/>
          <w:b w:val="0"/>
          <w:sz w:val="22"/>
          <w:szCs w:val="22"/>
          <w:lang w:val="en-US"/>
        </w:rPr>
      </w:pPr>
      <w:hyperlink w:anchor="_Toc156767545" w:history="1">
        <w:r w:rsidR="00636221" w:rsidRPr="00CD419A">
          <w:rPr>
            <w:rStyle w:val="Hyperlink"/>
            <w:rFonts w:ascii="Palatino Linotype" w:hAnsi="Palatino Linotype"/>
          </w:rPr>
          <w:t>4</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rPr>
          <w:t>DESCRIPTION OF SYMBOLS USED IN FITTINGS &amp; FIXTURES</w:t>
        </w:r>
        <w:r w:rsidR="00636221">
          <w:rPr>
            <w:webHidden/>
          </w:rPr>
          <w:tab/>
        </w:r>
        <w:r w:rsidR="00636221">
          <w:rPr>
            <w:webHidden/>
          </w:rPr>
          <w:fldChar w:fldCharType="begin"/>
        </w:r>
        <w:r w:rsidR="00636221">
          <w:rPr>
            <w:webHidden/>
          </w:rPr>
          <w:instrText xml:space="preserve"> PAGEREF _Toc156767545 \h </w:instrText>
        </w:r>
        <w:r w:rsidR="00636221">
          <w:rPr>
            <w:webHidden/>
          </w:rPr>
        </w:r>
        <w:r w:rsidR="00636221">
          <w:rPr>
            <w:webHidden/>
          </w:rPr>
          <w:fldChar w:fldCharType="separate"/>
        </w:r>
        <w:r w:rsidR="00636221">
          <w:rPr>
            <w:webHidden/>
          </w:rPr>
          <w:t>10</w:t>
        </w:r>
        <w:r w:rsidR="00636221">
          <w:rPr>
            <w:webHidden/>
          </w:rPr>
          <w:fldChar w:fldCharType="end"/>
        </w:r>
      </w:hyperlink>
    </w:p>
    <w:p w14:paraId="1D3DDE0D" w14:textId="185D4412" w:rsidR="00636221" w:rsidRDefault="00A85C6C">
      <w:pPr>
        <w:pStyle w:val="TOC1"/>
        <w:rPr>
          <w:rFonts w:asciiTheme="minorHAnsi" w:eastAsiaTheme="minorEastAsia" w:hAnsiTheme="minorHAnsi" w:cstheme="minorBidi"/>
          <w:b w:val="0"/>
          <w:sz w:val="22"/>
          <w:szCs w:val="22"/>
          <w:lang w:val="en-US"/>
        </w:rPr>
      </w:pPr>
      <w:hyperlink w:anchor="_Toc156767546" w:history="1">
        <w:r w:rsidR="00636221" w:rsidRPr="00CD419A">
          <w:rPr>
            <w:rStyle w:val="Hyperlink"/>
            <w:rFonts w:ascii="Palatino Linotype" w:hAnsi="Palatino Linotype"/>
            <w:i/>
            <w:iCs/>
          </w:rPr>
          <w:t>5</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i/>
            <w:iCs/>
          </w:rPr>
          <w:t>CONDUIT LAYOUT OF GROUND FLOOR</w:t>
        </w:r>
        <w:r w:rsidR="00636221">
          <w:rPr>
            <w:webHidden/>
          </w:rPr>
          <w:tab/>
        </w:r>
        <w:r w:rsidR="00636221">
          <w:rPr>
            <w:webHidden/>
          </w:rPr>
          <w:fldChar w:fldCharType="begin"/>
        </w:r>
        <w:r w:rsidR="00636221">
          <w:rPr>
            <w:webHidden/>
          </w:rPr>
          <w:instrText xml:space="preserve"> PAGEREF _Toc156767546 \h </w:instrText>
        </w:r>
        <w:r w:rsidR="00636221">
          <w:rPr>
            <w:webHidden/>
          </w:rPr>
        </w:r>
        <w:r w:rsidR="00636221">
          <w:rPr>
            <w:webHidden/>
          </w:rPr>
          <w:fldChar w:fldCharType="separate"/>
        </w:r>
        <w:r w:rsidR="00636221">
          <w:rPr>
            <w:webHidden/>
          </w:rPr>
          <w:t>11</w:t>
        </w:r>
        <w:r w:rsidR="00636221">
          <w:rPr>
            <w:webHidden/>
          </w:rPr>
          <w:fldChar w:fldCharType="end"/>
        </w:r>
      </w:hyperlink>
    </w:p>
    <w:p w14:paraId="697C58EF" w14:textId="33463D86" w:rsidR="00636221" w:rsidRDefault="00A85C6C">
      <w:pPr>
        <w:pStyle w:val="TOC1"/>
        <w:rPr>
          <w:rFonts w:asciiTheme="minorHAnsi" w:eastAsiaTheme="minorEastAsia" w:hAnsiTheme="minorHAnsi" w:cstheme="minorBidi"/>
          <w:b w:val="0"/>
          <w:sz w:val="22"/>
          <w:szCs w:val="22"/>
          <w:lang w:val="en-US"/>
        </w:rPr>
      </w:pPr>
      <w:hyperlink w:anchor="_Toc156767547" w:history="1">
        <w:r w:rsidR="00636221" w:rsidRPr="00CD419A">
          <w:rPr>
            <w:rStyle w:val="Hyperlink"/>
            <w:rFonts w:ascii="Palatino Linotype" w:hAnsi="Palatino Linotype"/>
            <w:i/>
            <w:iCs/>
          </w:rPr>
          <w:t>6</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i/>
            <w:iCs/>
          </w:rPr>
          <w:t>CONDUIT LAYOUT OF 1</w:t>
        </w:r>
        <w:r w:rsidR="00636221" w:rsidRPr="00CD419A">
          <w:rPr>
            <w:rStyle w:val="Hyperlink"/>
            <w:rFonts w:ascii="Palatino Linotype" w:hAnsi="Palatino Linotype"/>
            <w:i/>
            <w:iCs/>
            <w:vertAlign w:val="superscript"/>
          </w:rPr>
          <w:t>ST</w:t>
        </w:r>
        <w:r w:rsidR="00636221" w:rsidRPr="00CD419A">
          <w:rPr>
            <w:rStyle w:val="Hyperlink"/>
            <w:rFonts w:ascii="Palatino Linotype" w:hAnsi="Palatino Linotype"/>
            <w:i/>
            <w:iCs/>
          </w:rPr>
          <w:t xml:space="preserve"> &amp; 2</w:t>
        </w:r>
        <w:r w:rsidR="00636221" w:rsidRPr="00CD419A">
          <w:rPr>
            <w:rStyle w:val="Hyperlink"/>
            <w:rFonts w:ascii="Palatino Linotype" w:hAnsi="Palatino Linotype"/>
            <w:i/>
            <w:iCs/>
            <w:vertAlign w:val="superscript"/>
          </w:rPr>
          <w:t>ND</w:t>
        </w:r>
        <w:r w:rsidR="00636221" w:rsidRPr="00CD419A">
          <w:rPr>
            <w:rStyle w:val="Hyperlink"/>
            <w:rFonts w:ascii="Palatino Linotype" w:hAnsi="Palatino Linotype"/>
            <w:i/>
            <w:iCs/>
          </w:rPr>
          <w:t xml:space="preserve"> FLOOR</w:t>
        </w:r>
        <w:r w:rsidR="00636221">
          <w:rPr>
            <w:webHidden/>
          </w:rPr>
          <w:tab/>
        </w:r>
        <w:r w:rsidR="00636221">
          <w:rPr>
            <w:webHidden/>
          </w:rPr>
          <w:fldChar w:fldCharType="begin"/>
        </w:r>
        <w:r w:rsidR="00636221">
          <w:rPr>
            <w:webHidden/>
          </w:rPr>
          <w:instrText xml:space="preserve"> PAGEREF _Toc156767547 \h </w:instrText>
        </w:r>
        <w:r w:rsidR="00636221">
          <w:rPr>
            <w:webHidden/>
          </w:rPr>
        </w:r>
        <w:r w:rsidR="00636221">
          <w:rPr>
            <w:webHidden/>
          </w:rPr>
          <w:fldChar w:fldCharType="separate"/>
        </w:r>
        <w:r w:rsidR="00636221">
          <w:rPr>
            <w:webHidden/>
          </w:rPr>
          <w:t>12</w:t>
        </w:r>
        <w:r w:rsidR="00636221">
          <w:rPr>
            <w:webHidden/>
          </w:rPr>
          <w:fldChar w:fldCharType="end"/>
        </w:r>
      </w:hyperlink>
    </w:p>
    <w:p w14:paraId="626CBC36" w14:textId="7BF78593" w:rsidR="00636221" w:rsidRDefault="00A85C6C">
      <w:pPr>
        <w:pStyle w:val="TOC1"/>
        <w:rPr>
          <w:rFonts w:asciiTheme="minorHAnsi" w:eastAsiaTheme="minorEastAsia" w:hAnsiTheme="minorHAnsi" w:cstheme="minorBidi"/>
          <w:b w:val="0"/>
          <w:sz w:val="22"/>
          <w:szCs w:val="22"/>
          <w:lang w:val="en-US"/>
        </w:rPr>
      </w:pPr>
      <w:hyperlink w:anchor="_Toc156767548" w:history="1">
        <w:r w:rsidR="00636221" w:rsidRPr="00CD419A">
          <w:rPr>
            <w:rStyle w:val="Hyperlink"/>
            <w:rFonts w:ascii="Palatino Linotype" w:hAnsi="Palatino Linotype"/>
            <w:i/>
            <w:iCs/>
          </w:rPr>
          <w:t>7</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i/>
            <w:iCs/>
          </w:rPr>
          <w:t>CONDUIT LEGENDS (WIRE RATINGS)</w:t>
        </w:r>
        <w:r w:rsidR="00636221">
          <w:rPr>
            <w:webHidden/>
          </w:rPr>
          <w:tab/>
        </w:r>
        <w:r w:rsidR="00636221">
          <w:rPr>
            <w:webHidden/>
          </w:rPr>
          <w:fldChar w:fldCharType="begin"/>
        </w:r>
        <w:r w:rsidR="00636221">
          <w:rPr>
            <w:webHidden/>
          </w:rPr>
          <w:instrText xml:space="preserve"> PAGEREF _Toc156767548 \h </w:instrText>
        </w:r>
        <w:r w:rsidR="00636221">
          <w:rPr>
            <w:webHidden/>
          </w:rPr>
        </w:r>
        <w:r w:rsidR="00636221">
          <w:rPr>
            <w:webHidden/>
          </w:rPr>
          <w:fldChar w:fldCharType="separate"/>
        </w:r>
        <w:r w:rsidR="00636221">
          <w:rPr>
            <w:webHidden/>
          </w:rPr>
          <w:t>13</w:t>
        </w:r>
        <w:r w:rsidR="00636221">
          <w:rPr>
            <w:webHidden/>
          </w:rPr>
          <w:fldChar w:fldCharType="end"/>
        </w:r>
      </w:hyperlink>
    </w:p>
    <w:p w14:paraId="007D5955" w14:textId="30D8342E" w:rsidR="00636221" w:rsidRDefault="00A85C6C">
      <w:pPr>
        <w:pStyle w:val="TOC1"/>
        <w:rPr>
          <w:rFonts w:asciiTheme="minorHAnsi" w:eastAsiaTheme="minorEastAsia" w:hAnsiTheme="minorHAnsi" w:cstheme="minorBidi"/>
          <w:b w:val="0"/>
          <w:sz w:val="22"/>
          <w:szCs w:val="22"/>
          <w:lang w:val="en-US"/>
        </w:rPr>
      </w:pPr>
      <w:hyperlink w:anchor="_Toc156767549" w:history="1">
        <w:r w:rsidR="00636221" w:rsidRPr="00CD419A">
          <w:rPr>
            <w:rStyle w:val="Hyperlink"/>
            <w:bCs/>
          </w:rPr>
          <w:t>8</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i/>
            <w:iCs/>
          </w:rPr>
          <w:t>CABLING SIZE &amp; CB RATINGS CALCULATION</w:t>
        </w:r>
        <w:r w:rsidR="00636221">
          <w:rPr>
            <w:webHidden/>
          </w:rPr>
          <w:tab/>
        </w:r>
        <w:r w:rsidR="00636221">
          <w:rPr>
            <w:webHidden/>
          </w:rPr>
          <w:fldChar w:fldCharType="begin"/>
        </w:r>
        <w:r w:rsidR="00636221">
          <w:rPr>
            <w:webHidden/>
          </w:rPr>
          <w:instrText xml:space="preserve"> PAGEREF _Toc156767549 \h </w:instrText>
        </w:r>
        <w:r w:rsidR="00636221">
          <w:rPr>
            <w:webHidden/>
          </w:rPr>
        </w:r>
        <w:r w:rsidR="00636221">
          <w:rPr>
            <w:webHidden/>
          </w:rPr>
          <w:fldChar w:fldCharType="separate"/>
        </w:r>
        <w:r w:rsidR="00636221">
          <w:rPr>
            <w:webHidden/>
          </w:rPr>
          <w:t>14</w:t>
        </w:r>
        <w:r w:rsidR="00636221">
          <w:rPr>
            <w:webHidden/>
          </w:rPr>
          <w:fldChar w:fldCharType="end"/>
        </w:r>
      </w:hyperlink>
    </w:p>
    <w:p w14:paraId="63D8D311" w14:textId="142D774C" w:rsidR="00636221" w:rsidRDefault="00A85C6C">
      <w:pPr>
        <w:pStyle w:val="TOC2"/>
        <w:rPr>
          <w:rFonts w:asciiTheme="minorHAnsi" w:eastAsiaTheme="minorEastAsia" w:hAnsiTheme="minorHAnsi" w:cstheme="minorBidi"/>
          <w:szCs w:val="22"/>
          <w:lang w:val="en-US"/>
        </w:rPr>
      </w:pPr>
      <w:hyperlink w:anchor="_Toc156767550" w:history="1">
        <w:r w:rsidR="00636221" w:rsidRPr="00CD419A">
          <w:rPr>
            <w:rStyle w:val="Hyperlink"/>
            <w:rFonts w:ascii="Palatino Linotype" w:hAnsi="Palatino Linotype"/>
          </w:rPr>
          <w:t>8.1</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FOR GROUND FLOOR</w:t>
        </w:r>
        <w:r w:rsidR="00636221">
          <w:rPr>
            <w:webHidden/>
          </w:rPr>
          <w:tab/>
        </w:r>
        <w:r w:rsidR="00636221">
          <w:rPr>
            <w:webHidden/>
          </w:rPr>
          <w:fldChar w:fldCharType="begin"/>
        </w:r>
        <w:r w:rsidR="00636221">
          <w:rPr>
            <w:webHidden/>
          </w:rPr>
          <w:instrText xml:space="preserve"> PAGEREF _Toc156767550 \h </w:instrText>
        </w:r>
        <w:r w:rsidR="00636221">
          <w:rPr>
            <w:webHidden/>
          </w:rPr>
        </w:r>
        <w:r w:rsidR="00636221">
          <w:rPr>
            <w:webHidden/>
          </w:rPr>
          <w:fldChar w:fldCharType="separate"/>
        </w:r>
        <w:r w:rsidR="00636221">
          <w:rPr>
            <w:webHidden/>
          </w:rPr>
          <w:t>14</w:t>
        </w:r>
        <w:r w:rsidR="00636221">
          <w:rPr>
            <w:webHidden/>
          </w:rPr>
          <w:fldChar w:fldCharType="end"/>
        </w:r>
      </w:hyperlink>
    </w:p>
    <w:p w14:paraId="10260E11" w14:textId="13377909" w:rsidR="00636221" w:rsidRDefault="00A85C6C">
      <w:pPr>
        <w:pStyle w:val="TOC2"/>
        <w:rPr>
          <w:rFonts w:asciiTheme="minorHAnsi" w:eastAsiaTheme="minorEastAsia" w:hAnsiTheme="minorHAnsi" w:cstheme="minorBidi"/>
          <w:szCs w:val="22"/>
          <w:lang w:val="en-US"/>
        </w:rPr>
      </w:pPr>
      <w:hyperlink w:anchor="_Toc156767551" w:history="1">
        <w:r w:rsidR="00636221" w:rsidRPr="00CD419A">
          <w:rPr>
            <w:rStyle w:val="Hyperlink"/>
            <w:rFonts w:ascii="Palatino Linotype" w:hAnsi="Palatino Linotype"/>
          </w:rPr>
          <w:t>8.1</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FOR 1</w:t>
        </w:r>
        <w:r w:rsidR="00636221" w:rsidRPr="00CD419A">
          <w:rPr>
            <w:rStyle w:val="Hyperlink"/>
            <w:rFonts w:ascii="Palatino Linotype" w:hAnsi="Palatino Linotype"/>
            <w:vertAlign w:val="superscript"/>
          </w:rPr>
          <w:t>ST</w:t>
        </w:r>
        <w:r w:rsidR="00636221" w:rsidRPr="00CD419A">
          <w:rPr>
            <w:rStyle w:val="Hyperlink"/>
            <w:rFonts w:ascii="Palatino Linotype" w:hAnsi="Palatino Linotype"/>
          </w:rPr>
          <w:t xml:space="preserve">  &amp; 2</w:t>
        </w:r>
        <w:r w:rsidR="00636221" w:rsidRPr="00CD419A">
          <w:rPr>
            <w:rStyle w:val="Hyperlink"/>
            <w:rFonts w:ascii="Palatino Linotype" w:hAnsi="Palatino Linotype"/>
            <w:vertAlign w:val="superscript"/>
          </w:rPr>
          <w:t>ND</w:t>
        </w:r>
        <w:r w:rsidR="00636221" w:rsidRPr="00CD419A">
          <w:rPr>
            <w:rStyle w:val="Hyperlink"/>
            <w:rFonts w:ascii="Palatino Linotype" w:hAnsi="Palatino Linotype"/>
          </w:rPr>
          <w:t xml:space="preserve">   FLOOR</w:t>
        </w:r>
        <w:r w:rsidR="00636221">
          <w:rPr>
            <w:webHidden/>
          </w:rPr>
          <w:tab/>
        </w:r>
        <w:r w:rsidR="00636221">
          <w:rPr>
            <w:webHidden/>
          </w:rPr>
          <w:fldChar w:fldCharType="begin"/>
        </w:r>
        <w:r w:rsidR="00636221">
          <w:rPr>
            <w:webHidden/>
          </w:rPr>
          <w:instrText xml:space="preserve"> PAGEREF _Toc156767551 \h </w:instrText>
        </w:r>
        <w:r w:rsidR="00636221">
          <w:rPr>
            <w:webHidden/>
          </w:rPr>
        </w:r>
        <w:r w:rsidR="00636221">
          <w:rPr>
            <w:webHidden/>
          </w:rPr>
          <w:fldChar w:fldCharType="separate"/>
        </w:r>
        <w:r w:rsidR="00636221">
          <w:rPr>
            <w:webHidden/>
          </w:rPr>
          <w:t>16</w:t>
        </w:r>
        <w:r w:rsidR="00636221">
          <w:rPr>
            <w:webHidden/>
          </w:rPr>
          <w:fldChar w:fldCharType="end"/>
        </w:r>
      </w:hyperlink>
    </w:p>
    <w:p w14:paraId="1EF66DC8" w14:textId="44480588" w:rsidR="00636221" w:rsidRDefault="00A85C6C">
      <w:pPr>
        <w:pStyle w:val="TOC1"/>
        <w:rPr>
          <w:rFonts w:asciiTheme="minorHAnsi" w:eastAsiaTheme="minorEastAsia" w:hAnsiTheme="minorHAnsi" w:cstheme="minorBidi"/>
          <w:b w:val="0"/>
          <w:sz w:val="22"/>
          <w:szCs w:val="22"/>
          <w:lang w:val="en-US"/>
        </w:rPr>
      </w:pPr>
      <w:hyperlink w:anchor="_Toc156767552" w:history="1">
        <w:r w:rsidR="00636221" w:rsidRPr="00CD419A">
          <w:rPr>
            <w:rStyle w:val="Hyperlink"/>
            <w:rFonts w:ascii="Palatino Linotype" w:hAnsi="Palatino Linotype"/>
            <w:i/>
            <w:iCs/>
          </w:rPr>
          <w:t>9</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i/>
            <w:iCs/>
          </w:rPr>
          <w:t>ONE LINE DIAGRAMS (WITH CABLE SIZE)</w:t>
        </w:r>
        <w:r w:rsidR="00636221">
          <w:rPr>
            <w:webHidden/>
          </w:rPr>
          <w:tab/>
        </w:r>
        <w:r w:rsidR="00636221">
          <w:rPr>
            <w:webHidden/>
          </w:rPr>
          <w:fldChar w:fldCharType="begin"/>
        </w:r>
        <w:r w:rsidR="00636221">
          <w:rPr>
            <w:webHidden/>
          </w:rPr>
          <w:instrText xml:space="preserve"> PAGEREF _Toc156767552 \h </w:instrText>
        </w:r>
        <w:r w:rsidR="00636221">
          <w:rPr>
            <w:webHidden/>
          </w:rPr>
        </w:r>
        <w:r w:rsidR="00636221">
          <w:rPr>
            <w:webHidden/>
          </w:rPr>
          <w:fldChar w:fldCharType="separate"/>
        </w:r>
        <w:r w:rsidR="00636221">
          <w:rPr>
            <w:webHidden/>
          </w:rPr>
          <w:t>18</w:t>
        </w:r>
        <w:r w:rsidR="00636221">
          <w:rPr>
            <w:webHidden/>
          </w:rPr>
          <w:fldChar w:fldCharType="end"/>
        </w:r>
      </w:hyperlink>
    </w:p>
    <w:p w14:paraId="6EDE4FB2" w14:textId="6A83B08A" w:rsidR="00636221" w:rsidRDefault="00A85C6C">
      <w:pPr>
        <w:pStyle w:val="TOC2"/>
        <w:rPr>
          <w:rFonts w:asciiTheme="minorHAnsi" w:eastAsiaTheme="minorEastAsia" w:hAnsiTheme="minorHAnsi" w:cstheme="minorBidi"/>
          <w:szCs w:val="22"/>
          <w:lang w:val="en-US"/>
        </w:rPr>
      </w:pPr>
      <w:hyperlink w:anchor="_Toc156767553" w:history="1">
        <w:r w:rsidR="00636221" w:rsidRPr="00CD419A">
          <w:rPr>
            <w:rStyle w:val="Hyperlink"/>
            <w:rFonts w:ascii="Palatino Linotype" w:hAnsi="Palatino Linotype"/>
          </w:rPr>
          <w:t>9.1</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MAIN DISTRIBUTION BOARD DIAGRAM</w:t>
        </w:r>
        <w:r w:rsidR="00636221">
          <w:rPr>
            <w:webHidden/>
          </w:rPr>
          <w:tab/>
        </w:r>
        <w:r w:rsidR="00636221">
          <w:rPr>
            <w:webHidden/>
          </w:rPr>
          <w:fldChar w:fldCharType="begin"/>
        </w:r>
        <w:r w:rsidR="00636221">
          <w:rPr>
            <w:webHidden/>
          </w:rPr>
          <w:instrText xml:space="preserve"> PAGEREF _Toc156767553 \h </w:instrText>
        </w:r>
        <w:r w:rsidR="00636221">
          <w:rPr>
            <w:webHidden/>
          </w:rPr>
        </w:r>
        <w:r w:rsidR="00636221">
          <w:rPr>
            <w:webHidden/>
          </w:rPr>
          <w:fldChar w:fldCharType="separate"/>
        </w:r>
        <w:r w:rsidR="00636221">
          <w:rPr>
            <w:webHidden/>
          </w:rPr>
          <w:t>18</w:t>
        </w:r>
        <w:r w:rsidR="00636221">
          <w:rPr>
            <w:webHidden/>
          </w:rPr>
          <w:fldChar w:fldCharType="end"/>
        </w:r>
      </w:hyperlink>
    </w:p>
    <w:p w14:paraId="61A448C9" w14:textId="1F7AD9CE" w:rsidR="00636221" w:rsidRDefault="00A85C6C">
      <w:pPr>
        <w:pStyle w:val="TOC2"/>
        <w:rPr>
          <w:rFonts w:asciiTheme="minorHAnsi" w:eastAsiaTheme="minorEastAsia" w:hAnsiTheme="minorHAnsi" w:cstheme="minorBidi"/>
          <w:szCs w:val="22"/>
          <w:lang w:val="en-US"/>
        </w:rPr>
      </w:pPr>
      <w:hyperlink w:anchor="_Toc156767554" w:history="1">
        <w:r w:rsidR="00636221" w:rsidRPr="00CD419A">
          <w:rPr>
            <w:rStyle w:val="Hyperlink"/>
            <w:rFonts w:ascii="Palatino Linotype" w:hAnsi="Palatino Linotype"/>
          </w:rPr>
          <w:t>9.2</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SUB-DISTRIBUTION BOARD DIAGRAM (GROUND FLOOR)</w:t>
        </w:r>
        <w:r w:rsidR="00636221">
          <w:rPr>
            <w:webHidden/>
          </w:rPr>
          <w:tab/>
        </w:r>
        <w:r w:rsidR="00636221">
          <w:rPr>
            <w:webHidden/>
          </w:rPr>
          <w:fldChar w:fldCharType="begin"/>
        </w:r>
        <w:r w:rsidR="00636221">
          <w:rPr>
            <w:webHidden/>
          </w:rPr>
          <w:instrText xml:space="preserve"> PAGEREF _Toc156767554 \h </w:instrText>
        </w:r>
        <w:r w:rsidR="00636221">
          <w:rPr>
            <w:webHidden/>
          </w:rPr>
        </w:r>
        <w:r w:rsidR="00636221">
          <w:rPr>
            <w:webHidden/>
          </w:rPr>
          <w:fldChar w:fldCharType="separate"/>
        </w:r>
        <w:r w:rsidR="00636221">
          <w:rPr>
            <w:webHidden/>
          </w:rPr>
          <w:t>18</w:t>
        </w:r>
        <w:r w:rsidR="00636221">
          <w:rPr>
            <w:webHidden/>
          </w:rPr>
          <w:fldChar w:fldCharType="end"/>
        </w:r>
      </w:hyperlink>
    </w:p>
    <w:p w14:paraId="76894139" w14:textId="4F381DCF" w:rsidR="00636221" w:rsidRDefault="00A85C6C">
      <w:pPr>
        <w:pStyle w:val="TOC2"/>
        <w:rPr>
          <w:rFonts w:asciiTheme="minorHAnsi" w:eastAsiaTheme="minorEastAsia" w:hAnsiTheme="minorHAnsi" w:cstheme="minorBidi"/>
          <w:szCs w:val="22"/>
          <w:lang w:val="en-US"/>
        </w:rPr>
      </w:pPr>
      <w:hyperlink w:anchor="_Toc156767555" w:history="1">
        <w:r w:rsidR="00636221" w:rsidRPr="00CD419A">
          <w:rPr>
            <w:rStyle w:val="Hyperlink"/>
            <w:rFonts w:ascii="Palatino Linotype" w:hAnsi="Palatino Linotype"/>
          </w:rPr>
          <w:t>9.3</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SUB-DISTRIBUTION BOARD DIAGRAM (1</w:t>
        </w:r>
        <w:r w:rsidR="00636221" w:rsidRPr="00CD419A">
          <w:rPr>
            <w:rStyle w:val="Hyperlink"/>
            <w:rFonts w:ascii="Palatino Linotype" w:hAnsi="Palatino Linotype"/>
            <w:vertAlign w:val="superscript"/>
          </w:rPr>
          <w:t>ST</w:t>
        </w:r>
        <w:r w:rsidR="00636221" w:rsidRPr="00CD419A">
          <w:rPr>
            <w:rStyle w:val="Hyperlink"/>
            <w:rFonts w:ascii="Palatino Linotype" w:hAnsi="Palatino Linotype"/>
          </w:rPr>
          <w:t xml:space="preserve"> &amp; 2</w:t>
        </w:r>
        <w:r w:rsidR="00636221" w:rsidRPr="00CD419A">
          <w:rPr>
            <w:rStyle w:val="Hyperlink"/>
            <w:rFonts w:ascii="Palatino Linotype" w:hAnsi="Palatino Linotype"/>
            <w:vertAlign w:val="superscript"/>
          </w:rPr>
          <w:t>ND</w:t>
        </w:r>
        <w:r w:rsidR="00636221" w:rsidRPr="00CD419A">
          <w:rPr>
            <w:rStyle w:val="Hyperlink"/>
            <w:rFonts w:ascii="Palatino Linotype" w:hAnsi="Palatino Linotype"/>
          </w:rPr>
          <w:t xml:space="preserve"> FLOOR)</w:t>
        </w:r>
        <w:r w:rsidR="00636221">
          <w:rPr>
            <w:webHidden/>
          </w:rPr>
          <w:tab/>
        </w:r>
        <w:r w:rsidR="00636221">
          <w:rPr>
            <w:webHidden/>
          </w:rPr>
          <w:fldChar w:fldCharType="begin"/>
        </w:r>
        <w:r w:rsidR="00636221">
          <w:rPr>
            <w:webHidden/>
          </w:rPr>
          <w:instrText xml:space="preserve"> PAGEREF _Toc156767555 \h </w:instrText>
        </w:r>
        <w:r w:rsidR="00636221">
          <w:rPr>
            <w:webHidden/>
          </w:rPr>
        </w:r>
        <w:r w:rsidR="00636221">
          <w:rPr>
            <w:webHidden/>
          </w:rPr>
          <w:fldChar w:fldCharType="separate"/>
        </w:r>
        <w:r w:rsidR="00636221">
          <w:rPr>
            <w:webHidden/>
          </w:rPr>
          <w:t>18</w:t>
        </w:r>
        <w:r w:rsidR="00636221">
          <w:rPr>
            <w:webHidden/>
          </w:rPr>
          <w:fldChar w:fldCharType="end"/>
        </w:r>
      </w:hyperlink>
    </w:p>
    <w:p w14:paraId="0A9831BB" w14:textId="55B2696D" w:rsidR="00636221" w:rsidRDefault="00A85C6C">
      <w:pPr>
        <w:pStyle w:val="TOC2"/>
        <w:rPr>
          <w:rFonts w:asciiTheme="minorHAnsi" w:eastAsiaTheme="minorEastAsia" w:hAnsiTheme="minorHAnsi" w:cstheme="minorBidi"/>
          <w:szCs w:val="22"/>
          <w:lang w:val="en-US"/>
        </w:rPr>
      </w:pPr>
      <w:hyperlink w:anchor="_Toc156767556" w:history="1">
        <w:r w:rsidR="00636221" w:rsidRPr="00CD419A">
          <w:rPr>
            <w:rStyle w:val="Hyperlink"/>
            <w:rFonts w:ascii="Palatino Linotype" w:hAnsi="Palatino Linotype"/>
          </w:rPr>
          <w:t>9.4</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SWITCH BOARD DIAGRAM (GROUND FLOOR)</w:t>
        </w:r>
        <w:r w:rsidR="00636221">
          <w:rPr>
            <w:webHidden/>
          </w:rPr>
          <w:tab/>
        </w:r>
        <w:r w:rsidR="00636221">
          <w:rPr>
            <w:webHidden/>
          </w:rPr>
          <w:fldChar w:fldCharType="begin"/>
        </w:r>
        <w:r w:rsidR="00636221">
          <w:rPr>
            <w:webHidden/>
          </w:rPr>
          <w:instrText xml:space="preserve"> PAGEREF _Toc156767556 \h </w:instrText>
        </w:r>
        <w:r w:rsidR="00636221">
          <w:rPr>
            <w:webHidden/>
          </w:rPr>
        </w:r>
        <w:r w:rsidR="00636221">
          <w:rPr>
            <w:webHidden/>
          </w:rPr>
          <w:fldChar w:fldCharType="separate"/>
        </w:r>
        <w:r w:rsidR="00636221">
          <w:rPr>
            <w:webHidden/>
          </w:rPr>
          <w:t>19</w:t>
        </w:r>
        <w:r w:rsidR="00636221">
          <w:rPr>
            <w:webHidden/>
          </w:rPr>
          <w:fldChar w:fldCharType="end"/>
        </w:r>
      </w:hyperlink>
    </w:p>
    <w:p w14:paraId="0BB87687" w14:textId="7C82FA6B" w:rsidR="00636221" w:rsidRDefault="00A85C6C">
      <w:pPr>
        <w:pStyle w:val="TOC2"/>
        <w:rPr>
          <w:rFonts w:asciiTheme="minorHAnsi" w:eastAsiaTheme="minorEastAsia" w:hAnsiTheme="minorHAnsi" w:cstheme="minorBidi"/>
          <w:szCs w:val="22"/>
          <w:lang w:val="en-US"/>
        </w:rPr>
      </w:pPr>
      <w:hyperlink w:anchor="_Toc156767557" w:history="1">
        <w:r w:rsidR="00636221" w:rsidRPr="00CD419A">
          <w:rPr>
            <w:rStyle w:val="Hyperlink"/>
            <w:rFonts w:ascii="Palatino Linotype" w:hAnsi="Palatino Linotype"/>
          </w:rPr>
          <w:t>9.5</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SWITCH BOARD DIAGRAM (1</w:t>
        </w:r>
        <w:r w:rsidR="00636221" w:rsidRPr="00CD419A">
          <w:rPr>
            <w:rStyle w:val="Hyperlink"/>
            <w:rFonts w:ascii="Palatino Linotype" w:hAnsi="Palatino Linotype"/>
            <w:vertAlign w:val="superscript"/>
          </w:rPr>
          <w:t>ST</w:t>
        </w:r>
        <w:r w:rsidR="00636221" w:rsidRPr="00CD419A">
          <w:rPr>
            <w:rStyle w:val="Hyperlink"/>
            <w:rFonts w:ascii="Palatino Linotype" w:hAnsi="Palatino Linotype"/>
          </w:rPr>
          <w:t xml:space="preserve"> &amp; 2</w:t>
        </w:r>
        <w:r w:rsidR="00636221" w:rsidRPr="00CD419A">
          <w:rPr>
            <w:rStyle w:val="Hyperlink"/>
            <w:rFonts w:ascii="Palatino Linotype" w:hAnsi="Palatino Linotype"/>
            <w:vertAlign w:val="superscript"/>
          </w:rPr>
          <w:t>ND</w:t>
        </w:r>
        <w:r w:rsidR="00636221" w:rsidRPr="00CD419A">
          <w:rPr>
            <w:rStyle w:val="Hyperlink"/>
            <w:rFonts w:ascii="Palatino Linotype" w:hAnsi="Palatino Linotype"/>
          </w:rPr>
          <w:t xml:space="preserve"> FLOOR)</w:t>
        </w:r>
        <w:r w:rsidR="00636221">
          <w:rPr>
            <w:webHidden/>
          </w:rPr>
          <w:tab/>
        </w:r>
        <w:r w:rsidR="00636221">
          <w:rPr>
            <w:webHidden/>
          </w:rPr>
          <w:fldChar w:fldCharType="begin"/>
        </w:r>
        <w:r w:rsidR="00636221">
          <w:rPr>
            <w:webHidden/>
          </w:rPr>
          <w:instrText xml:space="preserve"> PAGEREF _Toc156767557 \h </w:instrText>
        </w:r>
        <w:r w:rsidR="00636221">
          <w:rPr>
            <w:webHidden/>
          </w:rPr>
        </w:r>
        <w:r w:rsidR="00636221">
          <w:rPr>
            <w:webHidden/>
          </w:rPr>
          <w:fldChar w:fldCharType="separate"/>
        </w:r>
        <w:r w:rsidR="00636221">
          <w:rPr>
            <w:webHidden/>
          </w:rPr>
          <w:t>19</w:t>
        </w:r>
        <w:r w:rsidR="00636221">
          <w:rPr>
            <w:webHidden/>
          </w:rPr>
          <w:fldChar w:fldCharType="end"/>
        </w:r>
      </w:hyperlink>
    </w:p>
    <w:p w14:paraId="3EA7D73C" w14:textId="3105A194" w:rsidR="00636221" w:rsidRDefault="00A85C6C">
      <w:pPr>
        <w:pStyle w:val="TOC1"/>
        <w:rPr>
          <w:rFonts w:asciiTheme="minorHAnsi" w:eastAsiaTheme="minorEastAsia" w:hAnsiTheme="minorHAnsi" w:cstheme="minorBidi"/>
          <w:b w:val="0"/>
          <w:sz w:val="22"/>
          <w:szCs w:val="22"/>
          <w:lang w:val="en-US"/>
        </w:rPr>
      </w:pPr>
      <w:hyperlink w:anchor="_Toc156767558" w:history="1">
        <w:r w:rsidR="00636221" w:rsidRPr="00CD419A">
          <w:rPr>
            <w:rStyle w:val="Hyperlink"/>
            <w:rFonts w:ascii="Palatino Linotype" w:hAnsi="Palatino Linotype"/>
            <w:i/>
            <w:iCs/>
          </w:rPr>
          <w:t>10</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i/>
            <w:iCs/>
          </w:rPr>
          <w:t>LOAD STUDY ANALYSIS</w:t>
        </w:r>
        <w:r w:rsidR="00636221">
          <w:rPr>
            <w:webHidden/>
          </w:rPr>
          <w:tab/>
        </w:r>
        <w:r w:rsidR="00636221">
          <w:rPr>
            <w:webHidden/>
          </w:rPr>
          <w:fldChar w:fldCharType="begin"/>
        </w:r>
        <w:r w:rsidR="00636221">
          <w:rPr>
            <w:webHidden/>
          </w:rPr>
          <w:instrText xml:space="preserve"> PAGEREF _Toc156767558 \h </w:instrText>
        </w:r>
        <w:r w:rsidR="00636221">
          <w:rPr>
            <w:webHidden/>
          </w:rPr>
        </w:r>
        <w:r w:rsidR="00636221">
          <w:rPr>
            <w:webHidden/>
          </w:rPr>
          <w:fldChar w:fldCharType="separate"/>
        </w:r>
        <w:r w:rsidR="00636221">
          <w:rPr>
            <w:webHidden/>
          </w:rPr>
          <w:t>20</w:t>
        </w:r>
        <w:r w:rsidR="00636221">
          <w:rPr>
            <w:webHidden/>
          </w:rPr>
          <w:fldChar w:fldCharType="end"/>
        </w:r>
      </w:hyperlink>
    </w:p>
    <w:p w14:paraId="47F8E97F" w14:textId="15459F2F" w:rsidR="00636221" w:rsidRDefault="00A85C6C">
      <w:pPr>
        <w:pStyle w:val="TOC2"/>
        <w:rPr>
          <w:rFonts w:asciiTheme="minorHAnsi" w:eastAsiaTheme="minorEastAsia" w:hAnsiTheme="minorHAnsi" w:cstheme="minorBidi"/>
          <w:szCs w:val="22"/>
          <w:lang w:val="en-US"/>
        </w:rPr>
      </w:pPr>
      <w:hyperlink w:anchor="_Toc156767559" w:history="1">
        <w:r w:rsidR="00636221" w:rsidRPr="00CD419A">
          <w:rPr>
            <w:rStyle w:val="Hyperlink"/>
            <w:rFonts w:ascii="Palatino Linotype" w:hAnsi="Palatino Linotype"/>
          </w:rPr>
          <w:t>10.1</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NUMBER OF LIGHT &amp; FAN REQUIRED (FOR GROUND FLOOR)</w:t>
        </w:r>
        <w:r w:rsidR="00636221">
          <w:rPr>
            <w:webHidden/>
          </w:rPr>
          <w:tab/>
        </w:r>
        <w:r w:rsidR="00636221">
          <w:rPr>
            <w:webHidden/>
          </w:rPr>
          <w:fldChar w:fldCharType="begin"/>
        </w:r>
        <w:r w:rsidR="00636221">
          <w:rPr>
            <w:webHidden/>
          </w:rPr>
          <w:instrText xml:space="preserve"> PAGEREF _Toc156767559 \h </w:instrText>
        </w:r>
        <w:r w:rsidR="00636221">
          <w:rPr>
            <w:webHidden/>
          </w:rPr>
        </w:r>
        <w:r w:rsidR="00636221">
          <w:rPr>
            <w:webHidden/>
          </w:rPr>
          <w:fldChar w:fldCharType="separate"/>
        </w:r>
        <w:r w:rsidR="00636221">
          <w:rPr>
            <w:webHidden/>
          </w:rPr>
          <w:t>20</w:t>
        </w:r>
        <w:r w:rsidR="00636221">
          <w:rPr>
            <w:webHidden/>
          </w:rPr>
          <w:fldChar w:fldCharType="end"/>
        </w:r>
      </w:hyperlink>
    </w:p>
    <w:p w14:paraId="332278AA" w14:textId="32BCC092" w:rsidR="00636221" w:rsidRDefault="00A85C6C">
      <w:pPr>
        <w:pStyle w:val="TOC2"/>
        <w:rPr>
          <w:rFonts w:asciiTheme="minorHAnsi" w:eastAsiaTheme="minorEastAsia" w:hAnsiTheme="minorHAnsi" w:cstheme="minorBidi"/>
          <w:szCs w:val="22"/>
          <w:lang w:val="en-US"/>
        </w:rPr>
      </w:pPr>
      <w:hyperlink w:anchor="_Toc156767560" w:history="1">
        <w:r w:rsidR="00636221" w:rsidRPr="00CD419A">
          <w:rPr>
            <w:rStyle w:val="Hyperlink"/>
            <w:rFonts w:ascii="Palatino Linotype" w:hAnsi="Palatino Linotype"/>
          </w:rPr>
          <w:t>10.2</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NUMBER OF LIGHT &amp; FAN REQUIRED (FOR 1ST &amp; 2</w:t>
        </w:r>
        <w:r w:rsidR="00636221" w:rsidRPr="00CD419A">
          <w:rPr>
            <w:rStyle w:val="Hyperlink"/>
            <w:rFonts w:ascii="Palatino Linotype" w:hAnsi="Palatino Linotype"/>
            <w:vertAlign w:val="superscript"/>
          </w:rPr>
          <w:t>ND</w:t>
        </w:r>
        <w:r w:rsidR="00636221" w:rsidRPr="00CD419A">
          <w:rPr>
            <w:rStyle w:val="Hyperlink"/>
            <w:rFonts w:ascii="Palatino Linotype" w:hAnsi="Palatino Linotype"/>
          </w:rPr>
          <w:t xml:space="preserve">  FLOOR)</w:t>
        </w:r>
        <w:r w:rsidR="00636221">
          <w:rPr>
            <w:webHidden/>
          </w:rPr>
          <w:tab/>
        </w:r>
        <w:r w:rsidR="00636221">
          <w:rPr>
            <w:webHidden/>
          </w:rPr>
          <w:fldChar w:fldCharType="begin"/>
        </w:r>
        <w:r w:rsidR="00636221">
          <w:rPr>
            <w:webHidden/>
          </w:rPr>
          <w:instrText xml:space="preserve"> PAGEREF _Toc156767560 \h </w:instrText>
        </w:r>
        <w:r w:rsidR="00636221">
          <w:rPr>
            <w:webHidden/>
          </w:rPr>
        </w:r>
        <w:r w:rsidR="00636221">
          <w:rPr>
            <w:webHidden/>
          </w:rPr>
          <w:fldChar w:fldCharType="separate"/>
        </w:r>
        <w:r w:rsidR="00636221">
          <w:rPr>
            <w:webHidden/>
          </w:rPr>
          <w:t>24</w:t>
        </w:r>
        <w:r w:rsidR="00636221">
          <w:rPr>
            <w:webHidden/>
          </w:rPr>
          <w:fldChar w:fldCharType="end"/>
        </w:r>
      </w:hyperlink>
    </w:p>
    <w:p w14:paraId="4C7BEF31" w14:textId="51E71706" w:rsidR="00636221" w:rsidRDefault="00A85C6C">
      <w:pPr>
        <w:pStyle w:val="TOC2"/>
        <w:rPr>
          <w:rFonts w:asciiTheme="minorHAnsi" w:eastAsiaTheme="minorEastAsia" w:hAnsiTheme="minorHAnsi" w:cstheme="minorBidi"/>
          <w:szCs w:val="22"/>
          <w:lang w:val="en-US"/>
        </w:rPr>
      </w:pPr>
      <w:hyperlink w:anchor="_Toc156767561" w:history="1">
        <w:r w:rsidR="00636221" w:rsidRPr="00CD419A">
          <w:rPr>
            <w:rStyle w:val="Hyperlink"/>
            <w:rFonts w:ascii="Palatino Linotype" w:hAnsi="Palatino Linotype"/>
          </w:rPr>
          <w:t>10.3</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TOTAL LOAD CALCULATION (FOR GROUND FLOOR)</w:t>
        </w:r>
        <w:r w:rsidR="00636221">
          <w:rPr>
            <w:webHidden/>
          </w:rPr>
          <w:tab/>
        </w:r>
        <w:r w:rsidR="00636221">
          <w:rPr>
            <w:webHidden/>
          </w:rPr>
          <w:fldChar w:fldCharType="begin"/>
        </w:r>
        <w:r w:rsidR="00636221">
          <w:rPr>
            <w:webHidden/>
          </w:rPr>
          <w:instrText xml:space="preserve"> PAGEREF _Toc156767561 \h </w:instrText>
        </w:r>
        <w:r w:rsidR="00636221">
          <w:rPr>
            <w:webHidden/>
          </w:rPr>
        </w:r>
        <w:r w:rsidR="00636221">
          <w:rPr>
            <w:webHidden/>
          </w:rPr>
          <w:fldChar w:fldCharType="separate"/>
        </w:r>
        <w:r w:rsidR="00636221">
          <w:rPr>
            <w:webHidden/>
          </w:rPr>
          <w:t>29</w:t>
        </w:r>
        <w:r w:rsidR="00636221">
          <w:rPr>
            <w:webHidden/>
          </w:rPr>
          <w:fldChar w:fldCharType="end"/>
        </w:r>
      </w:hyperlink>
    </w:p>
    <w:p w14:paraId="4994180C" w14:textId="4B571DF2" w:rsidR="00636221" w:rsidRDefault="00A85C6C">
      <w:pPr>
        <w:pStyle w:val="TOC2"/>
        <w:rPr>
          <w:rFonts w:asciiTheme="minorHAnsi" w:eastAsiaTheme="minorEastAsia" w:hAnsiTheme="minorHAnsi" w:cstheme="minorBidi"/>
          <w:szCs w:val="22"/>
          <w:lang w:val="en-US"/>
        </w:rPr>
      </w:pPr>
      <w:hyperlink w:anchor="_Toc156767562" w:history="1">
        <w:r w:rsidR="00636221" w:rsidRPr="00CD419A">
          <w:rPr>
            <w:rStyle w:val="Hyperlink"/>
            <w:rFonts w:ascii="Palatino Linotype" w:hAnsi="Palatino Linotype"/>
          </w:rPr>
          <w:t>10.4</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TOTAL LOAD CALCULATION (FOR 1</w:t>
        </w:r>
        <w:r w:rsidR="00636221" w:rsidRPr="00CD419A">
          <w:rPr>
            <w:rStyle w:val="Hyperlink"/>
            <w:rFonts w:ascii="Palatino Linotype" w:hAnsi="Palatino Linotype"/>
            <w:vertAlign w:val="superscript"/>
          </w:rPr>
          <w:t>ST</w:t>
        </w:r>
        <w:r w:rsidR="00636221" w:rsidRPr="00CD419A">
          <w:rPr>
            <w:rStyle w:val="Hyperlink"/>
            <w:rFonts w:ascii="Palatino Linotype" w:hAnsi="Palatino Linotype"/>
          </w:rPr>
          <w:t xml:space="preserve"> / 2</w:t>
        </w:r>
        <w:r w:rsidR="00636221" w:rsidRPr="00CD419A">
          <w:rPr>
            <w:rStyle w:val="Hyperlink"/>
            <w:rFonts w:ascii="Palatino Linotype" w:hAnsi="Palatino Linotype"/>
            <w:vertAlign w:val="superscript"/>
          </w:rPr>
          <w:t>ND</w:t>
        </w:r>
        <w:r w:rsidR="00636221" w:rsidRPr="00CD419A">
          <w:rPr>
            <w:rStyle w:val="Hyperlink"/>
            <w:rFonts w:ascii="Palatino Linotype" w:hAnsi="Palatino Linotype"/>
          </w:rPr>
          <w:t xml:space="preserve"> FLOOR)</w:t>
        </w:r>
        <w:r w:rsidR="00636221">
          <w:rPr>
            <w:webHidden/>
          </w:rPr>
          <w:tab/>
        </w:r>
        <w:r w:rsidR="00636221">
          <w:rPr>
            <w:webHidden/>
          </w:rPr>
          <w:fldChar w:fldCharType="begin"/>
        </w:r>
        <w:r w:rsidR="00636221">
          <w:rPr>
            <w:webHidden/>
          </w:rPr>
          <w:instrText xml:space="preserve"> PAGEREF _Toc156767562 \h </w:instrText>
        </w:r>
        <w:r w:rsidR="00636221">
          <w:rPr>
            <w:webHidden/>
          </w:rPr>
        </w:r>
        <w:r w:rsidR="00636221">
          <w:rPr>
            <w:webHidden/>
          </w:rPr>
          <w:fldChar w:fldCharType="separate"/>
        </w:r>
        <w:r w:rsidR="00636221">
          <w:rPr>
            <w:webHidden/>
          </w:rPr>
          <w:t>29</w:t>
        </w:r>
        <w:r w:rsidR="00636221">
          <w:rPr>
            <w:webHidden/>
          </w:rPr>
          <w:fldChar w:fldCharType="end"/>
        </w:r>
      </w:hyperlink>
    </w:p>
    <w:p w14:paraId="516B57C1" w14:textId="4E669430" w:rsidR="00636221" w:rsidRDefault="00A85C6C">
      <w:pPr>
        <w:pStyle w:val="TOC2"/>
        <w:rPr>
          <w:rFonts w:asciiTheme="minorHAnsi" w:eastAsiaTheme="minorEastAsia" w:hAnsiTheme="minorHAnsi" w:cstheme="minorBidi"/>
          <w:szCs w:val="22"/>
          <w:lang w:val="en-US"/>
        </w:rPr>
      </w:pPr>
      <w:hyperlink w:anchor="_Toc156767563" w:history="1">
        <w:r w:rsidR="00636221" w:rsidRPr="00CD419A">
          <w:rPr>
            <w:rStyle w:val="Hyperlink"/>
            <w:rFonts w:ascii="Palatino Linotype" w:hAnsi="Palatino Linotype"/>
          </w:rPr>
          <w:t>10.5</w:t>
        </w:r>
        <w:r w:rsidR="00636221">
          <w:rPr>
            <w:rFonts w:asciiTheme="minorHAnsi" w:eastAsiaTheme="minorEastAsia" w:hAnsiTheme="minorHAnsi" w:cstheme="minorBidi"/>
            <w:szCs w:val="22"/>
            <w:lang w:val="en-US"/>
          </w:rPr>
          <w:tab/>
        </w:r>
        <w:r w:rsidR="00636221" w:rsidRPr="00CD419A">
          <w:rPr>
            <w:rStyle w:val="Hyperlink"/>
            <w:rFonts w:ascii="Palatino Linotype" w:hAnsi="Palatino Linotype"/>
          </w:rPr>
          <w:t>TOTAL LOAD CALCULATION (GROUND + 1</w:t>
        </w:r>
        <w:r w:rsidR="00636221" w:rsidRPr="00CD419A">
          <w:rPr>
            <w:rStyle w:val="Hyperlink"/>
            <w:rFonts w:ascii="Palatino Linotype" w:hAnsi="Palatino Linotype"/>
            <w:vertAlign w:val="superscript"/>
          </w:rPr>
          <w:t>ST</w:t>
        </w:r>
        <w:r w:rsidR="00636221" w:rsidRPr="00CD419A">
          <w:rPr>
            <w:rStyle w:val="Hyperlink"/>
            <w:rFonts w:ascii="Palatino Linotype" w:hAnsi="Palatino Linotype"/>
          </w:rPr>
          <w:t xml:space="preserve"> + 2</w:t>
        </w:r>
        <w:r w:rsidR="00636221" w:rsidRPr="00CD419A">
          <w:rPr>
            <w:rStyle w:val="Hyperlink"/>
            <w:rFonts w:ascii="Palatino Linotype" w:hAnsi="Palatino Linotype"/>
            <w:vertAlign w:val="superscript"/>
          </w:rPr>
          <w:t>ND</w:t>
        </w:r>
        <w:r w:rsidR="00636221" w:rsidRPr="00CD419A">
          <w:rPr>
            <w:rStyle w:val="Hyperlink"/>
            <w:rFonts w:ascii="Palatino Linotype" w:hAnsi="Palatino Linotype"/>
          </w:rPr>
          <w:t xml:space="preserve"> FLOOR)</w:t>
        </w:r>
        <w:r w:rsidR="00636221">
          <w:rPr>
            <w:webHidden/>
          </w:rPr>
          <w:tab/>
        </w:r>
        <w:r w:rsidR="00636221">
          <w:rPr>
            <w:webHidden/>
          </w:rPr>
          <w:fldChar w:fldCharType="begin"/>
        </w:r>
        <w:r w:rsidR="00636221">
          <w:rPr>
            <w:webHidden/>
          </w:rPr>
          <w:instrText xml:space="preserve"> PAGEREF _Toc156767563 \h </w:instrText>
        </w:r>
        <w:r w:rsidR="00636221">
          <w:rPr>
            <w:webHidden/>
          </w:rPr>
        </w:r>
        <w:r w:rsidR="00636221">
          <w:rPr>
            <w:webHidden/>
          </w:rPr>
          <w:fldChar w:fldCharType="separate"/>
        </w:r>
        <w:r w:rsidR="00636221">
          <w:rPr>
            <w:webHidden/>
          </w:rPr>
          <w:t>29</w:t>
        </w:r>
        <w:r w:rsidR="00636221">
          <w:rPr>
            <w:webHidden/>
          </w:rPr>
          <w:fldChar w:fldCharType="end"/>
        </w:r>
      </w:hyperlink>
    </w:p>
    <w:p w14:paraId="1E126753" w14:textId="339FD4D3" w:rsidR="00636221" w:rsidRDefault="00A85C6C">
      <w:pPr>
        <w:pStyle w:val="TOC1"/>
        <w:rPr>
          <w:rFonts w:asciiTheme="minorHAnsi" w:eastAsiaTheme="minorEastAsia" w:hAnsiTheme="minorHAnsi" w:cstheme="minorBidi"/>
          <w:b w:val="0"/>
          <w:sz w:val="22"/>
          <w:szCs w:val="22"/>
          <w:lang w:val="en-US"/>
        </w:rPr>
      </w:pPr>
      <w:hyperlink w:anchor="_Toc156767564" w:history="1">
        <w:r w:rsidR="00636221" w:rsidRPr="00CD419A">
          <w:rPr>
            <w:rStyle w:val="Hyperlink"/>
            <w:rFonts w:ascii="Palatino Linotype" w:hAnsi="Palatino Linotype"/>
            <w:i/>
            <w:iCs/>
          </w:rPr>
          <w:t>11</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i/>
            <w:iCs/>
          </w:rPr>
          <w:t>BILL OF QUANTITY</w:t>
        </w:r>
        <w:r w:rsidR="00636221">
          <w:rPr>
            <w:webHidden/>
          </w:rPr>
          <w:tab/>
        </w:r>
        <w:r w:rsidR="00636221">
          <w:rPr>
            <w:webHidden/>
          </w:rPr>
          <w:fldChar w:fldCharType="begin"/>
        </w:r>
        <w:r w:rsidR="00636221">
          <w:rPr>
            <w:webHidden/>
          </w:rPr>
          <w:instrText xml:space="preserve"> PAGEREF _Toc156767564 \h </w:instrText>
        </w:r>
        <w:r w:rsidR="00636221">
          <w:rPr>
            <w:webHidden/>
          </w:rPr>
        </w:r>
        <w:r w:rsidR="00636221">
          <w:rPr>
            <w:webHidden/>
          </w:rPr>
          <w:fldChar w:fldCharType="separate"/>
        </w:r>
        <w:r w:rsidR="00636221">
          <w:rPr>
            <w:webHidden/>
          </w:rPr>
          <w:t>30</w:t>
        </w:r>
        <w:r w:rsidR="00636221">
          <w:rPr>
            <w:webHidden/>
          </w:rPr>
          <w:fldChar w:fldCharType="end"/>
        </w:r>
      </w:hyperlink>
    </w:p>
    <w:p w14:paraId="43129752" w14:textId="199A720E" w:rsidR="00636221" w:rsidRDefault="00A85C6C">
      <w:pPr>
        <w:pStyle w:val="TOC2"/>
        <w:rPr>
          <w:rFonts w:asciiTheme="minorHAnsi" w:eastAsiaTheme="minorEastAsia" w:hAnsiTheme="minorHAnsi" w:cstheme="minorBidi"/>
          <w:szCs w:val="22"/>
          <w:lang w:val="en-US"/>
        </w:rPr>
      </w:pPr>
      <w:hyperlink w:anchor="_Toc156767565" w:history="1">
        <w:r w:rsidR="00636221" w:rsidRPr="00CD419A">
          <w:rPr>
            <w:rStyle w:val="Hyperlink"/>
          </w:rPr>
          <w:t>11.1</w:t>
        </w:r>
        <w:r w:rsidR="00636221">
          <w:rPr>
            <w:rFonts w:asciiTheme="minorHAnsi" w:eastAsiaTheme="minorEastAsia" w:hAnsiTheme="minorHAnsi" w:cstheme="minorBidi"/>
            <w:szCs w:val="22"/>
            <w:lang w:val="en-US"/>
          </w:rPr>
          <w:tab/>
        </w:r>
        <w:r w:rsidR="00636221" w:rsidRPr="00CD419A">
          <w:rPr>
            <w:rStyle w:val="Hyperlink"/>
          </w:rPr>
          <w:t>BOQ FOR GROUND FLOOR:</w:t>
        </w:r>
        <w:r w:rsidR="00636221">
          <w:rPr>
            <w:webHidden/>
          </w:rPr>
          <w:tab/>
        </w:r>
        <w:r w:rsidR="00636221">
          <w:rPr>
            <w:webHidden/>
          </w:rPr>
          <w:fldChar w:fldCharType="begin"/>
        </w:r>
        <w:r w:rsidR="00636221">
          <w:rPr>
            <w:webHidden/>
          </w:rPr>
          <w:instrText xml:space="preserve"> PAGEREF _Toc156767565 \h </w:instrText>
        </w:r>
        <w:r w:rsidR="00636221">
          <w:rPr>
            <w:webHidden/>
          </w:rPr>
        </w:r>
        <w:r w:rsidR="00636221">
          <w:rPr>
            <w:webHidden/>
          </w:rPr>
          <w:fldChar w:fldCharType="separate"/>
        </w:r>
        <w:r w:rsidR="00636221">
          <w:rPr>
            <w:webHidden/>
          </w:rPr>
          <w:t>30</w:t>
        </w:r>
        <w:r w:rsidR="00636221">
          <w:rPr>
            <w:webHidden/>
          </w:rPr>
          <w:fldChar w:fldCharType="end"/>
        </w:r>
      </w:hyperlink>
    </w:p>
    <w:p w14:paraId="3B43F929" w14:textId="3FF22613" w:rsidR="00636221" w:rsidRDefault="00A85C6C">
      <w:pPr>
        <w:pStyle w:val="TOC2"/>
        <w:rPr>
          <w:rFonts w:asciiTheme="minorHAnsi" w:eastAsiaTheme="minorEastAsia" w:hAnsiTheme="minorHAnsi" w:cstheme="minorBidi"/>
          <w:szCs w:val="22"/>
          <w:lang w:val="en-US"/>
        </w:rPr>
      </w:pPr>
      <w:hyperlink w:anchor="_Toc156767566" w:history="1">
        <w:r w:rsidR="00636221" w:rsidRPr="00CD419A">
          <w:rPr>
            <w:rStyle w:val="Hyperlink"/>
          </w:rPr>
          <w:t>11.2</w:t>
        </w:r>
        <w:r w:rsidR="00636221">
          <w:rPr>
            <w:rFonts w:asciiTheme="minorHAnsi" w:eastAsiaTheme="minorEastAsia" w:hAnsiTheme="minorHAnsi" w:cstheme="minorBidi"/>
            <w:szCs w:val="22"/>
            <w:lang w:val="en-US"/>
          </w:rPr>
          <w:tab/>
        </w:r>
        <w:r w:rsidR="00636221" w:rsidRPr="00CD419A">
          <w:rPr>
            <w:rStyle w:val="Hyperlink"/>
          </w:rPr>
          <w:t>BOQ FOR 1</w:t>
        </w:r>
        <w:r w:rsidR="00636221" w:rsidRPr="00CD419A">
          <w:rPr>
            <w:rStyle w:val="Hyperlink"/>
            <w:vertAlign w:val="superscript"/>
          </w:rPr>
          <w:t>ST</w:t>
        </w:r>
        <w:r w:rsidR="00636221" w:rsidRPr="00CD419A">
          <w:rPr>
            <w:rStyle w:val="Hyperlink"/>
          </w:rPr>
          <w:t xml:space="preserve"> &amp; 2</w:t>
        </w:r>
        <w:r w:rsidR="00636221" w:rsidRPr="00CD419A">
          <w:rPr>
            <w:rStyle w:val="Hyperlink"/>
            <w:vertAlign w:val="superscript"/>
          </w:rPr>
          <w:t>ND</w:t>
        </w:r>
        <w:r w:rsidR="00636221" w:rsidRPr="00CD419A">
          <w:rPr>
            <w:rStyle w:val="Hyperlink"/>
          </w:rPr>
          <w:t xml:space="preserve"> F</w:t>
        </w:r>
        <w:r w:rsidR="00636221" w:rsidRPr="00CD419A">
          <w:rPr>
            <w:rStyle w:val="Hyperlink"/>
          </w:rPr>
          <w:t>L</w:t>
        </w:r>
        <w:r w:rsidR="00636221" w:rsidRPr="00CD419A">
          <w:rPr>
            <w:rStyle w:val="Hyperlink"/>
          </w:rPr>
          <w:t>OOR:</w:t>
        </w:r>
        <w:r w:rsidR="00636221">
          <w:rPr>
            <w:webHidden/>
          </w:rPr>
          <w:tab/>
        </w:r>
        <w:r w:rsidR="00636221">
          <w:rPr>
            <w:webHidden/>
          </w:rPr>
          <w:fldChar w:fldCharType="begin"/>
        </w:r>
        <w:r w:rsidR="00636221">
          <w:rPr>
            <w:webHidden/>
          </w:rPr>
          <w:instrText xml:space="preserve"> PAGEREF _Toc156767566 \h </w:instrText>
        </w:r>
        <w:r w:rsidR="00636221">
          <w:rPr>
            <w:webHidden/>
          </w:rPr>
        </w:r>
        <w:r w:rsidR="00636221">
          <w:rPr>
            <w:webHidden/>
          </w:rPr>
          <w:fldChar w:fldCharType="separate"/>
        </w:r>
        <w:r w:rsidR="00636221">
          <w:rPr>
            <w:webHidden/>
          </w:rPr>
          <w:t>30</w:t>
        </w:r>
        <w:r w:rsidR="00636221">
          <w:rPr>
            <w:webHidden/>
          </w:rPr>
          <w:fldChar w:fldCharType="end"/>
        </w:r>
      </w:hyperlink>
    </w:p>
    <w:p w14:paraId="39BA619A" w14:textId="58BB68E8" w:rsidR="00636221" w:rsidRDefault="00A85C6C">
      <w:pPr>
        <w:pStyle w:val="TOC1"/>
        <w:rPr>
          <w:rFonts w:asciiTheme="minorHAnsi" w:eastAsiaTheme="minorEastAsia" w:hAnsiTheme="minorHAnsi" w:cstheme="minorBidi"/>
          <w:b w:val="0"/>
          <w:sz w:val="22"/>
          <w:szCs w:val="22"/>
          <w:lang w:val="en-US"/>
        </w:rPr>
      </w:pPr>
      <w:hyperlink w:anchor="_Toc156767567" w:history="1">
        <w:r w:rsidR="00636221" w:rsidRPr="00CD419A">
          <w:rPr>
            <w:rStyle w:val="Hyperlink"/>
            <w:rFonts w:ascii="Palatino Linotype" w:hAnsi="Palatino Linotype"/>
            <w:i/>
            <w:iCs/>
          </w:rPr>
          <w:t>12</w:t>
        </w:r>
        <w:r w:rsidR="00636221">
          <w:rPr>
            <w:rFonts w:asciiTheme="minorHAnsi" w:eastAsiaTheme="minorEastAsia" w:hAnsiTheme="minorHAnsi" w:cstheme="minorBidi"/>
            <w:b w:val="0"/>
            <w:sz w:val="22"/>
            <w:szCs w:val="22"/>
            <w:lang w:val="en-US"/>
          </w:rPr>
          <w:tab/>
        </w:r>
        <w:r w:rsidR="00636221" w:rsidRPr="00CD419A">
          <w:rPr>
            <w:rStyle w:val="Hyperlink"/>
            <w:rFonts w:ascii="Palatino Linotype" w:hAnsi="Palatino Linotype"/>
            <w:i/>
            <w:iCs/>
          </w:rPr>
          <w:t>COST ESTIMATION</w:t>
        </w:r>
        <w:r w:rsidR="00636221">
          <w:rPr>
            <w:webHidden/>
          </w:rPr>
          <w:tab/>
        </w:r>
        <w:r w:rsidR="00636221">
          <w:rPr>
            <w:webHidden/>
          </w:rPr>
          <w:fldChar w:fldCharType="begin"/>
        </w:r>
        <w:r w:rsidR="00636221">
          <w:rPr>
            <w:webHidden/>
          </w:rPr>
          <w:instrText xml:space="preserve"> PAGEREF _Toc156767567 \h </w:instrText>
        </w:r>
        <w:r w:rsidR="00636221">
          <w:rPr>
            <w:webHidden/>
          </w:rPr>
        </w:r>
        <w:r w:rsidR="00636221">
          <w:rPr>
            <w:webHidden/>
          </w:rPr>
          <w:fldChar w:fldCharType="separate"/>
        </w:r>
        <w:r w:rsidR="00636221">
          <w:rPr>
            <w:webHidden/>
          </w:rPr>
          <w:t>31</w:t>
        </w:r>
        <w:r w:rsidR="00636221">
          <w:rPr>
            <w:webHidden/>
          </w:rPr>
          <w:fldChar w:fldCharType="end"/>
        </w:r>
      </w:hyperlink>
    </w:p>
    <w:p w14:paraId="1CB5D736" w14:textId="2E8A44BC" w:rsidR="00133A19" w:rsidRPr="00636221" w:rsidRDefault="00116848" w:rsidP="00636221">
      <w:pPr>
        <w:pStyle w:val="TOC2"/>
        <w:spacing w:before="30" w:after="30"/>
        <w:rPr>
          <w:rFonts w:ascii="Palatino Linotype" w:hAnsi="Palatino Linotype"/>
          <w:b/>
        </w:rPr>
      </w:pPr>
      <w:r w:rsidRPr="004C0CFA">
        <w:rPr>
          <w:rFonts w:ascii="Palatino Linotype" w:hAnsi="Palatino Linotype"/>
          <w:b/>
        </w:rPr>
        <w:fldChar w:fldCharType="end"/>
      </w:r>
    </w:p>
    <w:p w14:paraId="48F82CA5" w14:textId="1EBB90FC" w:rsidR="00981BC1" w:rsidRDefault="007E7127" w:rsidP="00981BC1">
      <w:pPr>
        <w:pStyle w:val="PhDPreliminaryHeading"/>
        <w:spacing w:before="30" w:after="30"/>
        <w:jc w:val="left"/>
        <w:rPr>
          <w:b w:val="0"/>
          <w:sz w:val="24"/>
          <w:szCs w:val="22"/>
        </w:rPr>
      </w:pPr>
      <w:bookmarkStart w:id="5" w:name="_Toc156767538"/>
      <w:r w:rsidRPr="00981BC1">
        <w:rPr>
          <w:rFonts w:eastAsiaTheme="minorHAnsi"/>
          <w:sz w:val="28"/>
          <w:szCs w:val="28"/>
          <w:u w:val="single"/>
          <w:lang w:val="en-US"/>
        </w:rPr>
        <w:lastRenderedPageBreak/>
        <w:t xml:space="preserve">Project </w:t>
      </w:r>
      <w:r w:rsidR="00981BC1" w:rsidRPr="00981BC1">
        <w:rPr>
          <w:rFonts w:eastAsiaTheme="minorHAnsi"/>
          <w:sz w:val="28"/>
          <w:szCs w:val="28"/>
          <w:u w:val="single"/>
          <w:lang w:val="en-US"/>
        </w:rPr>
        <w:t>Title:</w:t>
      </w:r>
      <w:bookmarkEnd w:id="5"/>
      <w:r w:rsidR="00981BC1" w:rsidRPr="00981BC1">
        <w:rPr>
          <w:b w:val="0"/>
          <w:sz w:val="28"/>
          <w:szCs w:val="24"/>
        </w:rPr>
        <w:t xml:space="preserve"> </w:t>
      </w:r>
    </w:p>
    <w:p w14:paraId="6A991DC8" w14:textId="651ACDE8" w:rsidR="002016C0" w:rsidRPr="00981BC1" w:rsidRDefault="00981BC1" w:rsidP="001354A7">
      <w:pPr>
        <w:ind w:left="720" w:firstLine="720"/>
        <w:rPr>
          <w:b/>
        </w:rPr>
      </w:pPr>
      <w:r w:rsidRPr="00981BC1">
        <w:t>Electrical</w:t>
      </w:r>
      <w:r w:rsidR="007E7127" w:rsidRPr="00981BC1">
        <w:t xml:space="preserve"> design of 2500 square feet </w:t>
      </w:r>
      <w:r w:rsidR="00471FCE">
        <w:t>Two</w:t>
      </w:r>
      <w:r w:rsidR="007E7127" w:rsidRPr="00981BC1">
        <w:t xml:space="preserve"> storey residential building.</w:t>
      </w:r>
    </w:p>
    <w:p w14:paraId="2AE3CA45" w14:textId="77777777" w:rsidR="00981BC1" w:rsidRDefault="00981BC1" w:rsidP="00D77FA1">
      <w:pPr>
        <w:rPr>
          <w:rFonts w:eastAsiaTheme="minorHAnsi"/>
          <w:b/>
          <w:szCs w:val="24"/>
          <w:u w:val="single"/>
          <w:lang w:val="en-US"/>
        </w:rPr>
      </w:pPr>
    </w:p>
    <w:p w14:paraId="7E61A71B" w14:textId="523864D5" w:rsidR="00D77FA1" w:rsidRDefault="00D77FA1">
      <w:pPr>
        <w:rPr>
          <w:rFonts w:ascii="Palatino Linotype" w:hAnsi="Palatino Linotype"/>
          <w:b/>
          <w:sz w:val="32"/>
          <w:szCs w:val="32"/>
        </w:rPr>
      </w:pPr>
      <w:r w:rsidRPr="00981BC1">
        <w:rPr>
          <w:rFonts w:eastAsiaTheme="minorHAnsi"/>
          <w:b/>
          <w:sz w:val="28"/>
          <w:szCs w:val="28"/>
          <w:u w:val="single"/>
          <w:lang w:val="en-US"/>
        </w:rPr>
        <w:t>Project Type:</w:t>
      </w:r>
      <w:r w:rsidRPr="00981BC1">
        <w:rPr>
          <w:rFonts w:ascii="Palatino Linotype" w:hAnsi="Palatino Linotype"/>
          <w:b/>
          <w:sz w:val="36"/>
          <w:szCs w:val="36"/>
        </w:rPr>
        <w:t xml:space="preserve"> </w:t>
      </w:r>
      <w:r w:rsidRPr="00981BC1">
        <w:rPr>
          <w:szCs w:val="22"/>
        </w:rPr>
        <w:t>Private</w:t>
      </w:r>
    </w:p>
    <w:p w14:paraId="58812AAD" w14:textId="77777777" w:rsidR="00981BC1" w:rsidRDefault="00981BC1">
      <w:pPr>
        <w:rPr>
          <w:rFonts w:ascii="Palatino Linotype" w:hAnsi="Palatino Linotype"/>
          <w:b/>
          <w:sz w:val="32"/>
          <w:szCs w:val="32"/>
        </w:rPr>
      </w:pPr>
    </w:p>
    <w:p w14:paraId="4F4EDC0F" w14:textId="10A0A835" w:rsidR="00157266" w:rsidRPr="00981BC1" w:rsidRDefault="00157266" w:rsidP="00981BC1">
      <w:pPr>
        <w:rPr>
          <w:rFonts w:eastAsiaTheme="minorHAnsi"/>
          <w:b/>
          <w:sz w:val="28"/>
          <w:szCs w:val="28"/>
          <w:u w:val="single"/>
          <w:lang w:val="en-US"/>
        </w:rPr>
      </w:pPr>
      <w:r w:rsidRPr="00981BC1">
        <w:rPr>
          <w:rFonts w:eastAsiaTheme="minorHAnsi"/>
          <w:b/>
          <w:sz w:val="28"/>
          <w:szCs w:val="28"/>
          <w:u w:val="single"/>
          <w:lang w:val="en-US"/>
        </w:rPr>
        <w:t>Project Profile:</w:t>
      </w:r>
    </w:p>
    <w:p w14:paraId="5AE9B14F" w14:textId="7FA7407D" w:rsidR="00471FCE" w:rsidRDefault="00471FCE" w:rsidP="00471FCE">
      <w:pPr>
        <w:ind w:left="1440"/>
      </w:pPr>
      <w:r>
        <w:t>14/B</w:t>
      </w:r>
      <w:r>
        <w:t xml:space="preserve"> </w:t>
      </w:r>
      <w:proofErr w:type="spellStart"/>
      <w:r>
        <w:t>Parbatipur</w:t>
      </w:r>
      <w:proofErr w:type="spellEnd"/>
      <w:r>
        <w:t xml:space="preserve"> Dinajpur Rangpur</w:t>
      </w:r>
    </w:p>
    <w:p w14:paraId="52440448" w14:textId="3B99EE7A" w:rsidR="00471FCE" w:rsidRDefault="00471FCE" w:rsidP="00471FCE">
      <w:pPr>
        <w:ind w:left="1440"/>
      </w:pPr>
      <w:r>
        <w:t>Road No.: 0</w:t>
      </w:r>
      <w:r>
        <w:t>2</w:t>
      </w:r>
    </w:p>
    <w:p w14:paraId="16651D2B" w14:textId="1F133950" w:rsidR="00471FCE" w:rsidRDefault="00471FCE" w:rsidP="00471FCE">
      <w:pPr>
        <w:ind w:left="1440"/>
      </w:pPr>
      <w:r>
        <w:t xml:space="preserve">Post Code: </w:t>
      </w:r>
      <w:r>
        <w:t>5250</w:t>
      </w:r>
    </w:p>
    <w:p w14:paraId="401CBA63" w14:textId="77777777" w:rsidR="00471FCE" w:rsidRDefault="00471FCE" w:rsidP="00471FCE">
      <w:pPr>
        <w:rPr>
          <w:szCs w:val="22"/>
        </w:rPr>
      </w:pPr>
    </w:p>
    <w:p w14:paraId="3AEDAB97" w14:textId="1CC25FF9" w:rsidR="00157266" w:rsidRDefault="00157266">
      <w:pPr>
        <w:rPr>
          <w:szCs w:val="22"/>
        </w:rPr>
      </w:pPr>
    </w:p>
    <w:p w14:paraId="4920B379" w14:textId="77777777" w:rsidR="007E7127" w:rsidRPr="002016C0" w:rsidRDefault="007E7127" w:rsidP="007E7127">
      <w:pPr>
        <w:pStyle w:val="PhDNormal"/>
        <w:spacing w:before="30" w:after="30"/>
        <w:ind w:firstLine="0"/>
      </w:pPr>
    </w:p>
    <w:p w14:paraId="14347131" w14:textId="760A9C76" w:rsidR="00C701B3" w:rsidRPr="00E61B4A" w:rsidRDefault="00981BC1" w:rsidP="002C3809">
      <w:pPr>
        <w:pStyle w:val="Heading1"/>
        <w:spacing w:before="30" w:after="30"/>
        <w:ind w:left="2131" w:hanging="2131"/>
        <w:rPr>
          <w:rFonts w:ascii="Palatino Linotype" w:hAnsi="Palatino Linotype"/>
          <w:sz w:val="40"/>
          <w:szCs w:val="40"/>
        </w:rPr>
      </w:pPr>
      <w:bookmarkStart w:id="6" w:name="_Toc156767539"/>
      <w:r w:rsidRPr="00E61B4A">
        <w:rPr>
          <w:rFonts w:ascii="Palatino Linotype" w:hAnsi="Palatino Linotype"/>
          <w:sz w:val="40"/>
          <w:szCs w:val="40"/>
        </w:rPr>
        <w:t>Detail Plan Drawing</w:t>
      </w:r>
      <w:bookmarkEnd w:id="6"/>
    </w:p>
    <w:p w14:paraId="782FDEC1" w14:textId="77777777" w:rsidR="00FC7D8E" w:rsidRPr="00FC7D8E" w:rsidRDefault="00FC7D8E" w:rsidP="00300286">
      <w:pPr>
        <w:pStyle w:val="PhDNormal"/>
        <w:spacing w:before="30" w:after="30"/>
        <w:ind w:firstLine="0"/>
      </w:pPr>
    </w:p>
    <w:p w14:paraId="56812D84" w14:textId="236377D8" w:rsidR="000E73C2" w:rsidRDefault="00C410DE" w:rsidP="002C3809">
      <w:pPr>
        <w:pStyle w:val="Heading2"/>
        <w:spacing w:before="30" w:after="30"/>
        <w:rPr>
          <w:rFonts w:ascii="Palatino Linotype" w:hAnsi="Palatino Linotype"/>
        </w:rPr>
      </w:pPr>
      <w:bookmarkStart w:id="7" w:name="_Toc156767540"/>
      <w:r>
        <w:rPr>
          <w:rFonts w:ascii="Palatino Linotype" w:hAnsi="Palatino Linotype"/>
        </w:rPr>
        <w:t>INTRODUCTION</w:t>
      </w:r>
      <w:bookmarkEnd w:id="7"/>
    </w:p>
    <w:p w14:paraId="119A4F51" w14:textId="6D9E5E22" w:rsidR="00300286" w:rsidRPr="00471FCE" w:rsidRDefault="00471FCE" w:rsidP="00471FCE">
      <w:pPr>
        <w:pStyle w:val="PhDNormal"/>
        <w:spacing w:before="30" w:after="30"/>
        <w:ind w:firstLine="0"/>
        <w:rPr>
          <w:rFonts w:ascii="Palatino Linotype" w:hAnsi="Palatino Linotype" w:cstheme="minorHAnsi"/>
          <w:szCs w:val="24"/>
        </w:rPr>
      </w:pPr>
      <w:bookmarkStart w:id="8" w:name="_Ref159400766"/>
      <w:r w:rsidRPr="00471FCE">
        <w:rPr>
          <w:rFonts w:ascii="Palatino Linotype" w:hAnsi="Palatino Linotype" w:cstheme="minorHAnsi"/>
          <w:szCs w:val="24"/>
        </w:rPr>
        <w:t>This</w:t>
      </w:r>
      <w:r w:rsidRPr="00471FCE">
        <w:rPr>
          <w:rFonts w:ascii="Palatino Linotype" w:hAnsi="Palatino Linotype" w:cstheme="minorHAnsi"/>
          <w:szCs w:val="24"/>
        </w:rPr>
        <w:t xml:space="preserve"> </w:t>
      </w:r>
      <w:r w:rsidRPr="00471FCE">
        <w:rPr>
          <w:rFonts w:ascii="Palatino Linotype" w:hAnsi="Palatino Linotype" w:cstheme="minorHAnsi"/>
          <w:szCs w:val="24"/>
        </w:rPr>
        <w:t xml:space="preserve">report presents a comprehensive design for a two-storey building, meticulously crafted to meet the functional requirements and aesthetic aspirations of the project. The structure, situated at </w:t>
      </w:r>
      <w:proofErr w:type="spellStart"/>
      <w:proofErr w:type="gramStart"/>
      <w:r w:rsidRPr="00471FCE">
        <w:rPr>
          <w:rFonts w:ascii="Palatino Linotype" w:hAnsi="Palatino Linotype" w:cstheme="minorHAnsi"/>
          <w:szCs w:val="24"/>
        </w:rPr>
        <w:t>Parbatipur,Dinajpur</w:t>
      </w:r>
      <w:proofErr w:type="spellEnd"/>
      <w:proofErr w:type="gramEnd"/>
      <w:r w:rsidRPr="00471FCE">
        <w:rPr>
          <w:rFonts w:ascii="Palatino Linotype" w:hAnsi="Palatino Linotype" w:cstheme="minorHAnsi"/>
          <w:szCs w:val="24"/>
        </w:rPr>
        <w:t xml:space="preserve">, is designed to serve Mr. X, taking into consideration the surrounding environment, local building codes, and the diverse needs of its </w:t>
      </w:r>
      <w:proofErr w:type="spellStart"/>
      <w:r w:rsidRPr="00471FCE">
        <w:rPr>
          <w:rFonts w:ascii="Palatino Linotype" w:hAnsi="Palatino Linotype" w:cstheme="minorHAnsi"/>
          <w:szCs w:val="24"/>
        </w:rPr>
        <w:t>occupants.The</w:t>
      </w:r>
      <w:proofErr w:type="spellEnd"/>
      <w:r w:rsidRPr="00471FCE">
        <w:rPr>
          <w:rFonts w:ascii="Palatino Linotype" w:hAnsi="Palatino Linotype" w:cstheme="minorHAnsi"/>
          <w:szCs w:val="24"/>
        </w:rPr>
        <w:t xml:space="preserve"> building is designed to residential, catering to the diverse needs of its future occupants. This purpose has been a driving force in shaping the architectural language and spatial configurations.</w:t>
      </w:r>
      <w:r w:rsidRPr="00471FCE">
        <w:rPr>
          <w:rFonts w:ascii="Palatino Linotype" w:hAnsi="Palatino Linotype" w:cstheme="minorHAnsi"/>
          <w:szCs w:val="24"/>
        </w:rPr>
        <w:t xml:space="preserve"> </w:t>
      </w:r>
      <w:proofErr w:type="gramStart"/>
      <w:r w:rsidRPr="00471FCE">
        <w:rPr>
          <w:rFonts w:ascii="Palatino Linotype" w:hAnsi="Palatino Linotype" w:cstheme="minorHAnsi"/>
          <w:szCs w:val="24"/>
        </w:rPr>
        <w:t>The</w:t>
      </w:r>
      <w:proofErr w:type="gramEnd"/>
      <w:r w:rsidRPr="00471FCE">
        <w:rPr>
          <w:rFonts w:ascii="Palatino Linotype" w:hAnsi="Palatino Linotype" w:cstheme="minorHAnsi"/>
          <w:szCs w:val="24"/>
        </w:rPr>
        <w:t xml:space="preserve"> design seamlessly integrates the visions and requirements of our esteemed client, reflecting their aspirations, preferences, and practical needs. This collaborative process has been instrumental in crafting a tailored and client-centric design </w:t>
      </w:r>
      <w:proofErr w:type="spellStart"/>
      <w:proofErr w:type="gramStart"/>
      <w:r w:rsidRPr="00471FCE">
        <w:rPr>
          <w:rFonts w:ascii="Palatino Linotype" w:hAnsi="Palatino Linotype" w:cstheme="minorHAnsi"/>
          <w:szCs w:val="24"/>
        </w:rPr>
        <w:t>solution</w:t>
      </w:r>
      <w:r w:rsidRPr="00471FCE">
        <w:rPr>
          <w:rFonts w:ascii="Palatino Linotype" w:hAnsi="Palatino Linotype" w:cstheme="minorHAnsi"/>
          <w:szCs w:val="24"/>
        </w:rPr>
        <w:t>.</w:t>
      </w:r>
      <w:r w:rsidR="00300286" w:rsidRPr="00471FCE">
        <w:rPr>
          <w:rFonts w:ascii="Palatino Linotype" w:hAnsi="Palatino Linotype"/>
        </w:rPr>
        <w:t>Ensure</w:t>
      </w:r>
      <w:proofErr w:type="spellEnd"/>
      <w:proofErr w:type="gramEnd"/>
      <w:r w:rsidR="00300286" w:rsidRPr="00471FCE">
        <w:rPr>
          <w:rFonts w:ascii="Palatino Linotype" w:hAnsi="Palatino Linotype"/>
        </w:rPr>
        <w:t xml:space="preserve"> proper distribution to avoid overloading any single circuit. Develop a lighting plan for each floor, considering the type of fixtures, their locations, and the desired lighting levels. Incorporate energy-efficient lighting solutions such as LED bulbs to reduce energy consumption. Strategically place electrical switches and outlets for convenience and functionality. Include three-way switches for areas with multiple entry points. Install GFCI (Ground Fault Circuit Interrupter) outlets in kitchens, bathrooms, and outdoor locations for enhanced safety. Choose appropriate wiring types and sizes based on the load requirements. Copper wiring is commonly used for residential applications. Separate circuits for lighting and receptacles to improve reliability and </w:t>
      </w:r>
      <w:r w:rsidR="00300286" w:rsidRPr="00471FCE">
        <w:rPr>
          <w:rFonts w:ascii="Palatino Linotype" w:hAnsi="Palatino Linotype"/>
        </w:rPr>
        <w:lastRenderedPageBreak/>
        <w:t>troubleshooting. It's important to engage a licensed electrical engineer or a qualified professional to ensure that the electrical design meets all safety and regulatory standards.</w:t>
      </w:r>
    </w:p>
    <w:p w14:paraId="154BAE00" w14:textId="77777777" w:rsidR="00814A39" w:rsidRDefault="00814A39" w:rsidP="00814A39"/>
    <w:p w14:paraId="36AB86AE" w14:textId="3262D9D6" w:rsidR="00825BC9" w:rsidRPr="00097CE0" w:rsidRDefault="00C410DE" w:rsidP="002C3809">
      <w:pPr>
        <w:pStyle w:val="Heading2"/>
        <w:spacing w:before="30" w:after="30"/>
        <w:rPr>
          <w:rFonts w:ascii="Palatino Linotype" w:hAnsi="Palatino Linotype"/>
          <w:i/>
          <w:iCs/>
          <w:sz w:val="36"/>
          <w:szCs w:val="36"/>
          <w:u w:val="single"/>
        </w:rPr>
      </w:pPr>
      <w:bookmarkStart w:id="9" w:name="_Toc156767541"/>
      <w:r w:rsidRPr="00097CE0">
        <w:rPr>
          <w:rFonts w:ascii="Palatino Linotype" w:hAnsi="Palatino Linotype"/>
          <w:i/>
          <w:iCs/>
          <w:sz w:val="36"/>
          <w:szCs w:val="36"/>
          <w:u w:val="single"/>
        </w:rPr>
        <w:t>FLOORPLAN OF GROUND FLOOR</w:t>
      </w:r>
      <w:bookmarkEnd w:id="9"/>
    </w:p>
    <w:p w14:paraId="57165BB7" w14:textId="3005E9BE" w:rsidR="007D5C87" w:rsidRDefault="007D5C87" w:rsidP="00AD7261"/>
    <w:p w14:paraId="3A50D729" w14:textId="59C67B99" w:rsidR="007D5C87" w:rsidRDefault="00471FCE" w:rsidP="00AD7261">
      <w:pPr>
        <w:rPr>
          <w:noProof/>
        </w:rPr>
      </w:pPr>
      <w:r w:rsidRPr="00471FCE">
        <w:rPr>
          <w:noProof/>
        </w:rPr>
        <w:drawing>
          <wp:inline distT="0" distB="0" distL="0" distR="0" wp14:anchorId="2E808BB4" wp14:editId="69628CD4">
            <wp:extent cx="5876925" cy="5173980"/>
            <wp:effectExtent l="0" t="0" r="0" b="0"/>
            <wp:docPr id="128854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42875" name=""/>
                    <pic:cNvPicPr/>
                  </pic:nvPicPr>
                  <pic:blipFill>
                    <a:blip r:embed="rId9"/>
                    <a:stretch>
                      <a:fillRect/>
                    </a:stretch>
                  </pic:blipFill>
                  <pic:spPr>
                    <a:xfrm>
                      <a:off x="0" y="0"/>
                      <a:ext cx="5877435" cy="5174429"/>
                    </a:xfrm>
                    <a:prstGeom prst="rect">
                      <a:avLst/>
                    </a:prstGeom>
                  </pic:spPr>
                </pic:pic>
              </a:graphicData>
            </a:graphic>
          </wp:inline>
        </w:drawing>
      </w:r>
    </w:p>
    <w:p w14:paraId="5B8A030C" w14:textId="77777777" w:rsidR="007D5C87" w:rsidRDefault="007D5C87">
      <w:r>
        <w:br w:type="page"/>
      </w:r>
    </w:p>
    <w:p w14:paraId="684DD094" w14:textId="77777777" w:rsidR="00814A39" w:rsidRDefault="00814A39" w:rsidP="00814A39"/>
    <w:p w14:paraId="3610931F" w14:textId="77777777" w:rsidR="00814A39" w:rsidRDefault="00814A39" w:rsidP="00814A39"/>
    <w:p w14:paraId="58A3BB8C" w14:textId="551000D7" w:rsidR="007D5C87" w:rsidRPr="00097CE0" w:rsidRDefault="007D5C87" w:rsidP="007D5C87">
      <w:pPr>
        <w:pStyle w:val="Heading2"/>
        <w:spacing w:before="30" w:after="30"/>
        <w:rPr>
          <w:rFonts w:ascii="Palatino Linotype" w:hAnsi="Palatino Linotype"/>
          <w:i/>
          <w:iCs/>
          <w:sz w:val="36"/>
          <w:szCs w:val="36"/>
          <w:u w:val="single"/>
        </w:rPr>
      </w:pPr>
      <w:bookmarkStart w:id="10" w:name="_Toc156767542"/>
      <w:r w:rsidRPr="00097CE0">
        <w:rPr>
          <w:rFonts w:ascii="Palatino Linotype" w:hAnsi="Palatino Linotype"/>
          <w:i/>
          <w:iCs/>
          <w:sz w:val="36"/>
          <w:szCs w:val="36"/>
          <w:u w:val="single"/>
        </w:rPr>
        <w:t>FLOORPLAN OF 1</w:t>
      </w:r>
      <w:r w:rsidRPr="00097CE0">
        <w:rPr>
          <w:rFonts w:ascii="Palatino Linotype" w:hAnsi="Palatino Linotype"/>
          <w:i/>
          <w:iCs/>
          <w:sz w:val="36"/>
          <w:szCs w:val="36"/>
          <w:u w:val="single"/>
          <w:vertAlign w:val="superscript"/>
        </w:rPr>
        <w:t>ST</w:t>
      </w:r>
      <w:r w:rsidR="00471FCE" w:rsidRPr="00097CE0">
        <w:rPr>
          <w:rFonts w:ascii="Palatino Linotype" w:hAnsi="Palatino Linotype"/>
          <w:i/>
          <w:iCs/>
          <w:sz w:val="36"/>
          <w:szCs w:val="36"/>
          <w:u w:val="single"/>
        </w:rPr>
        <w:t xml:space="preserve"> </w:t>
      </w:r>
      <w:r w:rsidRPr="00097CE0">
        <w:rPr>
          <w:rFonts w:ascii="Palatino Linotype" w:hAnsi="Palatino Linotype"/>
          <w:i/>
          <w:iCs/>
          <w:sz w:val="36"/>
          <w:szCs w:val="36"/>
          <w:u w:val="single"/>
        </w:rPr>
        <w:t>FLOOR</w:t>
      </w:r>
      <w:bookmarkEnd w:id="10"/>
    </w:p>
    <w:p w14:paraId="32EF1287" w14:textId="04034C53" w:rsidR="00F50F24" w:rsidRPr="00F50F24" w:rsidRDefault="00471FCE" w:rsidP="00F50F24">
      <w:pPr>
        <w:pStyle w:val="PhDNormal"/>
      </w:pPr>
      <w:r w:rsidRPr="0086084F">
        <w:rPr>
          <w:noProof/>
        </w:rPr>
        <w:drawing>
          <wp:inline distT="0" distB="0" distL="0" distR="0" wp14:anchorId="0D93B5AB" wp14:editId="59FB51A5">
            <wp:extent cx="5657850" cy="4374756"/>
            <wp:effectExtent l="0" t="0" r="0" b="0"/>
            <wp:docPr id="197354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40667" name=""/>
                    <pic:cNvPicPr/>
                  </pic:nvPicPr>
                  <pic:blipFill>
                    <a:blip r:embed="rId10"/>
                    <a:stretch>
                      <a:fillRect/>
                    </a:stretch>
                  </pic:blipFill>
                  <pic:spPr>
                    <a:xfrm>
                      <a:off x="0" y="0"/>
                      <a:ext cx="5657850" cy="4374756"/>
                    </a:xfrm>
                    <a:prstGeom prst="rect">
                      <a:avLst/>
                    </a:prstGeom>
                  </pic:spPr>
                </pic:pic>
              </a:graphicData>
            </a:graphic>
          </wp:inline>
        </w:drawing>
      </w:r>
    </w:p>
    <w:p w14:paraId="577BC3B2" w14:textId="5371D592" w:rsidR="00632044" w:rsidRPr="00AD7261" w:rsidRDefault="00C410DE" w:rsidP="00AD7261">
      <w:pPr>
        <w:rPr>
          <w:szCs w:val="22"/>
        </w:rPr>
      </w:pPr>
      <w:r>
        <w:br w:type="page"/>
      </w:r>
    </w:p>
    <w:bookmarkEnd w:id="8"/>
    <w:p w14:paraId="27A65049" w14:textId="77777777" w:rsidR="00814A39" w:rsidRDefault="00814A39" w:rsidP="00814A39"/>
    <w:p w14:paraId="14A3C50E" w14:textId="1D06C452" w:rsidR="00500708" w:rsidRPr="00E35150" w:rsidRDefault="00AD7261" w:rsidP="002C3809">
      <w:pPr>
        <w:pStyle w:val="Heading1"/>
        <w:spacing w:before="30" w:after="30"/>
        <w:ind w:left="2131" w:hanging="2131"/>
        <w:rPr>
          <w:rFonts w:ascii="Palatino Linotype" w:hAnsi="Palatino Linotype"/>
          <w:sz w:val="32"/>
          <w:szCs w:val="32"/>
        </w:rPr>
      </w:pPr>
      <w:bookmarkStart w:id="11" w:name="_Toc156767543"/>
      <w:r w:rsidRPr="00E35150">
        <w:rPr>
          <w:rFonts w:ascii="Palatino Linotype" w:hAnsi="Palatino Linotype"/>
          <w:sz w:val="32"/>
          <w:szCs w:val="32"/>
        </w:rPr>
        <w:t>FITTINGS &amp; FIXTURES OF GROUND FLOOR</w:t>
      </w:r>
      <w:bookmarkEnd w:id="11"/>
    </w:p>
    <w:p w14:paraId="61E25C9C" w14:textId="4A88E3F6" w:rsidR="00C24F97" w:rsidRDefault="00C24F97" w:rsidP="002877EB">
      <w:pPr>
        <w:rPr>
          <w:noProof/>
        </w:rPr>
      </w:pPr>
      <w:bookmarkStart w:id="12" w:name="_Ref159401405"/>
      <w:bookmarkStart w:id="13" w:name="_Toc400459758"/>
    </w:p>
    <w:p w14:paraId="3D5FB2C8" w14:textId="3876C47C" w:rsidR="00C24F97" w:rsidRDefault="00471FCE" w:rsidP="002877EB">
      <w:r w:rsidRPr="00A345EC">
        <w:rPr>
          <w:noProof/>
        </w:rPr>
        <w:drawing>
          <wp:inline distT="0" distB="0" distL="0" distR="0" wp14:anchorId="3F5C8930" wp14:editId="4137A279">
            <wp:extent cx="5857875" cy="4943475"/>
            <wp:effectExtent l="0" t="0" r="0" b="0"/>
            <wp:docPr id="160534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41845" name=""/>
                    <pic:cNvPicPr/>
                  </pic:nvPicPr>
                  <pic:blipFill>
                    <a:blip r:embed="rId11"/>
                    <a:stretch>
                      <a:fillRect/>
                    </a:stretch>
                  </pic:blipFill>
                  <pic:spPr>
                    <a:xfrm>
                      <a:off x="0" y="0"/>
                      <a:ext cx="5858583" cy="4944072"/>
                    </a:xfrm>
                    <a:prstGeom prst="rect">
                      <a:avLst/>
                    </a:prstGeom>
                  </pic:spPr>
                </pic:pic>
              </a:graphicData>
            </a:graphic>
          </wp:inline>
        </w:drawing>
      </w:r>
    </w:p>
    <w:p w14:paraId="78A92E57" w14:textId="59874DF1" w:rsidR="00C24F97" w:rsidRDefault="00C24F97" w:rsidP="002877EB"/>
    <w:p w14:paraId="7A14D8CA" w14:textId="19781790" w:rsidR="002902C3" w:rsidRPr="00E35150" w:rsidRDefault="00C24F97" w:rsidP="002902C3">
      <w:pPr>
        <w:pStyle w:val="Heading1"/>
        <w:spacing w:before="30" w:after="30"/>
        <w:ind w:left="2131" w:hanging="2131"/>
        <w:rPr>
          <w:rFonts w:ascii="Palatino Linotype" w:hAnsi="Palatino Linotype"/>
          <w:sz w:val="32"/>
          <w:szCs w:val="32"/>
        </w:rPr>
      </w:pPr>
      <w:r>
        <w:br w:type="page"/>
      </w:r>
      <w:bookmarkStart w:id="14" w:name="_Toc156767544"/>
      <w:r w:rsidR="002902C3" w:rsidRPr="00E35150">
        <w:rPr>
          <w:rFonts w:ascii="Palatino Linotype" w:hAnsi="Palatino Linotype"/>
          <w:sz w:val="32"/>
          <w:szCs w:val="32"/>
        </w:rPr>
        <w:lastRenderedPageBreak/>
        <w:t xml:space="preserve">FITTINGS &amp; FIXTURES OF </w:t>
      </w:r>
      <w:r w:rsidR="002902C3">
        <w:rPr>
          <w:rFonts w:ascii="Palatino Linotype" w:hAnsi="Palatino Linotype"/>
          <w:sz w:val="32"/>
          <w:szCs w:val="32"/>
        </w:rPr>
        <w:t>1</w:t>
      </w:r>
      <w:r w:rsidR="002902C3" w:rsidRPr="002902C3">
        <w:rPr>
          <w:rFonts w:ascii="Palatino Linotype" w:hAnsi="Palatino Linotype"/>
          <w:sz w:val="32"/>
          <w:szCs w:val="32"/>
          <w:vertAlign w:val="superscript"/>
        </w:rPr>
        <w:t>st</w:t>
      </w:r>
      <w:r w:rsidR="002902C3">
        <w:rPr>
          <w:rFonts w:ascii="Palatino Linotype" w:hAnsi="Palatino Linotype"/>
          <w:sz w:val="32"/>
          <w:szCs w:val="32"/>
        </w:rPr>
        <w:t xml:space="preserve"> </w:t>
      </w:r>
      <w:r w:rsidR="00561271" w:rsidRPr="00E35150">
        <w:rPr>
          <w:rFonts w:ascii="Palatino Linotype" w:hAnsi="Palatino Linotype"/>
          <w:sz w:val="32"/>
          <w:szCs w:val="32"/>
        </w:rPr>
        <w:t>FLOOR</w:t>
      </w:r>
      <w:bookmarkEnd w:id="14"/>
    </w:p>
    <w:p w14:paraId="473534C6" w14:textId="2F4D4EA2" w:rsidR="002902C3" w:rsidRDefault="00471FCE">
      <w:r w:rsidRPr="0086084F">
        <w:rPr>
          <w:noProof/>
        </w:rPr>
        <w:drawing>
          <wp:inline distT="0" distB="0" distL="0" distR="0" wp14:anchorId="43CE635C" wp14:editId="5F8474E7">
            <wp:extent cx="5886450" cy="4431030"/>
            <wp:effectExtent l="0" t="0" r="0" b="0"/>
            <wp:docPr id="128183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36219" name=""/>
                    <pic:cNvPicPr/>
                  </pic:nvPicPr>
                  <pic:blipFill>
                    <a:blip r:embed="rId12"/>
                    <a:stretch>
                      <a:fillRect/>
                    </a:stretch>
                  </pic:blipFill>
                  <pic:spPr>
                    <a:xfrm>
                      <a:off x="0" y="0"/>
                      <a:ext cx="5886450" cy="4431030"/>
                    </a:xfrm>
                    <a:prstGeom prst="rect">
                      <a:avLst/>
                    </a:prstGeom>
                  </pic:spPr>
                </pic:pic>
              </a:graphicData>
            </a:graphic>
          </wp:inline>
        </w:drawing>
      </w:r>
      <w:r w:rsidR="002902C3">
        <w:br w:type="page"/>
      </w:r>
    </w:p>
    <w:p w14:paraId="5605CA1D" w14:textId="1F515270" w:rsidR="00C24F97" w:rsidRDefault="00425EBA" w:rsidP="002877EB">
      <w:pPr>
        <w:pStyle w:val="Heading1"/>
        <w:spacing w:before="30" w:after="30"/>
        <w:ind w:left="2131" w:hanging="2131"/>
        <w:rPr>
          <w:rFonts w:ascii="Palatino Linotype" w:hAnsi="Palatino Linotype"/>
          <w:sz w:val="28"/>
          <w:szCs w:val="12"/>
        </w:rPr>
      </w:pPr>
      <w:bookmarkStart w:id="15" w:name="_Toc156767545"/>
      <w:r w:rsidRPr="00425EBA">
        <w:rPr>
          <w:rFonts w:ascii="Palatino Linotype" w:hAnsi="Palatino Linotype"/>
          <w:sz w:val="28"/>
          <w:szCs w:val="12"/>
        </w:rPr>
        <w:lastRenderedPageBreak/>
        <w:t xml:space="preserve">DESCRIPTION OF SYMBOLS USED IN </w:t>
      </w:r>
      <w:r w:rsidR="00C24F97" w:rsidRPr="00425EBA">
        <w:rPr>
          <w:rFonts w:ascii="Palatino Linotype" w:hAnsi="Palatino Linotype"/>
          <w:sz w:val="28"/>
          <w:szCs w:val="12"/>
        </w:rPr>
        <w:t>FITTINGS &amp; FIXTURES</w:t>
      </w:r>
      <w:bookmarkEnd w:id="15"/>
    </w:p>
    <w:p w14:paraId="23F92668" w14:textId="28432006" w:rsidR="00471FCE" w:rsidRPr="00471FCE" w:rsidRDefault="00471FCE" w:rsidP="00471FCE">
      <w:pPr>
        <w:pStyle w:val="PhDNormal"/>
      </w:pPr>
      <w:r w:rsidRPr="006D1123">
        <w:rPr>
          <w:rFonts w:ascii="Palatino Linotype" w:eastAsia="Adobe Heiti Std R" w:hAnsi="Palatino Linotype"/>
          <w:i/>
          <w:iCs/>
          <w:noProof/>
        </w:rPr>
        <w:drawing>
          <wp:anchor distT="0" distB="0" distL="114300" distR="114300" simplePos="0" relativeHeight="251743232" behindDoc="1" locked="0" layoutInCell="1" allowOverlap="1" wp14:anchorId="32306185" wp14:editId="0519EEE8">
            <wp:simplePos x="0" y="0"/>
            <wp:positionH relativeFrom="column">
              <wp:posOffset>0</wp:posOffset>
            </wp:positionH>
            <wp:positionV relativeFrom="paragraph">
              <wp:posOffset>-635</wp:posOffset>
            </wp:positionV>
            <wp:extent cx="5403215" cy="4434205"/>
            <wp:effectExtent l="0" t="0" r="6985" b="4445"/>
            <wp:wrapNone/>
            <wp:docPr id="180503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35702" name=""/>
                    <pic:cNvPicPr/>
                  </pic:nvPicPr>
                  <pic:blipFill>
                    <a:blip r:embed="rId13">
                      <a:extLst>
                        <a:ext uri="{28A0092B-C50C-407E-A947-70E740481C1C}">
                          <a14:useLocalDpi xmlns:a14="http://schemas.microsoft.com/office/drawing/2010/main" val="0"/>
                        </a:ext>
                      </a:extLst>
                    </a:blip>
                    <a:stretch>
                      <a:fillRect/>
                    </a:stretch>
                  </pic:blipFill>
                  <pic:spPr>
                    <a:xfrm>
                      <a:off x="0" y="0"/>
                      <a:ext cx="5403215" cy="4434205"/>
                    </a:xfrm>
                    <a:prstGeom prst="rect">
                      <a:avLst/>
                    </a:prstGeom>
                  </pic:spPr>
                </pic:pic>
              </a:graphicData>
            </a:graphic>
          </wp:anchor>
        </w:drawing>
      </w:r>
    </w:p>
    <w:p w14:paraId="64BB6D0A" w14:textId="083643A9" w:rsidR="00C24F97" w:rsidRDefault="00C24F97" w:rsidP="002877EB"/>
    <w:p w14:paraId="47930411" w14:textId="77777777" w:rsidR="00471FCE" w:rsidRDefault="00471FCE" w:rsidP="002877EB"/>
    <w:p w14:paraId="70BE6209" w14:textId="77777777" w:rsidR="00471FCE" w:rsidRDefault="00471FCE" w:rsidP="002877EB"/>
    <w:p w14:paraId="42C7B60C" w14:textId="77777777" w:rsidR="00471FCE" w:rsidRDefault="00471FCE" w:rsidP="002877EB"/>
    <w:p w14:paraId="47F43627" w14:textId="77777777" w:rsidR="00471FCE" w:rsidRDefault="00471FCE" w:rsidP="002877EB"/>
    <w:p w14:paraId="4DD18F07" w14:textId="77777777" w:rsidR="00471FCE" w:rsidRDefault="00471FCE" w:rsidP="002877EB"/>
    <w:p w14:paraId="01654AE6" w14:textId="77777777" w:rsidR="00471FCE" w:rsidRDefault="00471FCE" w:rsidP="002877EB"/>
    <w:p w14:paraId="0F155C1A" w14:textId="77777777" w:rsidR="00471FCE" w:rsidRDefault="00471FCE" w:rsidP="002877EB"/>
    <w:p w14:paraId="2B26090E" w14:textId="77777777" w:rsidR="00471FCE" w:rsidRDefault="00471FCE" w:rsidP="002877EB"/>
    <w:p w14:paraId="500FDEAE" w14:textId="77777777" w:rsidR="00471FCE" w:rsidRDefault="00471FCE" w:rsidP="002877EB"/>
    <w:p w14:paraId="7574231D" w14:textId="77777777" w:rsidR="00471FCE" w:rsidRDefault="00471FCE" w:rsidP="002877EB"/>
    <w:p w14:paraId="17334FE9" w14:textId="77777777" w:rsidR="00471FCE" w:rsidRDefault="00471FCE" w:rsidP="002877EB"/>
    <w:p w14:paraId="1614C7F2" w14:textId="77777777" w:rsidR="00471FCE" w:rsidRDefault="00471FCE" w:rsidP="002877EB"/>
    <w:p w14:paraId="689F52EB" w14:textId="77777777" w:rsidR="00471FCE" w:rsidRDefault="00471FCE" w:rsidP="002877EB"/>
    <w:p w14:paraId="1372B89B" w14:textId="77777777" w:rsidR="00471FCE" w:rsidRDefault="00471FCE" w:rsidP="002877EB"/>
    <w:p w14:paraId="0F2A7556" w14:textId="77777777" w:rsidR="00471FCE" w:rsidRDefault="00471FCE" w:rsidP="002877EB"/>
    <w:p w14:paraId="4C409613" w14:textId="77777777" w:rsidR="00471FCE" w:rsidRDefault="00471FCE" w:rsidP="002877EB"/>
    <w:p w14:paraId="3C9730DE" w14:textId="77777777" w:rsidR="00471FCE" w:rsidRDefault="00471FCE" w:rsidP="002877EB"/>
    <w:p w14:paraId="53766EB8" w14:textId="77777777" w:rsidR="00471FCE" w:rsidRDefault="00471FCE" w:rsidP="002877EB"/>
    <w:p w14:paraId="05D679CC" w14:textId="77777777" w:rsidR="00471FCE" w:rsidRDefault="00471FCE" w:rsidP="002877EB"/>
    <w:p w14:paraId="193830A6" w14:textId="77777777" w:rsidR="00471FCE" w:rsidRDefault="00471FCE" w:rsidP="002877EB"/>
    <w:p w14:paraId="2407EB2C" w14:textId="77777777" w:rsidR="00471FCE" w:rsidRDefault="00471FCE" w:rsidP="002877EB"/>
    <w:p w14:paraId="4A65CF96" w14:textId="77777777" w:rsidR="00471FCE" w:rsidRDefault="00471FCE" w:rsidP="002877EB"/>
    <w:p w14:paraId="767A3EFC" w14:textId="77777777" w:rsidR="00C24F97" w:rsidRDefault="00C24F97" w:rsidP="002877EB"/>
    <w:p w14:paraId="5BE553C7" w14:textId="7172647C" w:rsidR="002877EB" w:rsidRPr="00AD7261" w:rsidRDefault="002877EB" w:rsidP="002877EB">
      <w:pPr>
        <w:pStyle w:val="Heading1"/>
        <w:spacing w:before="30" w:after="30"/>
        <w:ind w:left="2131" w:hanging="2131"/>
        <w:rPr>
          <w:rFonts w:ascii="Palatino Linotype" w:hAnsi="Palatino Linotype"/>
          <w:i/>
          <w:iCs/>
          <w:sz w:val="36"/>
          <w:szCs w:val="16"/>
        </w:rPr>
      </w:pPr>
      <w:bookmarkStart w:id="16" w:name="_Toc156767546"/>
      <w:bookmarkStart w:id="17" w:name="_Toc159383943"/>
      <w:bookmarkEnd w:id="12"/>
      <w:bookmarkEnd w:id="13"/>
      <w:r>
        <w:rPr>
          <w:rFonts w:ascii="Palatino Linotype" w:hAnsi="Palatino Linotype"/>
          <w:i/>
          <w:iCs/>
          <w:sz w:val="36"/>
          <w:szCs w:val="16"/>
        </w:rPr>
        <w:t>COND</w:t>
      </w:r>
      <w:r w:rsidR="00471FCE">
        <w:rPr>
          <w:rFonts w:ascii="Palatino Linotype" w:hAnsi="Palatino Linotype"/>
          <w:i/>
          <w:iCs/>
          <w:sz w:val="36"/>
          <w:szCs w:val="16"/>
        </w:rPr>
        <w:t>UIT</w:t>
      </w:r>
      <w:r>
        <w:rPr>
          <w:rFonts w:ascii="Palatino Linotype" w:hAnsi="Palatino Linotype"/>
          <w:i/>
          <w:iCs/>
          <w:sz w:val="36"/>
          <w:szCs w:val="16"/>
        </w:rPr>
        <w:t xml:space="preserve"> LAYO</w:t>
      </w:r>
      <w:r w:rsidR="001C4952">
        <w:rPr>
          <w:rFonts w:ascii="Palatino Linotype" w:hAnsi="Palatino Linotype"/>
          <w:i/>
          <w:iCs/>
          <w:sz w:val="36"/>
          <w:szCs w:val="16"/>
        </w:rPr>
        <w:t>UT</w:t>
      </w:r>
      <w:r w:rsidRPr="00AD7261">
        <w:rPr>
          <w:rFonts w:ascii="Palatino Linotype" w:hAnsi="Palatino Linotype"/>
          <w:i/>
          <w:iCs/>
          <w:sz w:val="36"/>
          <w:szCs w:val="16"/>
        </w:rPr>
        <w:t xml:space="preserve"> OF GROUND FLOOR</w:t>
      </w:r>
      <w:bookmarkEnd w:id="16"/>
    </w:p>
    <w:p w14:paraId="76D8C5F6" w14:textId="4C85DB63" w:rsidR="00F61DF8" w:rsidRPr="00F61DF8" w:rsidRDefault="00F61DF8" w:rsidP="00F61DF8">
      <w:pPr>
        <w:pStyle w:val="PhDNormal"/>
      </w:pPr>
    </w:p>
    <w:p w14:paraId="59824544" w14:textId="3B06B4D2" w:rsidR="002877EB" w:rsidRDefault="002877EB">
      <w:pPr>
        <w:rPr>
          <w:rFonts w:ascii="Palatino Linotype" w:hAnsi="Palatino Linotype"/>
          <w:szCs w:val="24"/>
        </w:rPr>
      </w:pPr>
      <w:r>
        <w:rPr>
          <w:rFonts w:ascii="Palatino Linotype" w:hAnsi="Palatino Linotype"/>
          <w:szCs w:val="24"/>
        </w:rPr>
        <w:br w:type="page"/>
      </w:r>
    </w:p>
    <w:p w14:paraId="6C1D3A23" w14:textId="2F2CA304" w:rsidR="00A91A93" w:rsidRPr="00AD7261" w:rsidRDefault="00A91A93" w:rsidP="00A91A93">
      <w:pPr>
        <w:pStyle w:val="Heading1"/>
        <w:spacing w:before="30" w:after="30"/>
        <w:ind w:left="2131" w:hanging="2131"/>
        <w:rPr>
          <w:rFonts w:ascii="Palatino Linotype" w:hAnsi="Palatino Linotype"/>
          <w:i/>
          <w:iCs/>
          <w:sz w:val="36"/>
          <w:szCs w:val="16"/>
        </w:rPr>
      </w:pPr>
      <w:bookmarkStart w:id="18" w:name="_Toc156767547"/>
      <w:bookmarkEnd w:id="17"/>
      <w:r>
        <w:rPr>
          <w:rFonts w:ascii="Palatino Linotype" w:hAnsi="Palatino Linotype"/>
          <w:i/>
          <w:iCs/>
          <w:sz w:val="36"/>
          <w:szCs w:val="16"/>
        </w:rPr>
        <w:lastRenderedPageBreak/>
        <w:t>CONDUIT LAYOUT</w:t>
      </w:r>
      <w:r w:rsidRPr="00AD7261">
        <w:rPr>
          <w:rFonts w:ascii="Palatino Linotype" w:hAnsi="Palatino Linotype"/>
          <w:i/>
          <w:iCs/>
          <w:sz w:val="36"/>
          <w:szCs w:val="16"/>
        </w:rPr>
        <w:t xml:space="preserve"> OF </w:t>
      </w:r>
      <w:r>
        <w:rPr>
          <w:rFonts w:ascii="Palatino Linotype" w:hAnsi="Palatino Linotype"/>
          <w:i/>
          <w:iCs/>
          <w:sz w:val="36"/>
          <w:szCs w:val="16"/>
        </w:rPr>
        <w:t>1</w:t>
      </w:r>
      <w:r w:rsidRPr="00A91A93">
        <w:rPr>
          <w:rFonts w:ascii="Palatino Linotype" w:hAnsi="Palatino Linotype"/>
          <w:i/>
          <w:iCs/>
          <w:sz w:val="36"/>
          <w:szCs w:val="16"/>
          <w:vertAlign w:val="superscript"/>
        </w:rPr>
        <w:t>st</w:t>
      </w:r>
      <w:r>
        <w:rPr>
          <w:rFonts w:ascii="Palatino Linotype" w:hAnsi="Palatino Linotype"/>
          <w:i/>
          <w:iCs/>
          <w:sz w:val="36"/>
          <w:szCs w:val="16"/>
        </w:rPr>
        <w:t xml:space="preserve"> </w:t>
      </w:r>
      <w:r w:rsidR="002902C3" w:rsidRPr="00AD7261">
        <w:rPr>
          <w:rFonts w:ascii="Palatino Linotype" w:hAnsi="Palatino Linotype"/>
          <w:i/>
          <w:iCs/>
          <w:sz w:val="36"/>
          <w:szCs w:val="16"/>
        </w:rPr>
        <w:t>FLOOR</w:t>
      </w:r>
      <w:bookmarkEnd w:id="18"/>
    </w:p>
    <w:p w14:paraId="20EE01ED" w14:textId="463E45FF" w:rsidR="001D662D" w:rsidRDefault="001D662D" w:rsidP="00AC5BF4">
      <w:pPr>
        <w:rPr>
          <w:noProof/>
        </w:rPr>
      </w:pPr>
    </w:p>
    <w:p w14:paraId="2D2BA81F" w14:textId="77777777" w:rsidR="00471FCE" w:rsidRDefault="00471FCE" w:rsidP="00AC5BF4">
      <w:pPr>
        <w:rPr>
          <w:noProof/>
        </w:rPr>
      </w:pPr>
    </w:p>
    <w:p w14:paraId="4B9428D0" w14:textId="77777777" w:rsidR="00471FCE" w:rsidRDefault="00471FCE" w:rsidP="00AC5BF4">
      <w:pPr>
        <w:rPr>
          <w:noProof/>
        </w:rPr>
      </w:pPr>
    </w:p>
    <w:p w14:paraId="1434D446" w14:textId="77777777" w:rsidR="00471FCE" w:rsidRDefault="00471FCE" w:rsidP="00AC5BF4">
      <w:pPr>
        <w:rPr>
          <w:noProof/>
        </w:rPr>
      </w:pPr>
    </w:p>
    <w:p w14:paraId="6E9D8FBC" w14:textId="77777777" w:rsidR="00471FCE" w:rsidRDefault="00471FCE" w:rsidP="00AC5BF4">
      <w:pPr>
        <w:rPr>
          <w:rFonts w:ascii="Palatino Linotype" w:hAnsi="Palatino Linotype"/>
          <w:szCs w:val="24"/>
        </w:rPr>
      </w:pPr>
    </w:p>
    <w:p w14:paraId="7899ECF6" w14:textId="70E76226" w:rsidR="001D662D" w:rsidRDefault="001D662D" w:rsidP="00AC5BF4">
      <w:pPr>
        <w:rPr>
          <w:rFonts w:ascii="Palatino Linotype" w:hAnsi="Palatino Linotype"/>
          <w:szCs w:val="24"/>
        </w:rPr>
      </w:pPr>
    </w:p>
    <w:p w14:paraId="0CB33398" w14:textId="42846255" w:rsidR="00D4594D" w:rsidRPr="00AD7261" w:rsidRDefault="001D662D" w:rsidP="00D4594D">
      <w:pPr>
        <w:pStyle w:val="Heading1"/>
        <w:spacing w:before="30" w:after="30"/>
        <w:ind w:left="2131" w:hanging="2131"/>
        <w:rPr>
          <w:rFonts w:ascii="Palatino Linotype" w:hAnsi="Palatino Linotype"/>
          <w:i/>
          <w:iCs/>
          <w:sz w:val="36"/>
          <w:szCs w:val="16"/>
        </w:rPr>
      </w:pPr>
      <w:r>
        <w:rPr>
          <w:rFonts w:ascii="Palatino Linotype" w:hAnsi="Palatino Linotype"/>
          <w:szCs w:val="24"/>
        </w:rPr>
        <w:br w:type="page"/>
      </w:r>
      <w:bookmarkStart w:id="19" w:name="_Toc156767548"/>
      <w:r w:rsidR="00D4594D">
        <w:rPr>
          <w:rFonts w:ascii="Palatino Linotype" w:hAnsi="Palatino Linotype"/>
          <w:i/>
          <w:iCs/>
          <w:sz w:val="36"/>
          <w:szCs w:val="16"/>
        </w:rPr>
        <w:lastRenderedPageBreak/>
        <w:t>CONDUIT LEGENDS (WIRE RATINGS)</w:t>
      </w:r>
      <w:bookmarkEnd w:id="19"/>
    </w:p>
    <w:p w14:paraId="69EB0BEB" w14:textId="6BBD38E2" w:rsidR="004F15D7" w:rsidRDefault="004F15D7">
      <w:pPr>
        <w:rPr>
          <w:rFonts w:ascii="Palatino Linotype" w:hAnsi="Palatino Linotype"/>
          <w:szCs w:val="24"/>
        </w:rPr>
      </w:pPr>
      <w:r w:rsidRPr="00D4594D">
        <w:rPr>
          <w:rFonts w:ascii="Palatino Linotype" w:hAnsi="Palatino Linotype"/>
          <w:noProof/>
          <w:szCs w:val="24"/>
        </w:rPr>
        <mc:AlternateContent>
          <mc:Choice Requires="wpg">
            <w:drawing>
              <wp:anchor distT="0" distB="0" distL="114300" distR="114300" simplePos="0" relativeHeight="251741184" behindDoc="0" locked="0" layoutInCell="1" allowOverlap="1" wp14:anchorId="01AC29B0" wp14:editId="553C266B">
                <wp:simplePos x="0" y="0"/>
                <wp:positionH relativeFrom="margin">
                  <wp:align>center</wp:align>
                </wp:positionH>
                <wp:positionV relativeFrom="paragraph">
                  <wp:posOffset>314960</wp:posOffset>
                </wp:positionV>
                <wp:extent cx="5846618" cy="6982691"/>
                <wp:effectExtent l="0" t="0" r="1905" b="8890"/>
                <wp:wrapTopAndBottom/>
                <wp:docPr id="5" name="Group 5"/>
                <wp:cNvGraphicFramePr/>
                <a:graphic xmlns:a="http://schemas.openxmlformats.org/drawingml/2006/main">
                  <a:graphicData uri="http://schemas.microsoft.com/office/word/2010/wordprocessingGroup">
                    <wpg:wgp>
                      <wpg:cNvGrpSpPr/>
                      <wpg:grpSpPr>
                        <a:xfrm>
                          <a:off x="0" y="0"/>
                          <a:ext cx="5846618" cy="6982691"/>
                          <a:chOff x="0" y="0"/>
                          <a:chExt cx="5991299" cy="7134793"/>
                        </a:xfrm>
                      </wpg:grpSpPr>
                      <pic:pic xmlns:pic="http://schemas.openxmlformats.org/drawingml/2006/picture">
                        <pic:nvPicPr>
                          <pic:cNvPr id="6" name="Picture 6"/>
                          <pic:cNvPicPr/>
                        </pic:nvPicPr>
                        <pic:blipFill>
                          <a:blip r:embed="rId14"/>
                          <a:stretch>
                            <a:fillRect/>
                          </a:stretch>
                        </pic:blipFill>
                        <pic:spPr>
                          <a:xfrm>
                            <a:off x="0" y="24063"/>
                            <a:ext cx="505460" cy="7110730"/>
                          </a:xfrm>
                          <a:prstGeom prst="rect">
                            <a:avLst/>
                          </a:prstGeom>
                        </pic:spPr>
                      </pic:pic>
                      <wpg:grpSp>
                        <wpg:cNvPr id="7" name="Group 7"/>
                        <wpg:cNvGrpSpPr/>
                        <wpg:grpSpPr>
                          <a:xfrm>
                            <a:off x="842211" y="0"/>
                            <a:ext cx="5149088" cy="7120128"/>
                            <a:chOff x="0" y="0"/>
                            <a:chExt cx="5149088" cy="7120128"/>
                          </a:xfrm>
                        </wpg:grpSpPr>
                        <pic:pic xmlns:pic="http://schemas.openxmlformats.org/drawingml/2006/picture">
                          <pic:nvPicPr>
                            <pic:cNvPr id="8" name="Picture 8"/>
                            <pic:cNvPicPr/>
                          </pic:nvPicPr>
                          <pic:blipFill>
                            <a:blip r:embed="rId15"/>
                            <a:stretch>
                              <a:fillRect/>
                            </a:stretch>
                          </pic:blipFill>
                          <pic:spPr>
                            <a:xfrm>
                              <a:off x="3899408" y="0"/>
                              <a:ext cx="1249680" cy="5263897"/>
                            </a:xfrm>
                            <a:prstGeom prst="rect">
                              <a:avLst/>
                            </a:prstGeom>
                          </pic:spPr>
                        </pic:pic>
                        <pic:pic xmlns:pic="http://schemas.openxmlformats.org/drawingml/2006/picture">
                          <pic:nvPicPr>
                            <pic:cNvPr id="9" name="Picture 9"/>
                            <pic:cNvPicPr/>
                          </pic:nvPicPr>
                          <pic:blipFill>
                            <a:blip r:embed="rId16"/>
                            <a:stretch>
                              <a:fillRect/>
                            </a:stretch>
                          </pic:blipFill>
                          <pic:spPr>
                            <a:xfrm>
                              <a:off x="0" y="0"/>
                              <a:ext cx="3523488" cy="7120128"/>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63A23DE9" id="Group 5" o:spid="_x0000_s1026" style="position:absolute;margin-left:0;margin-top:24.8pt;width:460.35pt;height:549.8pt;z-index:251741184;mso-position-horizontal:center;mso-position-horizontal-relative:margin;mso-width-relative:margin;mso-height-relative:margin" coordsize="59912,71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&#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&#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zP9n737g46jr/I+b7KZJAQUVJEFQELhDRQUP7/AEhfMfnHAnHigoeK3SdpMW&#10;C6eccuIPe+CBygkcbf4UsPVAwQNFDxQUFJSqKFVQUVBROAWSAkqVAkm6u/m9P7vfxCS7O/Od3Znd&#10;Sfp6Ph6T+ZPd2e/8+873+53vfL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240;width:5054;height:7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">
                  <v:imagedata r:id="rId17" o:title=""/>
                </v:shape>
                <v:group id="Group 7" o:spid="_x0000_s1028" style="position:absolute;left:8422;width:51490;height:71201" coordsize="51490,7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8" o:spid="_x0000_s1029" type="#_x0000_t75" style="position:absolute;left:38994;width:12496;height:52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">
                    <v:imagedata r:id="rId18" o:title=""/>
                  </v:shape>
                  <v:shape id="Picture 9" o:spid="_x0000_s1030" type="#_x0000_t75" style="position:absolute;width:35234;height:7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">
                    <v:imagedata r:id="rId19" o:title=""/>
                  </v:shape>
                </v:group>
                <w10:wrap type="topAndBottom" anchorx="margin"/>
              </v:group>
            </w:pict>
          </mc:Fallback>
        </mc:AlternateContent>
      </w:r>
    </w:p>
    <w:p w14:paraId="05A7432E" w14:textId="77777777" w:rsidR="004F15D7" w:rsidRDefault="004F15D7">
      <w:pPr>
        <w:rPr>
          <w:rFonts w:ascii="Palatino Linotype" w:hAnsi="Palatino Linotype"/>
          <w:szCs w:val="24"/>
        </w:rPr>
      </w:pPr>
    </w:p>
    <w:p w14:paraId="4A8B07F9" w14:textId="77777777" w:rsidR="00471FCE" w:rsidRDefault="00471FCE">
      <w:pPr>
        <w:rPr>
          <w:rFonts w:ascii="Palatino Linotype" w:hAnsi="Palatino Linotype"/>
          <w:szCs w:val="24"/>
        </w:rPr>
      </w:pPr>
    </w:p>
    <w:p w14:paraId="54E09F43" w14:textId="0202CFD3" w:rsidR="00471FCE" w:rsidRDefault="00471FCE" w:rsidP="00471FCE">
      <w:pPr>
        <w:pStyle w:val="Heading1"/>
        <w:rPr>
          <w:rFonts w:ascii="Palatino Linotype" w:hAnsi="Palatino Linotype"/>
          <w:i/>
          <w:iCs/>
          <w:sz w:val="36"/>
          <w:szCs w:val="16"/>
        </w:rPr>
      </w:pPr>
      <w:r w:rsidRPr="00471FCE">
        <w:rPr>
          <w:rFonts w:ascii="Palatino Linotype" w:hAnsi="Palatino Linotype"/>
          <w:i/>
          <w:iCs/>
          <w:sz w:val="36"/>
          <w:szCs w:val="16"/>
        </w:rPr>
        <w:lastRenderedPageBreak/>
        <w:t>CABLING LAYOUT OF GROUND FLOOR</w:t>
      </w:r>
    </w:p>
    <w:p w14:paraId="5CDD0509" w14:textId="241D8B22" w:rsidR="00471FCE" w:rsidRDefault="00471FCE" w:rsidP="00471FCE">
      <w:pPr>
        <w:pStyle w:val="PhDNormal"/>
      </w:pPr>
      <w:r w:rsidRPr="0086084F">
        <w:rPr>
          <w:noProof/>
        </w:rPr>
        <w:drawing>
          <wp:inline distT="0" distB="0" distL="0" distR="0" wp14:anchorId="1C6F52FF" wp14:editId="75CFCA97">
            <wp:extent cx="5570220" cy="4431030"/>
            <wp:effectExtent l="0" t="0" r="0" b="7620"/>
            <wp:docPr id="150780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36219" name=""/>
                    <pic:cNvPicPr/>
                  </pic:nvPicPr>
                  <pic:blipFill>
                    <a:blip r:embed="rId12"/>
                    <a:stretch>
                      <a:fillRect/>
                    </a:stretch>
                  </pic:blipFill>
                  <pic:spPr>
                    <a:xfrm>
                      <a:off x="0" y="0"/>
                      <a:ext cx="5570220" cy="4431030"/>
                    </a:xfrm>
                    <a:prstGeom prst="rect">
                      <a:avLst/>
                    </a:prstGeom>
                  </pic:spPr>
                </pic:pic>
              </a:graphicData>
            </a:graphic>
          </wp:inline>
        </w:drawing>
      </w:r>
    </w:p>
    <w:p w14:paraId="6CE720F0" w14:textId="51899C82" w:rsidR="00471FCE" w:rsidRDefault="00471FCE" w:rsidP="00471FCE">
      <w:pPr>
        <w:pStyle w:val="Heading1"/>
        <w:rPr>
          <w:rFonts w:ascii="Palatino Linotype" w:hAnsi="Palatino Linotype"/>
          <w:i/>
          <w:iCs/>
          <w:sz w:val="36"/>
          <w:szCs w:val="16"/>
        </w:rPr>
      </w:pPr>
      <w:r w:rsidRPr="006D1123">
        <w:rPr>
          <w:i/>
          <w:iCs/>
          <w:noProof/>
        </w:rPr>
        <w:drawing>
          <wp:anchor distT="0" distB="0" distL="114300" distR="114300" simplePos="0" relativeHeight="251664384" behindDoc="0" locked="0" layoutInCell="1" allowOverlap="1" wp14:anchorId="0F7A3824" wp14:editId="58400390">
            <wp:simplePos x="0" y="0"/>
            <wp:positionH relativeFrom="column">
              <wp:posOffset>74343</wp:posOffset>
            </wp:positionH>
            <wp:positionV relativeFrom="paragraph">
              <wp:posOffset>447577</wp:posOffset>
            </wp:positionV>
            <wp:extent cx="5554980" cy="4222653"/>
            <wp:effectExtent l="0" t="0" r="0" b="0"/>
            <wp:wrapNone/>
            <wp:docPr id="9001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32423" name=""/>
                    <pic:cNvPicPr/>
                  </pic:nvPicPr>
                  <pic:blipFill>
                    <a:blip r:embed="rId20">
                      <a:extLst>
                        <a:ext uri="{28A0092B-C50C-407E-A947-70E740481C1C}">
                          <a14:useLocalDpi xmlns:a14="http://schemas.microsoft.com/office/drawing/2010/main" val="0"/>
                        </a:ext>
                      </a:extLst>
                    </a:blip>
                    <a:stretch>
                      <a:fillRect/>
                    </a:stretch>
                  </pic:blipFill>
                  <pic:spPr>
                    <a:xfrm>
                      <a:off x="0" y="0"/>
                      <a:ext cx="5554980" cy="4222653"/>
                    </a:xfrm>
                    <a:prstGeom prst="rect">
                      <a:avLst/>
                    </a:prstGeom>
                  </pic:spPr>
                </pic:pic>
              </a:graphicData>
            </a:graphic>
            <wp14:sizeRelH relativeFrom="margin">
              <wp14:pctWidth>0</wp14:pctWidth>
            </wp14:sizeRelH>
            <wp14:sizeRelV relativeFrom="margin">
              <wp14:pctHeight>0</wp14:pctHeight>
            </wp14:sizeRelV>
          </wp:anchor>
        </w:drawing>
      </w:r>
      <w:r w:rsidRPr="00471FCE">
        <w:rPr>
          <w:rFonts w:ascii="Palatino Linotype" w:hAnsi="Palatino Linotype"/>
          <w:i/>
          <w:iCs/>
          <w:sz w:val="36"/>
          <w:szCs w:val="16"/>
        </w:rPr>
        <w:t xml:space="preserve">CABLING LAYOUT OF </w:t>
      </w:r>
      <w:r>
        <w:rPr>
          <w:rFonts w:ascii="Palatino Linotype" w:hAnsi="Palatino Linotype"/>
          <w:i/>
          <w:iCs/>
          <w:sz w:val="36"/>
          <w:szCs w:val="16"/>
        </w:rPr>
        <w:t>FIRST</w:t>
      </w:r>
      <w:r w:rsidRPr="00471FCE">
        <w:rPr>
          <w:rFonts w:ascii="Palatino Linotype" w:hAnsi="Palatino Linotype"/>
          <w:i/>
          <w:iCs/>
          <w:sz w:val="36"/>
          <w:szCs w:val="16"/>
        </w:rPr>
        <w:t xml:space="preserve"> FLOOR</w:t>
      </w:r>
    </w:p>
    <w:p w14:paraId="3F88ED1B" w14:textId="77777777" w:rsidR="00471FCE" w:rsidRDefault="00471FCE" w:rsidP="00471FCE">
      <w:pPr>
        <w:pStyle w:val="PhDNormal"/>
      </w:pPr>
    </w:p>
    <w:p w14:paraId="3FFE29C0" w14:textId="77777777" w:rsidR="00471FCE" w:rsidRDefault="00471FCE" w:rsidP="00471FCE">
      <w:pPr>
        <w:pStyle w:val="PhDNormal"/>
      </w:pPr>
    </w:p>
    <w:p w14:paraId="21AC7227" w14:textId="77777777" w:rsidR="00471FCE" w:rsidRDefault="00471FCE" w:rsidP="00471FCE">
      <w:pPr>
        <w:pStyle w:val="PhDNormal"/>
      </w:pPr>
    </w:p>
    <w:p w14:paraId="01CB58D5" w14:textId="77777777" w:rsidR="00471FCE" w:rsidRDefault="00471FCE" w:rsidP="00471FCE">
      <w:pPr>
        <w:pStyle w:val="PhDNormal"/>
      </w:pPr>
    </w:p>
    <w:p w14:paraId="47E7BEB8" w14:textId="77777777" w:rsidR="00471FCE" w:rsidRDefault="00471FCE" w:rsidP="00471FCE">
      <w:pPr>
        <w:pStyle w:val="PhDNormal"/>
      </w:pPr>
    </w:p>
    <w:p w14:paraId="47912FD0" w14:textId="77777777" w:rsidR="00471FCE" w:rsidRDefault="00471FCE" w:rsidP="00471FCE">
      <w:pPr>
        <w:pStyle w:val="PhDNormal"/>
      </w:pPr>
    </w:p>
    <w:p w14:paraId="77465988" w14:textId="77777777" w:rsidR="00471FCE" w:rsidRDefault="00471FCE" w:rsidP="00471FCE">
      <w:pPr>
        <w:pStyle w:val="PhDNormal"/>
      </w:pPr>
    </w:p>
    <w:p w14:paraId="66539F29" w14:textId="77777777" w:rsidR="00471FCE" w:rsidRPr="00471FCE" w:rsidRDefault="00471FCE" w:rsidP="00471FCE">
      <w:pPr>
        <w:pStyle w:val="PhDNormal"/>
      </w:pPr>
    </w:p>
    <w:p w14:paraId="73A7D427" w14:textId="121BDA12" w:rsidR="00471FCE" w:rsidRPr="00471FCE" w:rsidRDefault="00471FCE" w:rsidP="00471FCE">
      <w:pPr>
        <w:pStyle w:val="PhDNormal"/>
      </w:pPr>
    </w:p>
    <w:p w14:paraId="58B9D9D8" w14:textId="77777777" w:rsidR="00471FCE" w:rsidRPr="00471FCE" w:rsidRDefault="00471FCE" w:rsidP="00471FCE">
      <w:pPr>
        <w:pStyle w:val="PhDNormal"/>
      </w:pPr>
    </w:p>
    <w:p w14:paraId="6E17F52A" w14:textId="7AE28945" w:rsidR="004F15D7" w:rsidRDefault="004F15D7">
      <w:pPr>
        <w:rPr>
          <w:rFonts w:ascii="Palatino Linotype" w:hAnsi="Palatino Linotype"/>
          <w:szCs w:val="24"/>
        </w:rPr>
      </w:pPr>
    </w:p>
    <w:p w14:paraId="6639CF24" w14:textId="136F6DDC" w:rsidR="004F15D7" w:rsidRPr="001D429C" w:rsidRDefault="001D429C" w:rsidP="00A85C6C">
      <w:pPr>
        <w:pStyle w:val="Heading1"/>
        <w:spacing w:before="30" w:after="30"/>
        <w:ind w:left="2131" w:hanging="2131"/>
        <w:rPr>
          <w:bCs/>
          <w:u w:val="single"/>
        </w:rPr>
      </w:pPr>
      <w:bookmarkStart w:id="20" w:name="_Toc156767549"/>
      <w:r w:rsidRPr="001D429C">
        <w:rPr>
          <w:rFonts w:ascii="Palatino Linotype" w:hAnsi="Palatino Linotype"/>
          <w:i/>
          <w:iCs/>
          <w:sz w:val="36"/>
          <w:szCs w:val="16"/>
        </w:rPr>
        <w:t>CABL</w:t>
      </w:r>
      <w:r>
        <w:rPr>
          <w:rFonts w:ascii="Palatino Linotype" w:hAnsi="Palatino Linotype"/>
          <w:i/>
          <w:iCs/>
          <w:sz w:val="36"/>
          <w:szCs w:val="16"/>
        </w:rPr>
        <w:t>ING</w:t>
      </w:r>
      <w:r w:rsidRPr="001D429C">
        <w:rPr>
          <w:rFonts w:ascii="Palatino Linotype" w:hAnsi="Palatino Linotype"/>
          <w:i/>
          <w:iCs/>
          <w:sz w:val="36"/>
          <w:szCs w:val="16"/>
        </w:rPr>
        <w:t xml:space="preserve"> SIZE &amp; CB RATINGS CALCULATION</w:t>
      </w:r>
      <w:bookmarkEnd w:id="20"/>
    </w:p>
    <w:p w14:paraId="05A8F5D7" w14:textId="77777777" w:rsidR="001D429C" w:rsidRDefault="001D429C" w:rsidP="004F15D7">
      <w:pPr>
        <w:rPr>
          <w:b/>
          <w:bCs/>
          <w:u w:val="single"/>
        </w:rPr>
      </w:pPr>
    </w:p>
    <w:p w14:paraId="73090CB9" w14:textId="3CE817EA" w:rsidR="001D429C" w:rsidRPr="001D429C" w:rsidRDefault="001D429C" w:rsidP="001D429C">
      <w:pPr>
        <w:pStyle w:val="Heading2"/>
        <w:spacing w:before="30" w:after="30"/>
        <w:rPr>
          <w:rFonts w:ascii="Palatino Linotype" w:hAnsi="Palatino Linotype"/>
          <w:sz w:val="28"/>
          <w:szCs w:val="28"/>
        </w:rPr>
      </w:pPr>
      <w:bookmarkStart w:id="21" w:name="_Toc156767550"/>
      <w:r w:rsidRPr="001D429C">
        <w:rPr>
          <w:rFonts w:ascii="Palatino Linotype" w:hAnsi="Palatino Linotype"/>
          <w:sz w:val="28"/>
          <w:szCs w:val="28"/>
        </w:rPr>
        <w:t>fOR GROUND FLOOR</w:t>
      </w:r>
      <w:bookmarkEnd w:id="21"/>
    </w:p>
    <w:p w14:paraId="1DEE83A9" w14:textId="77777777" w:rsidR="001D429C" w:rsidRDefault="001D429C" w:rsidP="004F15D7">
      <w:pPr>
        <w:rPr>
          <w:b/>
          <w:bCs/>
          <w:u w:val="single"/>
        </w:rPr>
      </w:pPr>
    </w:p>
    <w:p w14:paraId="28253A2E" w14:textId="3DEBE64A" w:rsidR="004F15D7" w:rsidRDefault="004F15D7" w:rsidP="004F15D7">
      <w:pPr>
        <w:rPr>
          <w:b/>
          <w:bCs/>
          <w:u w:val="single"/>
        </w:rPr>
      </w:pPr>
      <w:r w:rsidRPr="00844879">
        <w:rPr>
          <w:b/>
          <w:bCs/>
          <w:u w:val="single"/>
        </w:rPr>
        <w:t>To Sub Distribution Board (SDB1) of ground floor unit:</w:t>
      </w:r>
    </w:p>
    <w:p w14:paraId="3735BC2C" w14:textId="77777777" w:rsidR="004F15D7" w:rsidRDefault="004F15D7" w:rsidP="004F15D7"/>
    <w:p w14:paraId="2380A613" w14:textId="77777777" w:rsidR="004F15D7" w:rsidRPr="00844879" w:rsidRDefault="004F15D7" w:rsidP="004F15D7">
      <w:pPr>
        <w:rPr>
          <w:rFonts w:ascii="Palatino Linotype" w:hAnsi="Palatino Linotype"/>
          <w:b/>
          <w:bCs/>
          <w:i/>
          <w:iCs/>
          <w:szCs w:val="24"/>
          <w:u w:val="single"/>
        </w:rPr>
      </w:pPr>
      <w:r w:rsidRPr="00844879">
        <w:rPr>
          <w:b/>
          <w:bCs/>
          <w:i/>
          <w:iCs/>
        </w:rPr>
        <w:t>CKT1 Rating (SB1</w:t>
      </w:r>
      <w:r>
        <w:rPr>
          <w:b/>
          <w:bCs/>
          <w:i/>
          <w:iCs/>
        </w:rPr>
        <w:t>,</w:t>
      </w:r>
      <w:r w:rsidRPr="00976C86">
        <w:rPr>
          <w:b/>
          <w:bCs/>
          <w:i/>
          <w:iCs/>
        </w:rPr>
        <w:t xml:space="preserve"> </w:t>
      </w:r>
      <w:r w:rsidRPr="00844879">
        <w:rPr>
          <w:b/>
          <w:bCs/>
          <w:i/>
          <w:iCs/>
        </w:rPr>
        <w:t>SB</w:t>
      </w:r>
      <w:r>
        <w:rPr>
          <w:b/>
          <w:bCs/>
          <w:i/>
          <w:iCs/>
        </w:rPr>
        <w:t xml:space="preserve">2, </w:t>
      </w:r>
      <w:r w:rsidRPr="00844879">
        <w:rPr>
          <w:b/>
          <w:bCs/>
          <w:i/>
          <w:iCs/>
        </w:rPr>
        <w:t>SB</w:t>
      </w:r>
      <w:r>
        <w:rPr>
          <w:b/>
          <w:bCs/>
          <w:i/>
          <w:iCs/>
        </w:rPr>
        <w:t>3</w:t>
      </w:r>
      <w:r w:rsidRPr="00844879">
        <w:rPr>
          <w:b/>
          <w:bCs/>
          <w:i/>
          <w:iCs/>
        </w:rPr>
        <w:t>):</w:t>
      </w:r>
    </w:p>
    <w:p w14:paraId="196FE253" w14:textId="77777777" w:rsidR="004F15D7" w:rsidRPr="00201BD9" w:rsidRDefault="004F15D7" w:rsidP="004F15D7">
      <w:pPr>
        <w:rPr>
          <w:rFonts w:ascii="Palatino Linotype" w:hAnsi="Palatino Linotype"/>
          <w:szCs w:val="24"/>
        </w:rPr>
      </w:pPr>
    </w:p>
    <w:p w14:paraId="744A3F33" w14:textId="77777777" w:rsidR="004F15D7" w:rsidRPr="00844879" w:rsidRDefault="004F15D7" w:rsidP="004F15D7">
      <w:pPr>
        <w:rPr>
          <w:szCs w:val="24"/>
        </w:rPr>
      </w:pPr>
      <w:r w:rsidRPr="00844879">
        <w:rPr>
          <w:szCs w:val="24"/>
        </w:rPr>
        <w:t xml:space="preserve">I = </w:t>
      </w:r>
      <m:oMath>
        <m:f>
          <m:fPr>
            <m:ctrlPr>
              <w:rPr>
                <w:rFonts w:ascii="Cambria Math" w:hAnsi="Cambria Math"/>
                <w:i/>
                <w:szCs w:val="24"/>
              </w:rPr>
            </m:ctrlPr>
          </m:fPr>
          <m:num>
            <m:r>
              <w:rPr>
                <w:rFonts w:ascii="Cambria Math" w:hAnsi="Cambria Math"/>
                <w:szCs w:val="24"/>
              </w:rPr>
              <m:t>100</m:t>
            </m:r>
            <m:d>
              <m:dPr>
                <m:ctrlPr>
                  <w:rPr>
                    <w:rFonts w:ascii="Cambria Math" w:hAnsi="Cambria Math"/>
                    <w:i/>
                    <w:szCs w:val="24"/>
                  </w:rPr>
                </m:ctrlPr>
              </m:dPr>
              <m:e>
                <m:r>
                  <w:rPr>
                    <w:rFonts w:ascii="Cambria Math" w:hAnsi="Cambria Math"/>
                    <w:szCs w:val="24"/>
                  </w:rPr>
                  <m:t>SS1</m:t>
                </m:r>
              </m:e>
            </m:d>
            <m:r>
              <w:rPr>
                <w:rFonts w:ascii="Cambria Math" w:hAnsi="Cambria Math"/>
                <w:szCs w:val="24"/>
              </w:rPr>
              <m:t>+100</m:t>
            </m:r>
            <m:d>
              <m:dPr>
                <m:ctrlPr>
                  <w:rPr>
                    <w:rFonts w:ascii="Cambria Math" w:hAnsi="Cambria Math"/>
                    <w:i/>
                    <w:szCs w:val="24"/>
                  </w:rPr>
                </m:ctrlPr>
              </m:dPr>
              <m:e>
                <m:r>
                  <w:rPr>
                    <w:rFonts w:ascii="Cambria Math" w:hAnsi="Cambria Math"/>
                    <w:szCs w:val="24"/>
                  </w:rPr>
                  <m:t>F1</m:t>
                </m:r>
              </m:e>
            </m:d>
            <m:r>
              <w:rPr>
                <w:rFonts w:ascii="Cambria Math" w:hAnsi="Cambria Math"/>
                <w:szCs w:val="24"/>
              </w:rPr>
              <m:t>+20</m:t>
            </m:r>
            <m:d>
              <m:dPr>
                <m:ctrlPr>
                  <w:rPr>
                    <w:rFonts w:ascii="Cambria Math" w:hAnsi="Cambria Math"/>
                    <w:i/>
                    <w:szCs w:val="24"/>
                  </w:rPr>
                </m:ctrlPr>
              </m:dPr>
              <m:e>
                <m:r>
                  <w:rPr>
                    <w:rFonts w:ascii="Cambria Math" w:hAnsi="Cambria Math"/>
                    <w:szCs w:val="24"/>
                  </w:rPr>
                  <m:t>L1</m:t>
                </m:r>
              </m:e>
            </m:d>
            <m:r>
              <w:rPr>
                <w:rFonts w:ascii="Cambria Math" w:hAnsi="Cambria Math"/>
                <w:szCs w:val="24"/>
              </w:rPr>
              <m:t>+20</m:t>
            </m:r>
            <m:d>
              <m:dPr>
                <m:ctrlPr>
                  <w:rPr>
                    <w:rFonts w:ascii="Cambria Math" w:hAnsi="Cambria Math"/>
                    <w:i/>
                    <w:szCs w:val="24"/>
                  </w:rPr>
                </m:ctrlPr>
              </m:dPr>
              <m:e>
                <m:r>
                  <w:rPr>
                    <w:rFonts w:ascii="Cambria Math" w:hAnsi="Cambria Math"/>
                    <w:szCs w:val="24"/>
                  </w:rPr>
                  <m:t>TB1</m:t>
                </m:r>
              </m:e>
            </m:d>
            <m:r>
              <w:rPr>
                <w:rFonts w:ascii="Cambria Math" w:hAnsi="Cambria Math"/>
                <w:szCs w:val="24"/>
              </w:rPr>
              <m:t>+20</m:t>
            </m:r>
            <m:d>
              <m:dPr>
                <m:ctrlPr>
                  <w:rPr>
                    <w:rFonts w:ascii="Cambria Math" w:hAnsi="Cambria Math"/>
                    <w:i/>
                    <w:szCs w:val="24"/>
                  </w:rPr>
                </m:ctrlPr>
              </m:dPr>
              <m:e>
                <m:r>
                  <w:rPr>
                    <w:rFonts w:ascii="Cambria Math" w:hAnsi="Cambria Math"/>
                    <w:szCs w:val="24"/>
                  </w:rPr>
                  <m:t>LC1</m:t>
                </m:r>
              </m:e>
            </m:d>
            <m:r>
              <w:rPr>
                <w:rFonts w:ascii="Cambria Math" w:hAnsi="Cambria Math"/>
                <w:szCs w:val="24"/>
              </w:rPr>
              <m:t>+20</m:t>
            </m:r>
            <m:d>
              <m:dPr>
                <m:ctrlPr>
                  <w:rPr>
                    <w:rFonts w:ascii="Cambria Math" w:hAnsi="Cambria Math"/>
                    <w:i/>
                    <w:szCs w:val="24"/>
                  </w:rPr>
                </m:ctrlPr>
              </m:dPr>
              <m:e>
                <m:r>
                  <w:rPr>
                    <w:rFonts w:ascii="Cambria Math" w:hAnsi="Cambria Math"/>
                    <w:szCs w:val="24"/>
                  </w:rPr>
                  <m:t>L2</m:t>
                </m:r>
              </m:e>
            </m:d>
            <m:r>
              <w:rPr>
                <w:rFonts w:ascii="Cambria Math" w:hAnsi="Cambria Math"/>
                <w:szCs w:val="24"/>
              </w:rPr>
              <m:t>+6</m:t>
            </m:r>
            <m:r>
              <w:rPr>
                <w:rFonts w:ascii="Cambria Math" w:hAnsi="Cambria Math"/>
              </w:rPr>
              <m:t>0</m:t>
            </m:r>
            <m:d>
              <m:dPr>
                <m:ctrlPr>
                  <w:rPr>
                    <w:rFonts w:ascii="Cambria Math" w:hAnsi="Cambria Math"/>
                    <w:i/>
                  </w:rPr>
                </m:ctrlPr>
              </m:dPr>
              <m:e>
                <m:r>
                  <w:rPr>
                    <w:rFonts w:ascii="Cambria Math" w:hAnsi="Cambria Math"/>
                  </w:rPr>
                  <m:t>EX1</m:t>
                </m:r>
              </m:e>
            </m:d>
            <m:r>
              <w:rPr>
                <w:rFonts w:ascii="Cambria Math" w:hAnsi="Cambria Math"/>
              </w:rPr>
              <m:t>+20(L5)</m:t>
            </m:r>
          </m:num>
          <m:den>
            <m:r>
              <w:rPr>
                <w:rFonts w:ascii="Cambria Math" w:hAnsi="Cambria Math"/>
                <w:szCs w:val="24"/>
              </w:rPr>
              <m:t>220*0.7</m:t>
            </m:r>
          </m:den>
        </m:f>
      </m:oMath>
      <w:r w:rsidRPr="00844879">
        <w:rPr>
          <w:szCs w:val="24"/>
        </w:rPr>
        <w:t xml:space="preserve">(A) = </w:t>
      </w:r>
      <w:r>
        <w:rPr>
          <w:szCs w:val="24"/>
        </w:rPr>
        <w:t>2.33</w:t>
      </w:r>
      <w:r w:rsidRPr="00844879">
        <w:rPr>
          <w:szCs w:val="24"/>
        </w:rPr>
        <w:t xml:space="preserve"> A</w:t>
      </w:r>
    </w:p>
    <w:p w14:paraId="5F677871" w14:textId="77777777" w:rsidR="004F15D7" w:rsidRDefault="004F15D7" w:rsidP="004F15D7">
      <w:pPr>
        <w:rPr>
          <w:rFonts w:ascii="Palatino Linotype" w:hAnsi="Palatino Linotype"/>
          <w:szCs w:val="24"/>
        </w:rPr>
      </w:pPr>
    </w:p>
    <w:p w14:paraId="1F847D11" w14:textId="77777777" w:rsidR="004F15D7" w:rsidRDefault="004F15D7" w:rsidP="004F15D7">
      <w:r>
        <w:t>So, 2 x 1.5 rm BYM + 1.5 BYA ECC are used.</w:t>
      </w:r>
    </w:p>
    <w:p w14:paraId="38BEABE0" w14:textId="77777777" w:rsidR="004F15D7" w:rsidRPr="00201BD9" w:rsidRDefault="004F15D7" w:rsidP="004F15D7">
      <w:pPr>
        <w:rPr>
          <w:rFonts w:ascii="Palatino Linotype" w:hAnsi="Palatino Linotype"/>
          <w:szCs w:val="24"/>
        </w:rPr>
      </w:pPr>
    </w:p>
    <w:p w14:paraId="05D47AC8" w14:textId="77777777" w:rsidR="004F15D7" w:rsidRDefault="004F15D7" w:rsidP="004F15D7"/>
    <w:p w14:paraId="43770C4B" w14:textId="77777777" w:rsidR="004F15D7" w:rsidRDefault="004F15D7" w:rsidP="004F15D7">
      <w:pPr>
        <w:rPr>
          <w:b/>
          <w:bCs/>
          <w:i/>
          <w:iCs/>
        </w:rPr>
      </w:pPr>
      <w:r w:rsidRPr="00844879">
        <w:rPr>
          <w:b/>
          <w:bCs/>
          <w:i/>
          <w:iCs/>
        </w:rPr>
        <w:t>CKT</w:t>
      </w:r>
      <w:r>
        <w:rPr>
          <w:b/>
          <w:bCs/>
          <w:i/>
          <w:iCs/>
        </w:rPr>
        <w:t>2</w:t>
      </w:r>
      <w:r w:rsidRPr="00844879">
        <w:rPr>
          <w:b/>
          <w:bCs/>
          <w:i/>
          <w:iCs/>
        </w:rPr>
        <w:t xml:space="preserve"> Rating (SB</w:t>
      </w:r>
      <w:r>
        <w:rPr>
          <w:b/>
          <w:bCs/>
          <w:i/>
          <w:iCs/>
        </w:rPr>
        <w:t xml:space="preserve">4, </w:t>
      </w:r>
      <w:r w:rsidRPr="00844879">
        <w:rPr>
          <w:b/>
          <w:bCs/>
          <w:i/>
          <w:iCs/>
        </w:rPr>
        <w:t>SB</w:t>
      </w:r>
      <w:r>
        <w:rPr>
          <w:b/>
          <w:bCs/>
          <w:i/>
          <w:iCs/>
        </w:rPr>
        <w:t>5</w:t>
      </w:r>
      <w:r w:rsidRPr="00844879">
        <w:rPr>
          <w:b/>
          <w:bCs/>
          <w:i/>
          <w:iCs/>
        </w:rPr>
        <w:t>):</w:t>
      </w:r>
    </w:p>
    <w:p w14:paraId="491F7795" w14:textId="77777777" w:rsidR="004F15D7" w:rsidRDefault="004F15D7" w:rsidP="004F15D7">
      <w:r>
        <w:t xml:space="preserve"> </w:t>
      </w:r>
    </w:p>
    <w:p w14:paraId="573B5CE7" w14:textId="77777777" w:rsidR="004F15D7" w:rsidRDefault="004F15D7" w:rsidP="004F15D7">
      <w:r>
        <w:t xml:space="preserve">I = </w:t>
      </w:r>
      <m:oMath>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SS2</m:t>
                </m:r>
              </m:e>
            </m:d>
            <m:r>
              <w:rPr>
                <w:rFonts w:ascii="Cambria Math" w:hAnsi="Cambria Math"/>
              </w:rPr>
              <m:t>+100</m:t>
            </m:r>
            <m:d>
              <m:dPr>
                <m:ctrlPr>
                  <w:rPr>
                    <w:rFonts w:ascii="Cambria Math" w:hAnsi="Cambria Math"/>
                    <w:i/>
                  </w:rPr>
                </m:ctrlPr>
              </m:dPr>
              <m:e>
                <m:r>
                  <w:rPr>
                    <w:rFonts w:ascii="Cambria Math" w:hAnsi="Cambria Math"/>
                  </w:rPr>
                  <m:t>F2</m:t>
                </m:r>
              </m:e>
            </m:d>
            <m:r>
              <w:rPr>
                <w:rFonts w:ascii="Cambria Math" w:hAnsi="Cambria Math"/>
              </w:rPr>
              <m:t>+20</m:t>
            </m:r>
            <m:d>
              <m:dPr>
                <m:ctrlPr>
                  <w:rPr>
                    <w:rFonts w:ascii="Cambria Math" w:hAnsi="Cambria Math"/>
                    <w:i/>
                  </w:rPr>
                </m:ctrlPr>
              </m:dPr>
              <m:e>
                <m:r>
                  <w:rPr>
                    <w:rFonts w:ascii="Cambria Math" w:hAnsi="Cambria Math"/>
                  </w:rPr>
                  <m:t>TB2</m:t>
                </m:r>
              </m:e>
            </m:d>
            <m:r>
              <w:rPr>
                <w:rFonts w:ascii="Cambria Math" w:hAnsi="Cambria Math"/>
              </w:rPr>
              <m:t>+20</m:t>
            </m:r>
            <m:d>
              <m:dPr>
                <m:ctrlPr>
                  <w:rPr>
                    <w:rFonts w:ascii="Cambria Math" w:hAnsi="Cambria Math"/>
                    <w:i/>
                  </w:rPr>
                </m:ctrlPr>
              </m:dPr>
              <m:e>
                <m:r>
                  <w:rPr>
                    <w:rFonts w:ascii="Cambria Math" w:hAnsi="Cambria Math"/>
                  </w:rPr>
                  <m:t>L4</m:t>
                </m:r>
              </m:e>
            </m:d>
            <m:r>
              <w:rPr>
                <w:rFonts w:ascii="Cambria Math" w:hAnsi="Cambria Math"/>
              </w:rPr>
              <m:t>+20(B1)</m:t>
            </m:r>
          </m:num>
          <m:den>
            <m:r>
              <w:rPr>
                <w:rFonts w:ascii="Cambria Math" w:hAnsi="Cambria Math"/>
              </w:rPr>
              <m:t>220*0.7</m:t>
            </m:r>
          </m:den>
        </m:f>
      </m:oMath>
      <w:r>
        <w:t>(A) = 1.69 A</w:t>
      </w:r>
    </w:p>
    <w:p w14:paraId="1B67F897" w14:textId="77777777" w:rsidR="004F15D7" w:rsidRDefault="004F15D7" w:rsidP="004F15D7"/>
    <w:p w14:paraId="7EB87731" w14:textId="77777777" w:rsidR="004F15D7" w:rsidRPr="00F317DA" w:rsidRDefault="004F15D7" w:rsidP="004F15D7">
      <w:pPr>
        <w:rPr>
          <w:rFonts w:ascii="Palatino Linotype" w:hAnsi="Palatino Linotype"/>
          <w:szCs w:val="24"/>
          <w:u w:val="single"/>
        </w:rPr>
      </w:pPr>
      <w:r>
        <w:t xml:space="preserve"> </w:t>
      </w:r>
    </w:p>
    <w:p w14:paraId="05C197CD" w14:textId="77777777" w:rsidR="004F15D7" w:rsidRDefault="004F15D7" w:rsidP="004F15D7">
      <w:r>
        <w:t>So, 2 x 1.5 rm BYM + 1.5 BYA ECC are used.</w:t>
      </w:r>
    </w:p>
    <w:p w14:paraId="6EE956D5" w14:textId="77777777" w:rsidR="004F15D7" w:rsidRDefault="004F15D7" w:rsidP="004F15D7"/>
    <w:p w14:paraId="08B50E89" w14:textId="77777777" w:rsidR="004F15D7" w:rsidRDefault="004F15D7" w:rsidP="004F15D7"/>
    <w:p w14:paraId="24FB59A4" w14:textId="77777777" w:rsidR="004F15D7" w:rsidRDefault="004F15D7" w:rsidP="004F15D7">
      <w:pPr>
        <w:rPr>
          <w:b/>
          <w:bCs/>
          <w:u w:val="single"/>
        </w:rPr>
      </w:pPr>
      <w:r w:rsidRPr="00844879">
        <w:rPr>
          <w:b/>
          <w:bCs/>
          <w:u w:val="single"/>
        </w:rPr>
        <w:t>To Sub Distribution Board (SDB</w:t>
      </w:r>
      <w:r>
        <w:rPr>
          <w:b/>
          <w:bCs/>
          <w:u w:val="single"/>
        </w:rPr>
        <w:t>2</w:t>
      </w:r>
      <w:r w:rsidRPr="00844879">
        <w:rPr>
          <w:b/>
          <w:bCs/>
          <w:u w:val="single"/>
        </w:rPr>
        <w:t>) of ground floor:</w:t>
      </w:r>
    </w:p>
    <w:p w14:paraId="59AAA113" w14:textId="77777777" w:rsidR="004F15D7" w:rsidRDefault="004F15D7" w:rsidP="004F15D7">
      <w:pPr>
        <w:rPr>
          <w:rFonts w:ascii="Palatino Linotype" w:hAnsi="Palatino Linotype"/>
          <w:szCs w:val="24"/>
        </w:rPr>
      </w:pPr>
      <w:r>
        <w:rPr>
          <w:rFonts w:ascii="Palatino Linotype" w:hAnsi="Palatino Linotype"/>
          <w:szCs w:val="24"/>
        </w:rPr>
        <w:t xml:space="preserve"> </w:t>
      </w:r>
    </w:p>
    <w:p w14:paraId="01F22E19" w14:textId="77777777" w:rsidR="004F15D7" w:rsidRDefault="004F15D7" w:rsidP="004F15D7">
      <w:pPr>
        <w:rPr>
          <w:b/>
          <w:bCs/>
          <w:i/>
          <w:iCs/>
        </w:rPr>
      </w:pPr>
      <w:r w:rsidRPr="00844879">
        <w:rPr>
          <w:b/>
          <w:bCs/>
          <w:i/>
          <w:iCs/>
        </w:rPr>
        <w:t>CKT</w:t>
      </w:r>
      <w:r>
        <w:rPr>
          <w:b/>
          <w:bCs/>
          <w:i/>
          <w:iCs/>
        </w:rPr>
        <w:t>1</w:t>
      </w:r>
      <w:r w:rsidRPr="00844879">
        <w:rPr>
          <w:b/>
          <w:bCs/>
          <w:i/>
          <w:iCs/>
        </w:rPr>
        <w:t xml:space="preserve"> Rating (SB</w:t>
      </w:r>
      <w:r>
        <w:rPr>
          <w:b/>
          <w:bCs/>
          <w:i/>
          <w:iCs/>
        </w:rPr>
        <w:t xml:space="preserve">6, </w:t>
      </w:r>
      <w:r w:rsidRPr="00844879">
        <w:rPr>
          <w:b/>
          <w:bCs/>
          <w:i/>
          <w:iCs/>
        </w:rPr>
        <w:t>SB</w:t>
      </w:r>
      <w:r>
        <w:rPr>
          <w:b/>
          <w:bCs/>
          <w:i/>
          <w:iCs/>
        </w:rPr>
        <w:t>7</w:t>
      </w:r>
      <w:r w:rsidRPr="00844879">
        <w:rPr>
          <w:b/>
          <w:bCs/>
          <w:i/>
          <w:iCs/>
        </w:rPr>
        <w:t>):</w:t>
      </w:r>
    </w:p>
    <w:p w14:paraId="42DF208A" w14:textId="77777777" w:rsidR="004F15D7" w:rsidRDefault="004F15D7" w:rsidP="004F15D7">
      <w:pPr>
        <w:rPr>
          <w:szCs w:val="24"/>
        </w:rPr>
      </w:pPr>
    </w:p>
    <w:p w14:paraId="04F03577" w14:textId="77777777" w:rsidR="004F15D7" w:rsidRDefault="004F15D7" w:rsidP="004F15D7">
      <w:r>
        <w:t xml:space="preserve">I = </w:t>
      </w:r>
      <m:oMath>
        <m:f>
          <m:fPr>
            <m:ctrlPr>
              <w:rPr>
                <w:rFonts w:ascii="Cambria Math" w:hAnsi="Cambria Math"/>
                <w:i/>
              </w:rPr>
            </m:ctrlPr>
          </m:fPr>
          <m:num>
            <m:r>
              <w:rPr>
                <w:rFonts w:ascii="Cambria Math" w:hAnsi="Cambria Math"/>
              </w:rPr>
              <m:t>20</m:t>
            </m:r>
            <m:d>
              <m:dPr>
                <m:ctrlPr>
                  <w:rPr>
                    <w:rFonts w:ascii="Cambria Math" w:hAnsi="Cambria Math"/>
                    <w:i/>
                  </w:rPr>
                </m:ctrlPr>
              </m:dPr>
              <m:e>
                <m:r>
                  <w:rPr>
                    <w:rFonts w:ascii="Cambria Math" w:hAnsi="Cambria Math"/>
                  </w:rPr>
                  <m:t>L6</m:t>
                </m:r>
              </m:e>
            </m:d>
            <m:r>
              <w:rPr>
                <w:rFonts w:ascii="Cambria Math" w:hAnsi="Cambria Math"/>
              </w:rPr>
              <m:t>+20</m:t>
            </m:r>
            <m:d>
              <m:dPr>
                <m:ctrlPr>
                  <w:rPr>
                    <w:rFonts w:ascii="Cambria Math" w:hAnsi="Cambria Math"/>
                    <w:i/>
                  </w:rPr>
                </m:ctrlPr>
              </m:dPr>
              <m:e>
                <m:r>
                  <w:rPr>
                    <w:rFonts w:ascii="Cambria Math" w:hAnsi="Cambria Math"/>
                  </w:rPr>
                  <m:t>LC2</m:t>
                </m:r>
              </m:e>
            </m:d>
            <m:r>
              <w:rPr>
                <w:rFonts w:ascii="Cambria Math" w:hAnsi="Cambria Math"/>
              </w:rPr>
              <m:t>+100</m:t>
            </m:r>
            <m:d>
              <m:dPr>
                <m:ctrlPr>
                  <w:rPr>
                    <w:rFonts w:ascii="Cambria Math" w:hAnsi="Cambria Math"/>
                    <w:i/>
                  </w:rPr>
                </m:ctrlPr>
              </m:dPr>
              <m:e>
                <m:r>
                  <w:rPr>
                    <w:rFonts w:ascii="Cambria Math" w:hAnsi="Cambria Math"/>
                  </w:rPr>
                  <m:t>SS3</m:t>
                </m:r>
              </m:e>
            </m:d>
            <m:r>
              <w:rPr>
                <w:rFonts w:ascii="Cambria Math" w:hAnsi="Cambria Math"/>
              </w:rPr>
              <m:t>+100</m:t>
            </m:r>
            <m:d>
              <m:dPr>
                <m:ctrlPr>
                  <w:rPr>
                    <w:rFonts w:ascii="Cambria Math" w:hAnsi="Cambria Math"/>
                    <w:i/>
                  </w:rPr>
                </m:ctrlPr>
              </m:dPr>
              <m:e>
                <m:r>
                  <w:rPr>
                    <w:rFonts w:ascii="Cambria Math" w:hAnsi="Cambria Math"/>
                  </w:rPr>
                  <m:t>F3</m:t>
                </m:r>
              </m:e>
            </m:d>
            <m:r>
              <w:rPr>
                <w:rFonts w:ascii="Cambria Math" w:hAnsi="Cambria Math"/>
              </w:rPr>
              <m:t>+20</m:t>
            </m:r>
            <m:d>
              <m:dPr>
                <m:ctrlPr>
                  <w:rPr>
                    <w:rFonts w:ascii="Cambria Math" w:hAnsi="Cambria Math"/>
                    <w:i/>
                  </w:rPr>
                </m:ctrlPr>
              </m:dPr>
              <m:e>
                <m:r>
                  <w:rPr>
                    <w:rFonts w:ascii="Cambria Math" w:hAnsi="Cambria Math"/>
                  </w:rPr>
                  <m:t>L8</m:t>
                </m:r>
              </m:e>
            </m:d>
            <m:r>
              <w:rPr>
                <w:rFonts w:ascii="Cambria Math" w:hAnsi="Cambria Math"/>
              </w:rPr>
              <m:t>+60</m:t>
            </m:r>
            <m:d>
              <m:dPr>
                <m:ctrlPr>
                  <w:rPr>
                    <w:rFonts w:ascii="Cambria Math" w:hAnsi="Cambria Math"/>
                    <w:i/>
                  </w:rPr>
                </m:ctrlPr>
              </m:dPr>
              <m:e>
                <m:r>
                  <w:rPr>
                    <w:rFonts w:ascii="Cambria Math" w:hAnsi="Cambria Math"/>
                  </w:rPr>
                  <m:t>EX2</m:t>
                </m:r>
              </m:e>
            </m:d>
            <m:r>
              <w:rPr>
                <w:rFonts w:ascii="Cambria Math" w:hAnsi="Cambria Math"/>
              </w:rPr>
              <m:t>+20(L7)</m:t>
            </m:r>
          </m:num>
          <m:den>
            <m:r>
              <w:rPr>
                <w:rFonts w:ascii="Cambria Math" w:hAnsi="Cambria Math"/>
              </w:rPr>
              <m:t>220*0.7</m:t>
            </m:r>
          </m:den>
        </m:f>
      </m:oMath>
      <w:r>
        <w:t>(A) = 2.21 A</w:t>
      </w:r>
    </w:p>
    <w:p w14:paraId="0E3FCCDB" w14:textId="77777777" w:rsidR="004F15D7" w:rsidRDefault="004F15D7" w:rsidP="004F15D7"/>
    <w:p w14:paraId="40A2B0FF" w14:textId="77777777" w:rsidR="004F15D7" w:rsidRDefault="004F15D7" w:rsidP="004F15D7">
      <w:r>
        <w:t>So, 2 x 1.5 rm BYM + 1.5 BYA ECC are used.</w:t>
      </w:r>
    </w:p>
    <w:p w14:paraId="3C6CEC65" w14:textId="77777777" w:rsidR="004F15D7" w:rsidRDefault="004F15D7" w:rsidP="004F15D7">
      <w:pPr>
        <w:rPr>
          <w:szCs w:val="24"/>
        </w:rPr>
      </w:pPr>
    </w:p>
    <w:p w14:paraId="616547EF" w14:textId="77777777" w:rsidR="004F15D7" w:rsidRDefault="004F15D7" w:rsidP="004F15D7">
      <w:r>
        <w:br w:type="page"/>
      </w:r>
    </w:p>
    <w:p w14:paraId="058594B0" w14:textId="77777777" w:rsidR="004F15D7" w:rsidRDefault="004F15D7" w:rsidP="004F15D7">
      <w:pPr>
        <w:rPr>
          <w:b/>
          <w:bCs/>
          <w:u w:val="single"/>
        </w:rPr>
      </w:pPr>
    </w:p>
    <w:p w14:paraId="70A5D6E3" w14:textId="77777777" w:rsidR="004F15D7" w:rsidRDefault="004F15D7" w:rsidP="004F15D7">
      <w:pPr>
        <w:rPr>
          <w:b/>
          <w:bCs/>
          <w:u w:val="single"/>
        </w:rPr>
      </w:pPr>
    </w:p>
    <w:p w14:paraId="2531B016" w14:textId="77777777" w:rsidR="004F15D7" w:rsidRDefault="004F15D7" w:rsidP="004F15D7">
      <w:pPr>
        <w:rPr>
          <w:b/>
          <w:bCs/>
          <w:u w:val="single"/>
        </w:rPr>
      </w:pPr>
    </w:p>
    <w:p w14:paraId="7E3D0BF0" w14:textId="77777777" w:rsidR="004F15D7" w:rsidRDefault="004F15D7" w:rsidP="004F15D7">
      <w:pPr>
        <w:rPr>
          <w:b/>
          <w:bCs/>
          <w:u w:val="single"/>
        </w:rPr>
      </w:pPr>
      <w:r w:rsidRPr="00A60C37">
        <w:rPr>
          <w:b/>
          <w:bCs/>
          <w:u w:val="single"/>
        </w:rPr>
        <w:t xml:space="preserve">Calculation for SDB1(Ground Floor): </w:t>
      </w:r>
    </w:p>
    <w:p w14:paraId="06FFEF20" w14:textId="77777777" w:rsidR="004F15D7" w:rsidRPr="00A60C37" w:rsidRDefault="004F15D7" w:rsidP="004F15D7">
      <w:pPr>
        <w:rPr>
          <w:b/>
          <w:bCs/>
          <w:u w:val="single"/>
        </w:rPr>
      </w:pPr>
    </w:p>
    <w:p w14:paraId="238558B2" w14:textId="2E871F7B" w:rsidR="004F15D7" w:rsidRDefault="004F15D7" w:rsidP="004F15D7">
      <w:pPr>
        <w:ind w:left="-5"/>
      </w:pPr>
      <w:r>
        <w:t xml:space="preserve">P load= 3000 W </w:t>
      </w:r>
    </w:p>
    <w:p w14:paraId="4DA875BC" w14:textId="00CA37AA" w:rsidR="004F15D7" w:rsidRDefault="004F15D7" w:rsidP="004F15D7">
      <w:pPr>
        <w:ind w:left="-5"/>
      </w:pPr>
      <w:r>
        <w:t xml:space="preserve">Q load = 4000 W </w:t>
      </w:r>
    </w:p>
    <w:p w14:paraId="52B99BAA" w14:textId="77777777" w:rsidR="004F15D7" w:rsidRDefault="004F15D7" w:rsidP="004F15D7">
      <w:pPr>
        <w:ind w:left="-5"/>
      </w:pPr>
      <w:r>
        <w:t xml:space="preserve">Voltage = 220 V </w:t>
      </w:r>
    </w:p>
    <w:p w14:paraId="3595B7F4" w14:textId="77777777" w:rsidR="004F15D7" w:rsidRDefault="004F15D7" w:rsidP="004F15D7">
      <w:pPr>
        <w:ind w:left="-5"/>
      </w:pPr>
      <w:r>
        <w:t xml:space="preserve">Power factor, pf= 0.7 </w:t>
      </w:r>
    </w:p>
    <w:p w14:paraId="4BBED465" w14:textId="77777777" w:rsidR="004F15D7" w:rsidRDefault="004F15D7" w:rsidP="004F15D7">
      <w:pPr>
        <w:ind w:left="-5"/>
      </w:pPr>
    </w:p>
    <w:p w14:paraId="72E70ED7" w14:textId="77777777" w:rsidR="004F15D7" w:rsidRDefault="004F15D7" w:rsidP="004F15D7">
      <w:pPr>
        <w:ind w:left="-5"/>
      </w:pPr>
      <w:r>
        <w:t xml:space="preserve">CKT1 load = 20 + 20 + 20 + 100 = 160 W </w:t>
      </w:r>
    </w:p>
    <w:p w14:paraId="25313A61" w14:textId="77777777" w:rsidR="004F15D7" w:rsidRDefault="004F15D7" w:rsidP="004F15D7">
      <w:pPr>
        <w:ind w:left="-5"/>
      </w:pPr>
      <w:r>
        <w:t xml:space="preserve">CKT2 load = 60 + 20 = 80 W </w:t>
      </w:r>
    </w:p>
    <w:p w14:paraId="6C9960D8" w14:textId="77777777" w:rsidR="004F15D7" w:rsidRDefault="004F15D7" w:rsidP="004F15D7">
      <w:pPr>
        <w:ind w:left="-5"/>
      </w:pPr>
      <w:r>
        <w:t xml:space="preserve">CKT3 load = 20 + 100 = 120 W </w:t>
      </w:r>
    </w:p>
    <w:p w14:paraId="532534DB" w14:textId="77777777" w:rsidR="004F15D7" w:rsidRDefault="004F15D7" w:rsidP="004F15D7">
      <w:pPr>
        <w:ind w:left="-5"/>
      </w:pPr>
      <w:r>
        <w:t xml:space="preserve">Total CKT load= 160 + 80 + 120 = 360 W </w:t>
      </w:r>
    </w:p>
    <w:p w14:paraId="55698F19" w14:textId="77777777" w:rsidR="004F15D7" w:rsidRDefault="004F15D7" w:rsidP="004F15D7">
      <w:pPr>
        <w:ind w:left="-5"/>
      </w:pPr>
    </w:p>
    <w:p w14:paraId="4DA38E3E" w14:textId="77777777" w:rsidR="004F15D7" w:rsidRDefault="004F15D7" w:rsidP="004F15D7">
      <w:pPr>
        <w:ind w:left="-5"/>
      </w:pPr>
      <w:r>
        <w:t xml:space="preserve">SDB1(ground floor) load = 360 + 3000 * 0.5 + 4000 * 0.2 = 2660 W // P1, Q6 </w:t>
      </w:r>
    </w:p>
    <w:p w14:paraId="1694CA66" w14:textId="77777777" w:rsidR="004F15D7" w:rsidRDefault="004F15D7" w:rsidP="004F15D7">
      <w:pPr>
        <w:ind w:left="-5"/>
      </w:pPr>
      <w:r>
        <w:t xml:space="preserve">(Assuming, P1 and Q6 will be used 50% and 20% of the time, respectively) </w:t>
      </w:r>
    </w:p>
    <w:p w14:paraId="652577C8" w14:textId="77777777" w:rsidR="004F15D7" w:rsidRDefault="004F15D7" w:rsidP="004F15D7">
      <w:pPr>
        <w:ind w:left="-5"/>
      </w:pPr>
      <w:r>
        <w:t xml:space="preserve">SDB1(ground floor) current= 2660 / (220 * </w:t>
      </w:r>
      <w:proofErr w:type="gramStart"/>
      <w:r>
        <w:t>0.7)=</w:t>
      </w:r>
      <w:proofErr w:type="gramEnd"/>
      <w:r>
        <w:t xml:space="preserve"> 17.27 A </w:t>
      </w:r>
    </w:p>
    <w:p w14:paraId="69710D7E" w14:textId="77777777" w:rsidR="004F15D7" w:rsidRDefault="004F15D7" w:rsidP="004F15D7">
      <w:pPr>
        <w:ind w:left="-5"/>
      </w:pPr>
    </w:p>
    <w:p w14:paraId="311F92CF" w14:textId="77777777" w:rsidR="004F15D7" w:rsidRDefault="004F15D7" w:rsidP="004F15D7">
      <w:pPr>
        <w:ind w:left="-5"/>
      </w:pPr>
      <w:r>
        <w:t xml:space="preserve">So, </w:t>
      </w:r>
      <w:r w:rsidRPr="00A60C37">
        <w:rPr>
          <w:b/>
          <w:bCs/>
        </w:rPr>
        <w:t>20 A SP MCCB</w:t>
      </w:r>
      <w:r>
        <w:t xml:space="preserve"> is needed from SDB to MDB </w:t>
      </w:r>
    </w:p>
    <w:p w14:paraId="234FE897" w14:textId="77777777" w:rsidR="004F15D7" w:rsidRDefault="004F15D7" w:rsidP="004F15D7">
      <w:pPr>
        <w:spacing w:after="160" w:line="259" w:lineRule="auto"/>
        <w:ind w:left="-5"/>
      </w:pPr>
      <w:r>
        <w:t xml:space="preserve">And </w:t>
      </w:r>
      <w:r w:rsidRPr="00A60C37">
        <w:rPr>
          <w:b/>
          <w:bCs/>
        </w:rPr>
        <w:t>2 x 6 rm BYM + 6 rm BYA ECC is used.</w:t>
      </w:r>
      <w:r>
        <w:t xml:space="preserve">  </w:t>
      </w:r>
    </w:p>
    <w:p w14:paraId="4B9AB715" w14:textId="77777777" w:rsidR="004F15D7" w:rsidRDefault="004F15D7" w:rsidP="004F15D7">
      <w:pPr>
        <w:spacing w:after="276" w:line="259" w:lineRule="auto"/>
      </w:pPr>
    </w:p>
    <w:p w14:paraId="096E6C63" w14:textId="2465FF9D" w:rsidR="004F15D7" w:rsidRDefault="004F15D7" w:rsidP="004F15D7">
      <w:pPr>
        <w:rPr>
          <w:b/>
          <w:bCs/>
          <w:u w:val="single"/>
        </w:rPr>
      </w:pPr>
      <w:r w:rsidRPr="00A60C37">
        <w:rPr>
          <w:b/>
          <w:bCs/>
          <w:u w:val="single"/>
        </w:rPr>
        <w:t>Calculation for SDB</w:t>
      </w:r>
      <w:r w:rsidR="005261A5">
        <w:rPr>
          <w:b/>
          <w:bCs/>
          <w:u w:val="single"/>
        </w:rPr>
        <w:t>1</w:t>
      </w:r>
      <w:r w:rsidRPr="00A60C37">
        <w:rPr>
          <w:b/>
          <w:bCs/>
          <w:u w:val="single"/>
        </w:rPr>
        <w:t xml:space="preserve"> (Ground Floor): </w:t>
      </w:r>
    </w:p>
    <w:p w14:paraId="6C40B794" w14:textId="77777777" w:rsidR="004F15D7" w:rsidRPr="00A60C37" w:rsidRDefault="004F15D7" w:rsidP="004F15D7">
      <w:pPr>
        <w:rPr>
          <w:b/>
          <w:bCs/>
          <w:u w:val="single"/>
        </w:rPr>
      </w:pPr>
    </w:p>
    <w:p w14:paraId="772D534E" w14:textId="77777777" w:rsidR="00731EA6" w:rsidRDefault="00731EA6" w:rsidP="00731EA6">
      <w:pPr>
        <w:ind w:left="-5"/>
      </w:pPr>
      <w:r>
        <w:t xml:space="preserve">P load= 3000 W </w:t>
      </w:r>
    </w:p>
    <w:p w14:paraId="20E1CA0E" w14:textId="77777777" w:rsidR="00731EA6" w:rsidRDefault="00731EA6" w:rsidP="00731EA6">
      <w:pPr>
        <w:ind w:left="-5"/>
      </w:pPr>
      <w:r>
        <w:t xml:space="preserve">Q load = 4000 W </w:t>
      </w:r>
    </w:p>
    <w:p w14:paraId="11113229" w14:textId="77777777" w:rsidR="00731EA6" w:rsidRDefault="00731EA6" w:rsidP="00731EA6">
      <w:pPr>
        <w:ind w:left="-5"/>
      </w:pPr>
      <w:r>
        <w:t xml:space="preserve">Voltage = 220 V </w:t>
      </w:r>
    </w:p>
    <w:p w14:paraId="3B85B121" w14:textId="39F74592" w:rsidR="004F15D7" w:rsidRDefault="00731EA6" w:rsidP="00731EA6">
      <w:pPr>
        <w:ind w:left="-5"/>
      </w:pPr>
      <w:r>
        <w:t xml:space="preserve">Power factor, pf= 0.7 </w:t>
      </w:r>
    </w:p>
    <w:p w14:paraId="13C08AD0" w14:textId="77777777" w:rsidR="004F15D7" w:rsidRDefault="004F15D7" w:rsidP="00731EA6"/>
    <w:p w14:paraId="5C99F80C" w14:textId="77777777" w:rsidR="004F15D7" w:rsidRDefault="004F15D7" w:rsidP="004F15D7">
      <w:pPr>
        <w:ind w:left="-5"/>
      </w:pPr>
    </w:p>
    <w:p w14:paraId="19CDBDD4" w14:textId="77777777" w:rsidR="004F15D7" w:rsidRDefault="004F15D7" w:rsidP="004F15D7">
      <w:pPr>
        <w:ind w:left="-5"/>
      </w:pPr>
      <w:r>
        <w:t xml:space="preserve">CKT1 load = 20 + 20 = 40 W </w:t>
      </w:r>
    </w:p>
    <w:p w14:paraId="04F81CDA" w14:textId="77777777" w:rsidR="004F15D7" w:rsidRDefault="004F15D7" w:rsidP="004F15D7">
      <w:pPr>
        <w:ind w:left="-5"/>
      </w:pPr>
      <w:r>
        <w:t xml:space="preserve">CKT2 load = 60 + 20 + 100 + 20 + 20 + 60 + 20= 300 W </w:t>
      </w:r>
    </w:p>
    <w:p w14:paraId="3D777877" w14:textId="77777777" w:rsidR="004F15D7" w:rsidRDefault="004F15D7" w:rsidP="004F15D7">
      <w:pPr>
        <w:ind w:left="-5"/>
      </w:pPr>
      <w:r>
        <w:t xml:space="preserve">CKT3 load = 20 + 100 = 120 W </w:t>
      </w:r>
    </w:p>
    <w:p w14:paraId="2B553996" w14:textId="77777777" w:rsidR="004F15D7" w:rsidRDefault="004F15D7" w:rsidP="004F15D7">
      <w:pPr>
        <w:ind w:left="-5"/>
      </w:pPr>
      <w:r>
        <w:t xml:space="preserve">CKT4 load = 20 + 20 + 20 + 2 = 62 W </w:t>
      </w:r>
    </w:p>
    <w:p w14:paraId="7F8EE67C" w14:textId="77777777" w:rsidR="004F15D7" w:rsidRDefault="004F15D7" w:rsidP="004F15D7">
      <w:pPr>
        <w:ind w:left="-5"/>
      </w:pPr>
      <w:r>
        <w:t xml:space="preserve">CKT5 load = 20 W </w:t>
      </w:r>
    </w:p>
    <w:p w14:paraId="282D2FB0" w14:textId="77777777" w:rsidR="004F15D7" w:rsidRDefault="004F15D7" w:rsidP="004F15D7">
      <w:pPr>
        <w:ind w:left="-5"/>
      </w:pPr>
      <w:r>
        <w:t xml:space="preserve">CKT6 load = 20 + 2 + 2 = 24 W </w:t>
      </w:r>
    </w:p>
    <w:p w14:paraId="688B4A87" w14:textId="77777777" w:rsidR="004F15D7" w:rsidRDefault="004F15D7" w:rsidP="004F15D7">
      <w:pPr>
        <w:ind w:left="-5"/>
      </w:pPr>
      <w:r>
        <w:t xml:space="preserve">Total CKT load= 40 + 300 + 120 + 62 + 20 + 24 = 566 W </w:t>
      </w:r>
    </w:p>
    <w:p w14:paraId="42B703D8" w14:textId="77777777" w:rsidR="004F15D7" w:rsidRDefault="004F15D7" w:rsidP="004F15D7">
      <w:pPr>
        <w:ind w:left="-5"/>
      </w:pPr>
    </w:p>
    <w:p w14:paraId="021B5767" w14:textId="77777777" w:rsidR="004F15D7" w:rsidRDefault="004F15D7" w:rsidP="004F15D7">
      <w:pPr>
        <w:ind w:left="-5"/>
      </w:pPr>
      <w:r>
        <w:t xml:space="preserve">SDB1(ground floor) load = 566 + 4000 * 0.7 + 4000 * 0.2 = 4166 W   // Q4, Q5 </w:t>
      </w:r>
    </w:p>
    <w:p w14:paraId="6DF4CD67" w14:textId="77777777" w:rsidR="004F15D7" w:rsidRDefault="004F15D7" w:rsidP="004F15D7">
      <w:pPr>
        <w:ind w:left="-5"/>
      </w:pPr>
      <w:r>
        <w:t xml:space="preserve">(Assuming, Q4 and Q5 will be used 70% and 20% of the time, respectively) </w:t>
      </w:r>
    </w:p>
    <w:p w14:paraId="6378D118" w14:textId="77777777" w:rsidR="004F15D7" w:rsidRDefault="004F15D7" w:rsidP="004F15D7">
      <w:pPr>
        <w:ind w:left="-5"/>
      </w:pPr>
      <w:r>
        <w:t xml:space="preserve">SDB1(ground floor) current= 4166 / (220 * 0.7) = 27.05 A </w:t>
      </w:r>
    </w:p>
    <w:p w14:paraId="2CFA6D0C" w14:textId="77777777" w:rsidR="004F15D7" w:rsidRDefault="004F15D7" w:rsidP="004F15D7">
      <w:pPr>
        <w:ind w:left="-5"/>
      </w:pPr>
    </w:p>
    <w:p w14:paraId="1E362B58" w14:textId="77777777" w:rsidR="004F15D7" w:rsidRDefault="004F15D7" w:rsidP="004F15D7">
      <w:pPr>
        <w:ind w:left="-5"/>
      </w:pPr>
      <w:r>
        <w:t xml:space="preserve">So, </w:t>
      </w:r>
      <w:r>
        <w:rPr>
          <w:b/>
        </w:rPr>
        <w:t>32 A SP MCCB</w:t>
      </w:r>
      <w:r>
        <w:t xml:space="preserve"> is needed from SDB to MDB </w:t>
      </w:r>
    </w:p>
    <w:p w14:paraId="1F299B79" w14:textId="77777777" w:rsidR="004F15D7" w:rsidRDefault="004F15D7" w:rsidP="004F15D7">
      <w:pPr>
        <w:spacing w:after="160" w:line="259" w:lineRule="auto"/>
        <w:ind w:left="-5"/>
      </w:pPr>
      <w:r>
        <w:t xml:space="preserve">And </w:t>
      </w:r>
      <w:r>
        <w:rPr>
          <w:b/>
        </w:rPr>
        <w:t>2 x 16 rm BYM + 16 rm BYA ECC</w:t>
      </w:r>
      <w:r>
        <w:t xml:space="preserve"> is used.  </w:t>
      </w:r>
    </w:p>
    <w:p w14:paraId="1A3E35E5" w14:textId="77777777" w:rsidR="004F15D7" w:rsidRDefault="004F15D7" w:rsidP="004F15D7"/>
    <w:p w14:paraId="27426DA8" w14:textId="3A759D06" w:rsidR="004F15D7" w:rsidRPr="004F15D7" w:rsidRDefault="00731EA6" w:rsidP="004F15D7">
      <w:r>
        <w:br w:type="page"/>
      </w:r>
    </w:p>
    <w:p w14:paraId="66D05859" w14:textId="77777777" w:rsidR="001D429C" w:rsidRDefault="001D429C" w:rsidP="004F15D7">
      <w:pPr>
        <w:rPr>
          <w:b/>
          <w:bCs/>
          <w:u w:val="single"/>
        </w:rPr>
      </w:pPr>
    </w:p>
    <w:p w14:paraId="25AB7E67" w14:textId="12CCBFF9" w:rsidR="001D429C" w:rsidRPr="001D429C" w:rsidRDefault="001D429C" w:rsidP="00027D09">
      <w:pPr>
        <w:pStyle w:val="Heading2"/>
        <w:numPr>
          <w:ilvl w:val="1"/>
          <w:numId w:val="9"/>
        </w:numPr>
        <w:spacing w:before="30" w:after="30"/>
        <w:rPr>
          <w:rFonts w:ascii="Palatino Linotype" w:hAnsi="Palatino Linotype"/>
          <w:sz w:val="28"/>
          <w:szCs w:val="28"/>
        </w:rPr>
      </w:pPr>
      <w:bookmarkStart w:id="22" w:name="_Toc156767551"/>
      <w:r w:rsidRPr="001D429C">
        <w:rPr>
          <w:rFonts w:ascii="Palatino Linotype" w:hAnsi="Palatino Linotype"/>
          <w:sz w:val="28"/>
          <w:szCs w:val="28"/>
        </w:rPr>
        <w:t>fOR 1</w:t>
      </w:r>
      <w:proofErr w:type="gramStart"/>
      <w:r w:rsidRPr="001D429C">
        <w:rPr>
          <w:rFonts w:ascii="Palatino Linotype" w:hAnsi="Palatino Linotype"/>
          <w:sz w:val="28"/>
          <w:szCs w:val="28"/>
          <w:vertAlign w:val="superscript"/>
        </w:rPr>
        <w:t>ST</w:t>
      </w:r>
      <w:r>
        <w:rPr>
          <w:rFonts w:ascii="Palatino Linotype" w:hAnsi="Palatino Linotype"/>
          <w:sz w:val="28"/>
          <w:szCs w:val="28"/>
        </w:rPr>
        <w:t xml:space="preserve"> </w:t>
      </w:r>
      <w:r w:rsidRPr="001D429C">
        <w:rPr>
          <w:rFonts w:ascii="Palatino Linotype" w:hAnsi="Palatino Linotype"/>
          <w:sz w:val="28"/>
          <w:szCs w:val="28"/>
        </w:rPr>
        <w:t xml:space="preserve"> FLOOR</w:t>
      </w:r>
      <w:bookmarkEnd w:id="22"/>
      <w:proofErr w:type="gramEnd"/>
    </w:p>
    <w:p w14:paraId="0CA80A9A" w14:textId="77777777" w:rsidR="001D429C" w:rsidRDefault="001D429C" w:rsidP="004F15D7">
      <w:pPr>
        <w:rPr>
          <w:b/>
          <w:bCs/>
          <w:u w:val="single"/>
        </w:rPr>
      </w:pPr>
    </w:p>
    <w:p w14:paraId="21CCA904" w14:textId="33896746" w:rsidR="004F15D7" w:rsidRDefault="004F15D7" w:rsidP="004F15D7">
      <w:pPr>
        <w:rPr>
          <w:b/>
          <w:bCs/>
          <w:u w:val="single"/>
        </w:rPr>
      </w:pPr>
      <w:r w:rsidRPr="00844879">
        <w:rPr>
          <w:b/>
          <w:bCs/>
          <w:u w:val="single"/>
        </w:rPr>
        <w:t>To Sub Distribution Board (SDB</w:t>
      </w:r>
      <w:r w:rsidR="005261A5">
        <w:rPr>
          <w:b/>
          <w:bCs/>
          <w:u w:val="single"/>
        </w:rPr>
        <w:t>2</w:t>
      </w:r>
      <w:r w:rsidRPr="00844879">
        <w:rPr>
          <w:b/>
          <w:bCs/>
          <w:u w:val="single"/>
        </w:rPr>
        <w:t xml:space="preserve">) of </w:t>
      </w:r>
      <w:bookmarkStart w:id="23" w:name="_Hlk156703394"/>
      <w:r>
        <w:rPr>
          <w:b/>
          <w:bCs/>
          <w:u w:val="single"/>
        </w:rPr>
        <w:t>1</w:t>
      </w:r>
      <w:r w:rsidRPr="00F55909">
        <w:rPr>
          <w:b/>
          <w:bCs/>
          <w:u w:val="single"/>
          <w:vertAlign w:val="superscript"/>
        </w:rPr>
        <w:t>ST</w:t>
      </w:r>
      <w:bookmarkEnd w:id="23"/>
      <w:r w:rsidR="005261A5">
        <w:rPr>
          <w:b/>
          <w:bCs/>
          <w:u w:val="single"/>
        </w:rPr>
        <w:t xml:space="preserve"> </w:t>
      </w:r>
      <w:r w:rsidRPr="00844879">
        <w:rPr>
          <w:b/>
          <w:bCs/>
          <w:u w:val="single"/>
        </w:rPr>
        <w:t>floor:</w:t>
      </w:r>
    </w:p>
    <w:p w14:paraId="437CBB4C" w14:textId="77777777" w:rsidR="004F15D7" w:rsidRDefault="004F15D7" w:rsidP="004F15D7"/>
    <w:p w14:paraId="232A18F8" w14:textId="77777777" w:rsidR="004F15D7" w:rsidRPr="00844879" w:rsidRDefault="004F15D7" w:rsidP="004F15D7">
      <w:pPr>
        <w:rPr>
          <w:rFonts w:ascii="Palatino Linotype" w:hAnsi="Palatino Linotype"/>
          <w:b/>
          <w:bCs/>
          <w:i/>
          <w:iCs/>
          <w:szCs w:val="24"/>
          <w:u w:val="single"/>
        </w:rPr>
      </w:pPr>
      <w:r w:rsidRPr="00844879">
        <w:rPr>
          <w:b/>
          <w:bCs/>
          <w:i/>
          <w:iCs/>
        </w:rPr>
        <w:t>CKT1 Rating (SB1</w:t>
      </w:r>
      <w:r>
        <w:rPr>
          <w:b/>
          <w:bCs/>
          <w:i/>
          <w:iCs/>
        </w:rPr>
        <w:t>,</w:t>
      </w:r>
      <w:r w:rsidRPr="00976C86">
        <w:rPr>
          <w:b/>
          <w:bCs/>
          <w:i/>
          <w:iCs/>
        </w:rPr>
        <w:t xml:space="preserve"> </w:t>
      </w:r>
      <w:r w:rsidRPr="00844879">
        <w:rPr>
          <w:b/>
          <w:bCs/>
          <w:i/>
          <w:iCs/>
        </w:rPr>
        <w:t>SB</w:t>
      </w:r>
      <w:r>
        <w:rPr>
          <w:b/>
          <w:bCs/>
          <w:i/>
          <w:iCs/>
        </w:rPr>
        <w:t xml:space="preserve">2, </w:t>
      </w:r>
      <w:r w:rsidRPr="00844879">
        <w:rPr>
          <w:b/>
          <w:bCs/>
          <w:i/>
          <w:iCs/>
        </w:rPr>
        <w:t>SB</w:t>
      </w:r>
      <w:r>
        <w:rPr>
          <w:b/>
          <w:bCs/>
          <w:i/>
          <w:iCs/>
        </w:rPr>
        <w:t>3</w:t>
      </w:r>
      <w:r w:rsidRPr="00844879">
        <w:rPr>
          <w:b/>
          <w:bCs/>
          <w:i/>
          <w:iCs/>
        </w:rPr>
        <w:t>):</w:t>
      </w:r>
    </w:p>
    <w:p w14:paraId="210CAB13" w14:textId="77777777" w:rsidR="004F15D7" w:rsidRPr="00201BD9" w:rsidRDefault="004F15D7" w:rsidP="004F15D7">
      <w:pPr>
        <w:rPr>
          <w:rFonts w:ascii="Palatino Linotype" w:hAnsi="Palatino Linotype"/>
          <w:szCs w:val="24"/>
        </w:rPr>
      </w:pPr>
    </w:p>
    <w:p w14:paraId="7E0BCE97" w14:textId="77777777" w:rsidR="004F15D7" w:rsidRPr="00844879" w:rsidRDefault="004F15D7" w:rsidP="004F15D7">
      <w:pPr>
        <w:rPr>
          <w:szCs w:val="24"/>
        </w:rPr>
      </w:pPr>
      <w:r w:rsidRPr="00844879">
        <w:rPr>
          <w:szCs w:val="24"/>
        </w:rPr>
        <w:t xml:space="preserve">I = </w:t>
      </w:r>
      <m:oMath>
        <m:f>
          <m:fPr>
            <m:ctrlPr>
              <w:rPr>
                <w:rFonts w:ascii="Cambria Math" w:hAnsi="Cambria Math"/>
                <w:i/>
                <w:szCs w:val="24"/>
              </w:rPr>
            </m:ctrlPr>
          </m:fPr>
          <m:num>
            <m:r>
              <w:rPr>
                <w:rFonts w:ascii="Cambria Math" w:hAnsi="Cambria Math"/>
                <w:szCs w:val="24"/>
              </w:rPr>
              <m:t>100</m:t>
            </m:r>
            <m:d>
              <m:dPr>
                <m:ctrlPr>
                  <w:rPr>
                    <w:rFonts w:ascii="Cambria Math" w:hAnsi="Cambria Math"/>
                    <w:i/>
                    <w:szCs w:val="24"/>
                  </w:rPr>
                </m:ctrlPr>
              </m:dPr>
              <m:e>
                <m:r>
                  <w:rPr>
                    <w:rFonts w:ascii="Cambria Math" w:hAnsi="Cambria Math"/>
                    <w:szCs w:val="24"/>
                  </w:rPr>
                  <m:t>SS1</m:t>
                </m:r>
              </m:e>
            </m:d>
            <m:r>
              <w:rPr>
                <w:rFonts w:ascii="Cambria Math" w:hAnsi="Cambria Math"/>
                <w:szCs w:val="24"/>
              </w:rPr>
              <m:t>+100</m:t>
            </m:r>
            <m:d>
              <m:dPr>
                <m:ctrlPr>
                  <w:rPr>
                    <w:rFonts w:ascii="Cambria Math" w:hAnsi="Cambria Math"/>
                    <w:i/>
                    <w:szCs w:val="24"/>
                  </w:rPr>
                </m:ctrlPr>
              </m:dPr>
              <m:e>
                <m:r>
                  <w:rPr>
                    <w:rFonts w:ascii="Cambria Math" w:hAnsi="Cambria Math"/>
                    <w:szCs w:val="24"/>
                  </w:rPr>
                  <m:t>F1</m:t>
                </m:r>
              </m:e>
            </m:d>
            <m:r>
              <w:rPr>
                <w:rFonts w:ascii="Cambria Math" w:hAnsi="Cambria Math"/>
                <w:szCs w:val="24"/>
              </w:rPr>
              <m:t>+20</m:t>
            </m:r>
            <m:d>
              <m:dPr>
                <m:ctrlPr>
                  <w:rPr>
                    <w:rFonts w:ascii="Cambria Math" w:hAnsi="Cambria Math"/>
                    <w:i/>
                    <w:szCs w:val="24"/>
                  </w:rPr>
                </m:ctrlPr>
              </m:dPr>
              <m:e>
                <m:r>
                  <w:rPr>
                    <w:rFonts w:ascii="Cambria Math" w:hAnsi="Cambria Math"/>
                    <w:szCs w:val="24"/>
                  </w:rPr>
                  <m:t>L1</m:t>
                </m:r>
              </m:e>
            </m:d>
            <m:r>
              <w:rPr>
                <w:rFonts w:ascii="Cambria Math" w:hAnsi="Cambria Math"/>
                <w:szCs w:val="24"/>
              </w:rPr>
              <m:t>+20</m:t>
            </m:r>
            <m:d>
              <m:dPr>
                <m:ctrlPr>
                  <w:rPr>
                    <w:rFonts w:ascii="Cambria Math" w:hAnsi="Cambria Math"/>
                    <w:i/>
                    <w:szCs w:val="24"/>
                  </w:rPr>
                </m:ctrlPr>
              </m:dPr>
              <m:e>
                <m:r>
                  <w:rPr>
                    <w:rFonts w:ascii="Cambria Math" w:hAnsi="Cambria Math"/>
                    <w:szCs w:val="24"/>
                  </w:rPr>
                  <m:t>TB1</m:t>
                </m:r>
              </m:e>
            </m:d>
            <m:r>
              <w:rPr>
                <w:rFonts w:ascii="Cambria Math" w:hAnsi="Cambria Math"/>
                <w:szCs w:val="24"/>
              </w:rPr>
              <m:t>+20</m:t>
            </m:r>
            <m:d>
              <m:dPr>
                <m:ctrlPr>
                  <w:rPr>
                    <w:rFonts w:ascii="Cambria Math" w:hAnsi="Cambria Math"/>
                    <w:i/>
                    <w:szCs w:val="24"/>
                  </w:rPr>
                </m:ctrlPr>
              </m:dPr>
              <m:e>
                <m:r>
                  <w:rPr>
                    <w:rFonts w:ascii="Cambria Math" w:hAnsi="Cambria Math"/>
                    <w:szCs w:val="24"/>
                  </w:rPr>
                  <m:t>LC1</m:t>
                </m:r>
              </m:e>
            </m:d>
            <m:r>
              <w:rPr>
                <w:rFonts w:ascii="Cambria Math" w:hAnsi="Cambria Math"/>
                <w:szCs w:val="24"/>
              </w:rPr>
              <m:t>+20</m:t>
            </m:r>
            <m:d>
              <m:dPr>
                <m:ctrlPr>
                  <w:rPr>
                    <w:rFonts w:ascii="Cambria Math" w:hAnsi="Cambria Math"/>
                    <w:i/>
                    <w:szCs w:val="24"/>
                  </w:rPr>
                </m:ctrlPr>
              </m:dPr>
              <m:e>
                <m:r>
                  <w:rPr>
                    <w:rFonts w:ascii="Cambria Math" w:hAnsi="Cambria Math"/>
                    <w:szCs w:val="24"/>
                  </w:rPr>
                  <m:t>L2</m:t>
                </m:r>
              </m:e>
            </m:d>
            <m:r>
              <w:rPr>
                <w:rFonts w:ascii="Cambria Math" w:hAnsi="Cambria Math"/>
                <w:szCs w:val="24"/>
              </w:rPr>
              <m:t>+</m:t>
            </m:r>
            <m:r>
              <w:rPr>
                <w:rFonts w:ascii="Cambria Math" w:hAnsi="Cambria Math"/>
              </w:rPr>
              <m:t>20(L10)</m:t>
            </m:r>
          </m:num>
          <m:den>
            <m:r>
              <w:rPr>
                <w:rFonts w:ascii="Cambria Math" w:hAnsi="Cambria Math"/>
                <w:szCs w:val="24"/>
              </w:rPr>
              <m:t>220*0.7</m:t>
            </m:r>
          </m:den>
        </m:f>
      </m:oMath>
      <w:r w:rsidRPr="00844879">
        <w:rPr>
          <w:szCs w:val="24"/>
        </w:rPr>
        <w:t xml:space="preserve">(A) = </w:t>
      </w:r>
      <w:r>
        <w:rPr>
          <w:szCs w:val="24"/>
        </w:rPr>
        <w:t>1.95</w:t>
      </w:r>
      <w:r w:rsidRPr="00844879">
        <w:rPr>
          <w:szCs w:val="24"/>
        </w:rPr>
        <w:t xml:space="preserve"> A</w:t>
      </w:r>
    </w:p>
    <w:p w14:paraId="26017D21" w14:textId="77777777" w:rsidR="004F15D7" w:rsidRDefault="004F15D7" w:rsidP="004F15D7">
      <w:pPr>
        <w:rPr>
          <w:rFonts w:ascii="Palatino Linotype" w:hAnsi="Palatino Linotype"/>
          <w:szCs w:val="24"/>
        </w:rPr>
      </w:pPr>
    </w:p>
    <w:p w14:paraId="222A21A6" w14:textId="77777777" w:rsidR="004F15D7" w:rsidRDefault="004F15D7" w:rsidP="004F15D7">
      <w:r>
        <w:t>So, 2 x 1.5 rm BYM + 1.5 BYA ECC are used.</w:t>
      </w:r>
    </w:p>
    <w:p w14:paraId="45599BCB" w14:textId="77777777" w:rsidR="004F15D7" w:rsidRDefault="004F15D7" w:rsidP="004F15D7">
      <w:pPr>
        <w:rPr>
          <w:szCs w:val="24"/>
        </w:rPr>
      </w:pPr>
    </w:p>
    <w:p w14:paraId="19BAA752" w14:textId="77777777" w:rsidR="004F15D7" w:rsidRPr="00ED0C3F" w:rsidRDefault="004F15D7" w:rsidP="004F15D7">
      <w:pPr>
        <w:rPr>
          <w:szCs w:val="24"/>
        </w:rPr>
      </w:pPr>
    </w:p>
    <w:p w14:paraId="28B1AFD6" w14:textId="77777777" w:rsidR="004F15D7" w:rsidRDefault="004F15D7" w:rsidP="004F15D7">
      <w:pPr>
        <w:rPr>
          <w:b/>
          <w:bCs/>
          <w:i/>
          <w:iCs/>
        </w:rPr>
      </w:pPr>
      <w:r w:rsidRPr="00844879">
        <w:rPr>
          <w:b/>
          <w:bCs/>
          <w:i/>
          <w:iCs/>
        </w:rPr>
        <w:t>CKT</w:t>
      </w:r>
      <w:r>
        <w:rPr>
          <w:b/>
          <w:bCs/>
          <w:i/>
          <w:iCs/>
        </w:rPr>
        <w:t>2</w:t>
      </w:r>
      <w:r w:rsidRPr="00844879">
        <w:rPr>
          <w:b/>
          <w:bCs/>
          <w:i/>
          <w:iCs/>
        </w:rPr>
        <w:t xml:space="preserve"> Rating (SB</w:t>
      </w:r>
      <w:r>
        <w:rPr>
          <w:b/>
          <w:bCs/>
          <w:i/>
          <w:iCs/>
        </w:rPr>
        <w:t xml:space="preserve">4, </w:t>
      </w:r>
      <w:r w:rsidRPr="00844879">
        <w:rPr>
          <w:b/>
          <w:bCs/>
          <w:i/>
          <w:iCs/>
        </w:rPr>
        <w:t>SB</w:t>
      </w:r>
      <w:r>
        <w:rPr>
          <w:b/>
          <w:bCs/>
          <w:i/>
          <w:iCs/>
        </w:rPr>
        <w:t>5</w:t>
      </w:r>
      <w:r w:rsidRPr="00844879">
        <w:rPr>
          <w:b/>
          <w:bCs/>
          <w:i/>
          <w:iCs/>
        </w:rPr>
        <w:t>):</w:t>
      </w:r>
    </w:p>
    <w:p w14:paraId="43B35D50" w14:textId="77777777" w:rsidR="004F15D7" w:rsidRDefault="004F15D7" w:rsidP="004F15D7">
      <w:r>
        <w:t xml:space="preserve"> </w:t>
      </w:r>
    </w:p>
    <w:p w14:paraId="530FA538" w14:textId="77777777" w:rsidR="004F15D7" w:rsidRDefault="004F15D7" w:rsidP="004F15D7">
      <w:r>
        <w:t xml:space="preserve">I = </w:t>
      </w:r>
      <m:oMath>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SS2</m:t>
                </m:r>
              </m:e>
            </m:d>
            <m:r>
              <w:rPr>
                <w:rFonts w:ascii="Cambria Math" w:hAnsi="Cambria Math"/>
              </w:rPr>
              <m:t>+100</m:t>
            </m:r>
            <m:d>
              <m:dPr>
                <m:ctrlPr>
                  <w:rPr>
                    <w:rFonts w:ascii="Cambria Math" w:hAnsi="Cambria Math"/>
                    <w:i/>
                  </w:rPr>
                </m:ctrlPr>
              </m:dPr>
              <m:e>
                <m:r>
                  <w:rPr>
                    <w:rFonts w:ascii="Cambria Math" w:hAnsi="Cambria Math"/>
                  </w:rPr>
                  <m:t>F2</m:t>
                </m:r>
              </m:e>
            </m:d>
            <m:r>
              <w:rPr>
                <w:rFonts w:ascii="Cambria Math" w:hAnsi="Cambria Math"/>
              </w:rPr>
              <m:t>+20</m:t>
            </m:r>
            <m:d>
              <m:dPr>
                <m:ctrlPr>
                  <w:rPr>
                    <w:rFonts w:ascii="Cambria Math" w:hAnsi="Cambria Math"/>
                    <w:i/>
                  </w:rPr>
                </m:ctrlPr>
              </m:dPr>
              <m:e>
                <m:r>
                  <w:rPr>
                    <w:rFonts w:ascii="Cambria Math" w:hAnsi="Cambria Math"/>
                  </w:rPr>
                  <m:t>TB2</m:t>
                </m:r>
              </m:e>
            </m:d>
            <m:r>
              <w:rPr>
                <w:rFonts w:ascii="Cambria Math" w:hAnsi="Cambria Math"/>
              </w:rPr>
              <m:t>+20</m:t>
            </m:r>
            <m:d>
              <m:dPr>
                <m:ctrlPr>
                  <w:rPr>
                    <w:rFonts w:ascii="Cambria Math" w:hAnsi="Cambria Math"/>
                    <w:i/>
                  </w:rPr>
                </m:ctrlPr>
              </m:dPr>
              <m:e>
                <m:r>
                  <w:rPr>
                    <w:rFonts w:ascii="Cambria Math" w:hAnsi="Cambria Math"/>
                  </w:rPr>
                  <m:t>LC3</m:t>
                </m:r>
              </m:e>
            </m:d>
            <m:r>
              <w:rPr>
                <w:rFonts w:ascii="Cambria Math" w:hAnsi="Cambria Math"/>
              </w:rPr>
              <m:t>+20(L4)</m:t>
            </m:r>
          </m:num>
          <m:den>
            <m:r>
              <w:rPr>
                <w:rFonts w:ascii="Cambria Math" w:hAnsi="Cambria Math"/>
              </w:rPr>
              <m:t>220*0.7</m:t>
            </m:r>
          </m:den>
        </m:f>
      </m:oMath>
      <w:r>
        <w:t>(A) = 1.69 A</w:t>
      </w:r>
    </w:p>
    <w:p w14:paraId="1A424969" w14:textId="77777777" w:rsidR="004F15D7" w:rsidRPr="00F317DA" w:rsidRDefault="004F15D7" w:rsidP="004F15D7">
      <w:pPr>
        <w:rPr>
          <w:rFonts w:ascii="Palatino Linotype" w:hAnsi="Palatino Linotype"/>
          <w:szCs w:val="24"/>
          <w:u w:val="single"/>
        </w:rPr>
      </w:pPr>
    </w:p>
    <w:p w14:paraId="7C07027B" w14:textId="77777777" w:rsidR="004F15D7" w:rsidRDefault="004F15D7" w:rsidP="004F15D7">
      <w:r>
        <w:t>So, 2 x 1.5 rm BYM + 1.5 BYA ECC are used.</w:t>
      </w:r>
    </w:p>
    <w:p w14:paraId="33F71182" w14:textId="77777777" w:rsidR="004F15D7" w:rsidRDefault="004F15D7" w:rsidP="004F15D7">
      <w:pPr>
        <w:rPr>
          <w:b/>
          <w:bCs/>
          <w:i/>
          <w:iCs/>
        </w:rPr>
      </w:pPr>
    </w:p>
    <w:p w14:paraId="28678690" w14:textId="77777777" w:rsidR="004F15D7" w:rsidRDefault="004F15D7" w:rsidP="004F15D7">
      <w:pPr>
        <w:rPr>
          <w:b/>
          <w:bCs/>
          <w:i/>
          <w:iCs/>
        </w:rPr>
      </w:pPr>
      <w:r w:rsidRPr="00844879">
        <w:rPr>
          <w:b/>
          <w:bCs/>
          <w:i/>
          <w:iCs/>
        </w:rPr>
        <w:t>CKT</w:t>
      </w:r>
      <w:r>
        <w:rPr>
          <w:b/>
          <w:bCs/>
          <w:i/>
          <w:iCs/>
        </w:rPr>
        <w:t>3</w:t>
      </w:r>
      <w:r w:rsidRPr="00844879">
        <w:rPr>
          <w:b/>
          <w:bCs/>
          <w:i/>
          <w:iCs/>
        </w:rPr>
        <w:t xml:space="preserve"> Rating (SB</w:t>
      </w:r>
      <w:r>
        <w:rPr>
          <w:b/>
          <w:bCs/>
          <w:i/>
          <w:iCs/>
        </w:rPr>
        <w:t>6</w:t>
      </w:r>
      <w:r w:rsidRPr="00844879">
        <w:rPr>
          <w:b/>
          <w:bCs/>
          <w:i/>
          <w:iCs/>
        </w:rPr>
        <w:t>):</w:t>
      </w:r>
    </w:p>
    <w:p w14:paraId="26A21017" w14:textId="77777777" w:rsidR="004F15D7" w:rsidRDefault="004F15D7" w:rsidP="004F15D7">
      <w:pPr>
        <w:rPr>
          <w:szCs w:val="24"/>
        </w:rPr>
      </w:pPr>
    </w:p>
    <w:p w14:paraId="32500AAA" w14:textId="77777777" w:rsidR="004F15D7" w:rsidRDefault="004F15D7" w:rsidP="004F15D7">
      <w:r>
        <w:t xml:space="preserve">I = </w:t>
      </w:r>
      <m:oMath>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SS3</m:t>
                </m:r>
              </m:e>
            </m:d>
            <m:r>
              <w:rPr>
                <w:rFonts w:ascii="Cambria Math" w:hAnsi="Cambria Math"/>
              </w:rPr>
              <m:t>+20</m:t>
            </m:r>
            <m:d>
              <m:dPr>
                <m:ctrlPr>
                  <w:rPr>
                    <w:rFonts w:ascii="Cambria Math" w:hAnsi="Cambria Math"/>
                    <w:i/>
                  </w:rPr>
                </m:ctrlPr>
              </m:dPr>
              <m:e>
                <m:r>
                  <w:rPr>
                    <w:rFonts w:ascii="Cambria Math" w:hAnsi="Cambria Math"/>
                  </w:rPr>
                  <m:t>L7,L8</m:t>
                </m:r>
              </m:e>
            </m:d>
            <m:r>
              <w:rPr>
                <w:rFonts w:ascii="Cambria Math" w:hAnsi="Cambria Math"/>
              </w:rPr>
              <m:t>+60</m:t>
            </m:r>
            <m:d>
              <m:dPr>
                <m:ctrlPr>
                  <w:rPr>
                    <w:rFonts w:ascii="Cambria Math" w:hAnsi="Cambria Math"/>
                    <w:i/>
                  </w:rPr>
                </m:ctrlPr>
              </m:dPr>
              <m:e>
                <m:r>
                  <w:rPr>
                    <w:rFonts w:ascii="Cambria Math" w:hAnsi="Cambria Math"/>
                  </w:rPr>
                  <m:t>EX1</m:t>
                </m:r>
              </m:e>
            </m:d>
          </m:num>
          <m:den>
            <m:r>
              <w:rPr>
                <w:rFonts w:ascii="Cambria Math" w:hAnsi="Cambria Math"/>
              </w:rPr>
              <m:t>220*0.7</m:t>
            </m:r>
          </m:den>
        </m:f>
      </m:oMath>
      <w:r>
        <w:t>(A) = 1.30 A</w:t>
      </w:r>
    </w:p>
    <w:p w14:paraId="43B5DA19" w14:textId="77777777" w:rsidR="004F15D7" w:rsidRDefault="004F15D7" w:rsidP="004F15D7"/>
    <w:p w14:paraId="327CCFB8" w14:textId="77777777" w:rsidR="004F15D7" w:rsidRDefault="004F15D7" w:rsidP="004F15D7">
      <w:r>
        <w:t>So, 2 x 1.5 rm BYM + 1.5 BYA ECC are used.</w:t>
      </w:r>
    </w:p>
    <w:p w14:paraId="79398920" w14:textId="77777777" w:rsidR="004F15D7" w:rsidRDefault="004F15D7" w:rsidP="004F15D7">
      <w:pPr>
        <w:rPr>
          <w:b/>
          <w:bCs/>
          <w:i/>
          <w:iCs/>
        </w:rPr>
      </w:pPr>
    </w:p>
    <w:p w14:paraId="2F4E952D" w14:textId="77777777" w:rsidR="004F15D7" w:rsidRDefault="004F15D7" w:rsidP="004F15D7">
      <w:pPr>
        <w:rPr>
          <w:b/>
          <w:bCs/>
          <w:i/>
          <w:iCs/>
        </w:rPr>
      </w:pPr>
      <w:r w:rsidRPr="00844879">
        <w:rPr>
          <w:b/>
          <w:bCs/>
          <w:i/>
          <w:iCs/>
        </w:rPr>
        <w:t>CKT</w:t>
      </w:r>
      <w:r>
        <w:rPr>
          <w:b/>
          <w:bCs/>
          <w:i/>
          <w:iCs/>
        </w:rPr>
        <w:t>4</w:t>
      </w:r>
      <w:r w:rsidRPr="00844879">
        <w:rPr>
          <w:b/>
          <w:bCs/>
          <w:i/>
          <w:iCs/>
        </w:rPr>
        <w:t xml:space="preserve"> Rating (SB</w:t>
      </w:r>
      <w:r>
        <w:rPr>
          <w:b/>
          <w:bCs/>
          <w:i/>
          <w:iCs/>
        </w:rPr>
        <w:t>7</w:t>
      </w:r>
      <w:r w:rsidRPr="00844879">
        <w:rPr>
          <w:b/>
          <w:bCs/>
          <w:i/>
          <w:iCs/>
        </w:rPr>
        <w:t>):</w:t>
      </w:r>
    </w:p>
    <w:p w14:paraId="74BD9F42" w14:textId="77777777" w:rsidR="004F15D7" w:rsidRDefault="004F15D7" w:rsidP="004F15D7">
      <w:pPr>
        <w:rPr>
          <w:szCs w:val="24"/>
        </w:rPr>
      </w:pPr>
    </w:p>
    <w:p w14:paraId="2993A4DC" w14:textId="77777777" w:rsidR="004F15D7" w:rsidRDefault="004F15D7" w:rsidP="004F15D7">
      <w:r>
        <w:t xml:space="preserve">I = </w:t>
      </w:r>
      <m:oMath>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SS4</m:t>
                </m:r>
              </m:e>
            </m:d>
            <m:r>
              <w:rPr>
                <w:rFonts w:ascii="Cambria Math" w:hAnsi="Cambria Math"/>
              </w:rPr>
              <m:t>+100</m:t>
            </m:r>
            <m:d>
              <m:dPr>
                <m:ctrlPr>
                  <w:rPr>
                    <w:rFonts w:ascii="Cambria Math" w:hAnsi="Cambria Math"/>
                    <w:i/>
                  </w:rPr>
                </m:ctrlPr>
              </m:dPr>
              <m:e>
                <m:r>
                  <w:rPr>
                    <w:rFonts w:ascii="Cambria Math" w:hAnsi="Cambria Math"/>
                  </w:rPr>
                  <m:t>F3</m:t>
                </m:r>
              </m:e>
            </m:d>
            <m:r>
              <w:rPr>
                <w:rFonts w:ascii="Cambria Math" w:hAnsi="Cambria Math"/>
              </w:rPr>
              <m:t>+20</m:t>
            </m:r>
            <m:d>
              <m:dPr>
                <m:ctrlPr>
                  <w:rPr>
                    <w:rFonts w:ascii="Cambria Math" w:hAnsi="Cambria Math"/>
                    <w:i/>
                  </w:rPr>
                </m:ctrlPr>
              </m:dPr>
              <m:e>
                <m:r>
                  <w:rPr>
                    <w:rFonts w:ascii="Cambria Math" w:hAnsi="Cambria Math"/>
                  </w:rPr>
                  <m:t>L6</m:t>
                </m:r>
              </m:e>
            </m:d>
            <m:r>
              <w:rPr>
                <w:rFonts w:ascii="Cambria Math" w:hAnsi="Cambria Math"/>
              </w:rPr>
              <m:t>+20(TB3)</m:t>
            </m:r>
          </m:num>
          <m:den>
            <m:r>
              <w:rPr>
                <w:rFonts w:ascii="Cambria Math" w:hAnsi="Cambria Math"/>
              </w:rPr>
              <m:t>220*0.7</m:t>
            </m:r>
          </m:den>
        </m:f>
      </m:oMath>
      <w:r>
        <w:t>(A) = 1.56 A</w:t>
      </w:r>
    </w:p>
    <w:p w14:paraId="20284565" w14:textId="77777777" w:rsidR="004F15D7" w:rsidRDefault="004F15D7" w:rsidP="004F15D7"/>
    <w:p w14:paraId="43FAF361" w14:textId="77777777" w:rsidR="004F15D7" w:rsidRDefault="004F15D7" w:rsidP="004F15D7">
      <w:r>
        <w:t>So, 2 x 1.5 rm BYM + 1.5 BYA ECC are used.</w:t>
      </w:r>
    </w:p>
    <w:p w14:paraId="351FCFEB" w14:textId="0031D533" w:rsidR="004F15D7" w:rsidRDefault="004F15D7" w:rsidP="004F15D7"/>
    <w:p w14:paraId="2078481C" w14:textId="77777777" w:rsidR="004F15D7" w:rsidRDefault="004F15D7" w:rsidP="004F15D7"/>
    <w:p w14:paraId="41731690" w14:textId="77777777" w:rsidR="004F15D7" w:rsidRDefault="004F15D7" w:rsidP="004F15D7">
      <w:pPr>
        <w:rPr>
          <w:b/>
          <w:bCs/>
          <w:u w:val="single"/>
        </w:rPr>
      </w:pPr>
    </w:p>
    <w:p w14:paraId="77357B95" w14:textId="77777777" w:rsidR="004F15D7" w:rsidRDefault="004F15D7" w:rsidP="004F15D7">
      <w:pPr>
        <w:spacing w:after="258" w:line="259" w:lineRule="auto"/>
      </w:pPr>
    </w:p>
    <w:p w14:paraId="59D30B33" w14:textId="2E803798" w:rsidR="004F15D7" w:rsidRDefault="004F15D7" w:rsidP="004F15D7">
      <w:pPr>
        <w:rPr>
          <w:b/>
          <w:bCs/>
          <w:u w:val="single"/>
        </w:rPr>
      </w:pPr>
      <w:r w:rsidRPr="00A60C37">
        <w:rPr>
          <w:b/>
          <w:bCs/>
          <w:u w:val="single"/>
        </w:rPr>
        <w:t>Calculation for SDB1 (1</w:t>
      </w:r>
      <w:proofErr w:type="gramStart"/>
      <w:r w:rsidRPr="00902932">
        <w:rPr>
          <w:b/>
          <w:bCs/>
          <w:u w:val="single"/>
          <w:vertAlign w:val="superscript"/>
        </w:rPr>
        <w:t>st</w:t>
      </w:r>
      <w:r>
        <w:rPr>
          <w:b/>
          <w:bCs/>
          <w:u w:val="single"/>
        </w:rPr>
        <w:t xml:space="preserve"> </w:t>
      </w:r>
      <w:r w:rsidRPr="00A60C37">
        <w:rPr>
          <w:b/>
          <w:bCs/>
          <w:u w:val="single"/>
        </w:rPr>
        <w:t xml:space="preserve"> </w:t>
      </w:r>
      <w:r w:rsidR="005261A5">
        <w:rPr>
          <w:b/>
          <w:bCs/>
          <w:u w:val="single"/>
        </w:rPr>
        <w:t>floor</w:t>
      </w:r>
      <w:proofErr w:type="gramEnd"/>
      <w:r w:rsidRPr="00A60C37">
        <w:rPr>
          <w:b/>
          <w:bCs/>
          <w:u w:val="single"/>
        </w:rPr>
        <w:t>):</w:t>
      </w:r>
    </w:p>
    <w:p w14:paraId="106177FA" w14:textId="77777777" w:rsidR="004F15D7" w:rsidRPr="00A60C37" w:rsidRDefault="004F15D7" w:rsidP="004F15D7">
      <w:pPr>
        <w:rPr>
          <w:b/>
          <w:bCs/>
          <w:u w:val="single"/>
        </w:rPr>
      </w:pPr>
      <w:r w:rsidRPr="00A60C37">
        <w:rPr>
          <w:b/>
          <w:bCs/>
          <w:u w:val="single"/>
        </w:rPr>
        <w:t xml:space="preserve"> </w:t>
      </w:r>
    </w:p>
    <w:p w14:paraId="06445A23" w14:textId="31E0F7E1" w:rsidR="004F15D7" w:rsidRDefault="000D1C05" w:rsidP="000D1C05">
      <w:pPr>
        <w:ind w:left="-5"/>
      </w:pPr>
      <w:r>
        <w:t xml:space="preserve">P </w:t>
      </w:r>
      <w:r w:rsidR="004F15D7">
        <w:t xml:space="preserve">load= 3000 W </w:t>
      </w:r>
    </w:p>
    <w:p w14:paraId="0742998E" w14:textId="787065E1" w:rsidR="004F15D7" w:rsidRDefault="000D1C05" w:rsidP="000D1C05">
      <w:pPr>
        <w:ind w:left="-5"/>
      </w:pPr>
      <w:r>
        <w:t xml:space="preserve">Q </w:t>
      </w:r>
      <w:r w:rsidR="004F15D7">
        <w:t xml:space="preserve">load = 4000 W </w:t>
      </w:r>
    </w:p>
    <w:p w14:paraId="21098FD7" w14:textId="77777777" w:rsidR="004F15D7" w:rsidRDefault="004F15D7" w:rsidP="004F15D7">
      <w:pPr>
        <w:ind w:left="-5"/>
      </w:pPr>
      <w:r>
        <w:t xml:space="preserve">Voltage = 220 V </w:t>
      </w:r>
    </w:p>
    <w:p w14:paraId="06DFE7E0" w14:textId="77777777" w:rsidR="004F15D7" w:rsidRDefault="004F15D7" w:rsidP="004F15D7">
      <w:pPr>
        <w:ind w:left="-5"/>
      </w:pPr>
      <w:r>
        <w:t xml:space="preserve">Power factor, pf= 0.7 </w:t>
      </w:r>
    </w:p>
    <w:p w14:paraId="56CF3BC3" w14:textId="77777777" w:rsidR="004F15D7" w:rsidRDefault="004F15D7" w:rsidP="004F15D7">
      <w:pPr>
        <w:ind w:left="-5"/>
      </w:pPr>
    </w:p>
    <w:p w14:paraId="67349B4D" w14:textId="77777777" w:rsidR="004F15D7" w:rsidRDefault="004F15D7" w:rsidP="004F15D7">
      <w:pPr>
        <w:ind w:left="-5"/>
      </w:pPr>
      <w:r>
        <w:t xml:space="preserve">CKT1 load = 20 + 20 + 100 + 20 + 20 = 180 W </w:t>
      </w:r>
    </w:p>
    <w:p w14:paraId="6836D5A7" w14:textId="77777777" w:rsidR="004F15D7" w:rsidRDefault="004F15D7" w:rsidP="004F15D7">
      <w:pPr>
        <w:ind w:left="-5"/>
      </w:pPr>
      <w:r>
        <w:t xml:space="preserve">CKT2 load = 20 + 100 + 20 + 20 + 100 + 20= 280 W </w:t>
      </w:r>
    </w:p>
    <w:p w14:paraId="1AAF4B1A" w14:textId="77777777" w:rsidR="004F15D7" w:rsidRDefault="004F15D7" w:rsidP="004F15D7">
      <w:pPr>
        <w:ind w:left="-5"/>
      </w:pPr>
      <w:r>
        <w:t xml:space="preserve">CKT3 load = 100 + 60 + 20 + 20 + 100 = 300 W </w:t>
      </w:r>
    </w:p>
    <w:p w14:paraId="51E0D958" w14:textId="77777777" w:rsidR="004F15D7" w:rsidRDefault="004F15D7" w:rsidP="004F15D7">
      <w:pPr>
        <w:ind w:left="-5"/>
      </w:pPr>
      <w:r>
        <w:t xml:space="preserve">CKT4 load = 20 + 20 + 100 + 20 + 100 + 20 + 100 + 100 = 480 W </w:t>
      </w:r>
    </w:p>
    <w:p w14:paraId="39FEE7F3" w14:textId="77777777" w:rsidR="004F15D7" w:rsidRDefault="004F15D7" w:rsidP="004F15D7">
      <w:pPr>
        <w:ind w:left="-5"/>
      </w:pPr>
      <w:r>
        <w:t xml:space="preserve">Total CKT load= 180 + 280 + 300 + 480 = 1240 W </w:t>
      </w:r>
    </w:p>
    <w:p w14:paraId="03152D19" w14:textId="77777777" w:rsidR="004F15D7" w:rsidRDefault="004F15D7" w:rsidP="004F15D7">
      <w:pPr>
        <w:ind w:left="-5"/>
      </w:pPr>
    </w:p>
    <w:p w14:paraId="5E6FC70F" w14:textId="77777777" w:rsidR="004F15D7" w:rsidRDefault="004F15D7" w:rsidP="004F15D7">
      <w:pPr>
        <w:ind w:left="-5"/>
      </w:pPr>
      <w:r>
        <w:t xml:space="preserve">SDB1(ground floor) load = 1240 + 3000 *0.5 + 2 * 3000 * 0.3 + 3000 * 0.2 = 5140 W // P1, P2, P3, P4 </w:t>
      </w:r>
    </w:p>
    <w:p w14:paraId="01348663" w14:textId="77777777" w:rsidR="004F15D7" w:rsidRDefault="004F15D7" w:rsidP="004F15D7">
      <w:pPr>
        <w:ind w:left="-5"/>
      </w:pPr>
      <w:r>
        <w:lastRenderedPageBreak/>
        <w:t xml:space="preserve">SDB1(ground floor) current= 5140 / (220 * 0.7) = 33.38 A </w:t>
      </w:r>
    </w:p>
    <w:p w14:paraId="571438B7" w14:textId="77777777" w:rsidR="004F15D7" w:rsidRDefault="004F15D7" w:rsidP="004F15D7">
      <w:pPr>
        <w:ind w:left="-5"/>
      </w:pPr>
    </w:p>
    <w:p w14:paraId="3DD09987" w14:textId="77777777" w:rsidR="004F15D7" w:rsidRDefault="004F15D7" w:rsidP="004F15D7">
      <w:pPr>
        <w:ind w:left="-5"/>
      </w:pPr>
      <w:r>
        <w:t xml:space="preserve">So, </w:t>
      </w:r>
      <w:r>
        <w:rPr>
          <w:b/>
        </w:rPr>
        <w:t>40 A SP MCCB</w:t>
      </w:r>
      <w:r>
        <w:t xml:space="preserve"> is needed from SDB to MDB</w:t>
      </w:r>
    </w:p>
    <w:p w14:paraId="069E9535" w14:textId="77777777" w:rsidR="004F15D7" w:rsidRDefault="004F15D7" w:rsidP="004F15D7">
      <w:pPr>
        <w:spacing w:after="160" w:line="259" w:lineRule="auto"/>
        <w:ind w:left="-5"/>
      </w:pPr>
      <w:r>
        <w:t xml:space="preserve">And </w:t>
      </w:r>
      <w:r>
        <w:rPr>
          <w:b/>
        </w:rPr>
        <w:t>2 x 16 rm BYM + 16 rm BYA ECC</w:t>
      </w:r>
      <w:r>
        <w:t xml:space="preserve"> is used. </w:t>
      </w:r>
    </w:p>
    <w:p w14:paraId="0357D845" w14:textId="7F9ABB7F" w:rsidR="00D4594D" w:rsidRDefault="00D4594D">
      <w:pPr>
        <w:rPr>
          <w:rFonts w:ascii="Palatino Linotype" w:hAnsi="Palatino Linotype"/>
          <w:szCs w:val="24"/>
        </w:rPr>
      </w:pPr>
      <w:r>
        <w:rPr>
          <w:rFonts w:ascii="Palatino Linotype" w:hAnsi="Palatino Linotype"/>
          <w:szCs w:val="24"/>
        </w:rPr>
        <w:br w:type="page"/>
      </w:r>
    </w:p>
    <w:p w14:paraId="42E33B37" w14:textId="77777777" w:rsidR="001D662D" w:rsidRDefault="001D662D" w:rsidP="001D662D">
      <w:pPr>
        <w:rPr>
          <w:rFonts w:ascii="Palatino Linotype" w:hAnsi="Palatino Linotype"/>
          <w:szCs w:val="24"/>
        </w:rPr>
      </w:pPr>
    </w:p>
    <w:p w14:paraId="2529F998" w14:textId="28916A3F" w:rsidR="000D3237" w:rsidRPr="00AD7261" w:rsidRDefault="006E40DA" w:rsidP="000D3237">
      <w:pPr>
        <w:pStyle w:val="Heading1"/>
        <w:spacing w:before="30" w:after="30"/>
        <w:ind w:left="2131" w:hanging="2131"/>
        <w:rPr>
          <w:rFonts w:ascii="Palatino Linotype" w:hAnsi="Palatino Linotype"/>
          <w:i/>
          <w:iCs/>
          <w:sz w:val="36"/>
          <w:szCs w:val="16"/>
        </w:rPr>
      </w:pPr>
      <w:bookmarkStart w:id="24" w:name="_Toc156767552"/>
      <w:r>
        <w:rPr>
          <w:rFonts w:ascii="Palatino Linotype" w:hAnsi="Palatino Linotype"/>
          <w:i/>
          <w:iCs/>
          <w:sz w:val="36"/>
          <w:szCs w:val="16"/>
        </w:rPr>
        <w:t>ONE</w:t>
      </w:r>
      <w:r w:rsidR="000D3237">
        <w:rPr>
          <w:rFonts w:ascii="Palatino Linotype" w:hAnsi="Palatino Linotype"/>
          <w:i/>
          <w:iCs/>
          <w:sz w:val="36"/>
          <w:szCs w:val="16"/>
        </w:rPr>
        <w:t xml:space="preserve"> LINE DIAGRAM</w:t>
      </w:r>
      <w:r w:rsidR="00850F67">
        <w:rPr>
          <w:rFonts w:ascii="Palatino Linotype" w:hAnsi="Palatino Linotype"/>
          <w:i/>
          <w:iCs/>
          <w:sz w:val="36"/>
          <w:szCs w:val="16"/>
        </w:rPr>
        <w:t>S</w:t>
      </w:r>
      <w:r>
        <w:rPr>
          <w:rFonts w:ascii="Palatino Linotype" w:hAnsi="Palatino Linotype"/>
          <w:i/>
          <w:iCs/>
          <w:sz w:val="36"/>
          <w:szCs w:val="16"/>
        </w:rPr>
        <w:t xml:space="preserve"> (WITH CABLE SIZE)</w:t>
      </w:r>
      <w:bookmarkEnd w:id="24"/>
    </w:p>
    <w:p w14:paraId="644D4BCD" w14:textId="3B5AD749" w:rsidR="00B52D1D" w:rsidRDefault="00B52D1D" w:rsidP="00B52D1D"/>
    <w:p w14:paraId="34D44AE1" w14:textId="69F8A3EA" w:rsidR="007435B7" w:rsidRDefault="00471FCE" w:rsidP="007435B7">
      <w:r>
        <w:rPr>
          <w:noProof/>
        </w:rPr>
        <w:drawing>
          <wp:inline distT="0" distB="0" distL="0" distR="0" wp14:anchorId="02B530FD" wp14:editId="2A1C5299">
            <wp:extent cx="5934930" cy="3745523"/>
            <wp:effectExtent l="0" t="0" r="0" b="0"/>
            <wp:docPr id="2416" name="Picture 2416"/>
            <wp:cNvGraphicFramePr/>
            <a:graphic xmlns:a="http://schemas.openxmlformats.org/drawingml/2006/main">
              <a:graphicData uri="http://schemas.openxmlformats.org/drawingml/2006/picture">
                <pic:pic xmlns:pic="http://schemas.openxmlformats.org/drawingml/2006/picture">
                  <pic:nvPicPr>
                    <pic:cNvPr id="2416" name="Picture 2416"/>
                    <pic:cNvPicPr/>
                  </pic:nvPicPr>
                  <pic:blipFill>
                    <a:blip r:embed="rId21"/>
                    <a:stretch>
                      <a:fillRect/>
                    </a:stretch>
                  </pic:blipFill>
                  <pic:spPr>
                    <a:xfrm>
                      <a:off x="0" y="0"/>
                      <a:ext cx="5955520" cy="3758517"/>
                    </a:xfrm>
                    <a:prstGeom prst="rect">
                      <a:avLst/>
                    </a:prstGeom>
                  </pic:spPr>
                </pic:pic>
              </a:graphicData>
            </a:graphic>
          </wp:inline>
        </w:drawing>
      </w:r>
    </w:p>
    <w:p w14:paraId="5E9B213B" w14:textId="77777777" w:rsidR="00471FCE" w:rsidRDefault="00471FCE" w:rsidP="007435B7"/>
    <w:p w14:paraId="1C8A5583" w14:textId="77777777" w:rsidR="00471FCE" w:rsidRDefault="00471FCE" w:rsidP="007435B7"/>
    <w:p w14:paraId="176F2A22" w14:textId="77777777" w:rsidR="00471FCE" w:rsidRDefault="00471FCE" w:rsidP="007435B7"/>
    <w:p w14:paraId="6D4FB0EA" w14:textId="77777777" w:rsidR="00471FCE" w:rsidRDefault="00471FCE" w:rsidP="007435B7"/>
    <w:p w14:paraId="40894CA7" w14:textId="5FD093CE" w:rsidR="007F208D" w:rsidRPr="007F208D" w:rsidRDefault="007F208D" w:rsidP="007F208D">
      <w:pPr>
        <w:pStyle w:val="Heading1"/>
        <w:spacing w:before="30" w:after="30"/>
        <w:ind w:left="2131" w:hanging="2131"/>
        <w:rPr>
          <w:rFonts w:ascii="Palatino Linotype" w:hAnsi="Palatino Linotype"/>
          <w:i/>
          <w:iCs/>
          <w:sz w:val="36"/>
          <w:szCs w:val="16"/>
        </w:rPr>
      </w:pPr>
      <w:bookmarkStart w:id="25" w:name="_Toc156767558"/>
      <w:r>
        <w:rPr>
          <w:rFonts w:ascii="Palatino Linotype" w:hAnsi="Palatino Linotype"/>
          <w:i/>
          <w:iCs/>
          <w:sz w:val="36"/>
          <w:szCs w:val="16"/>
        </w:rPr>
        <w:t>LOAD STUDY ANALYSIS</w:t>
      </w:r>
      <w:bookmarkEnd w:id="25"/>
    </w:p>
    <w:p w14:paraId="7DCA5CCF" w14:textId="77777777" w:rsidR="007F208D" w:rsidRDefault="007F208D" w:rsidP="007F208D">
      <w:pPr>
        <w:rPr>
          <w:b/>
          <w:bCs/>
          <w:u w:val="single"/>
        </w:rPr>
      </w:pPr>
    </w:p>
    <w:p w14:paraId="600F315B" w14:textId="2A933F9F" w:rsidR="007435B7" w:rsidRPr="007435B7" w:rsidRDefault="007435B7" w:rsidP="007435B7">
      <w:pPr>
        <w:pStyle w:val="Heading2"/>
        <w:spacing w:before="30" w:after="30"/>
        <w:rPr>
          <w:rFonts w:ascii="Palatino Linotype" w:hAnsi="Palatino Linotype"/>
          <w:sz w:val="28"/>
          <w:szCs w:val="28"/>
        </w:rPr>
      </w:pPr>
      <w:bookmarkStart w:id="26" w:name="_Toc156767559"/>
      <w:r w:rsidRPr="007435B7">
        <w:rPr>
          <w:rFonts w:ascii="Palatino Linotype" w:hAnsi="Palatino Linotype"/>
          <w:sz w:val="28"/>
          <w:szCs w:val="28"/>
        </w:rPr>
        <w:t>NUMBER OF LIGHT &amp; FAN REQUIRED (FOR GROUND FLOOR)</w:t>
      </w:r>
      <w:bookmarkEnd w:id="26"/>
    </w:p>
    <w:p w14:paraId="53539614" w14:textId="77777777" w:rsidR="00EB082B" w:rsidRDefault="00EB082B" w:rsidP="00EB082B">
      <w:pPr>
        <w:spacing w:after="121"/>
        <w:ind w:left="-5"/>
        <w:rPr>
          <w:b/>
          <w:sz w:val="28"/>
          <w:u w:val="single" w:color="000000"/>
        </w:rPr>
      </w:pPr>
    </w:p>
    <w:p w14:paraId="095902C1" w14:textId="122FEAE9" w:rsidR="007435B7" w:rsidRPr="00EB082B" w:rsidRDefault="00EB082B" w:rsidP="00EB082B">
      <w:pPr>
        <w:spacing w:after="121"/>
        <w:ind w:left="-5"/>
        <w:rPr>
          <w:sz w:val="26"/>
          <w:szCs w:val="26"/>
        </w:rPr>
      </w:pPr>
      <w:r w:rsidRPr="00EB082B">
        <w:rPr>
          <w:b/>
          <w:sz w:val="26"/>
          <w:szCs w:val="26"/>
          <w:u w:val="single" w:color="000000"/>
        </w:rPr>
        <w:t>Ground Floor: (Single Unit)</w:t>
      </w:r>
      <w:r w:rsidRPr="00EB082B">
        <w:rPr>
          <w:b/>
          <w:sz w:val="26"/>
          <w:szCs w:val="26"/>
        </w:rPr>
        <w:t xml:space="preserve"> </w:t>
      </w:r>
    </w:p>
    <w:p w14:paraId="308DEB52" w14:textId="6DFC7673" w:rsidR="007435B7" w:rsidRPr="007435B7" w:rsidRDefault="007435B7" w:rsidP="007435B7">
      <w:pPr>
        <w:spacing w:after="143" w:line="259" w:lineRule="auto"/>
        <w:ind w:left="-5"/>
        <w:rPr>
          <w:u w:val="single"/>
        </w:rPr>
      </w:pPr>
      <w:r w:rsidRPr="007435B7">
        <w:rPr>
          <w:b/>
          <w:i/>
          <w:u w:val="single"/>
        </w:rPr>
        <w:t xml:space="preserve">Bedroom:  </w:t>
      </w:r>
    </w:p>
    <w:p w14:paraId="4F896DCC" w14:textId="7FBE114C" w:rsidR="007435B7" w:rsidRDefault="007435B7" w:rsidP="007435B7">
      <w:pPr>
        <w:spacing w:after="187" w:line="276" w:lineRule="auto"/>
        <w:ind w:left="-5"/>
      </w:pPr>
      <w:r>
        <w:t xml:space="preserve">Area= 11’7” x 12’8” =144.15 </w:t>
      </w:r>
      <w:proofErr w:type="spellStart"/>
      <w:r>
        <w:t>sqft</w:t>
      </w:r>
      <w:proofErr w:type="spellEnd"/>
      <w:r>
        <w:t xml:space="preserve"> = (144.15 x 0.092903) m</w:t>
      </w:r>
      <w:r>
        <w:rPr>
          <w:vertAlign w:val="superscript"/>
        </w:rPr>
        <w:t>2</w:t>
      </w:r>
      <w:r>
        <w:t xml:space="preserve"> =13.4 m</w:t>
      </w:r>
      <w:r>
        <w:rPr>
          <w:vertAlign w:val="superscript"/>
        </w:rPr>
        <w:t>2</w:t>
      </w:r>
      <w:r>
        <w:t xml:space="preserve">  </w:t>
      </w:r>
    </w:p>
    <w:p w14:paraId="06C77A19" w14:textId="77777777" w:rsidR="007435B7" w:rsidRDefault="007435B7" w:rsidP="007435B7">
      <w:pPr>
        <w:spacing w:after="191" w:line="276" w:lineRule="auto"/>
        <w:ind w:left="-5"/>
      </w:pPr>
      <w:r>
        <w:t>Illuminance, E= 100 Lumen/m</w:t>
      </w:r>
      <w:r>
        <w:rPr>
          <w:vertAlign w:val="superscript"/>
        </w:rPr>
        <w:t>2</w:t>
      </w:r>
      <w:r>
        <w:t xml:space="preserve">  </w:t>
      </w:r>
    </w:p>
    <w:p w14:paraId="28E4FCAE" w14:textId="7ED32F38" w:rsidR="007435B7" w:rsidRDefault="007435B7" w:rsidP="007435B7">
      <w:pPr>
        <w:spacing w:after="191" w:line="276" w:lineRule="auto"/>
        <w:ind w:left="-5"/>
      </w:pPr>
      <w:r>
        <w:t xml:space="preserve">Light Loss Factor and Utilization Factor, LLF x UF = 0.7 </w:t>
      </w:r>
    </w:p>
    <w:p w14:paraId="73BE785F" w14:textId="77777777" w:rsidR="007435B7" w:rsidRDefault="007435B7" w:rsidP="007435B7">
      <w:pPr>
        <w:spacing w:line="276" w:lineRule="auto"/>
        <w:ind w:left="-5"/>
      </w:pPr>
      <w:r>
        <w:t xml:space="preserve">Number of lights per </w:t>
      </w:r>
      <w:proofErr w:type="spellStart"/>
      <w:r>
        <w:t>illuminaire</w:t>
      </w:r>
      <w:proofErr w:type="spellEnd"/>
      <w:r>
        <w:t xml:space="preserve">, n=1 </w:t>
      </w:r>
    </w:p>
    <w:p w14:paraId="6D1CDA8E" w14:textId="77777777" w:rsidR="007435B7" w:rsidRDefault="007435B7" w:rsidP="007435B7">
      <w:pPr>
        <w:spacing w:line="276" w:lineRule="auto"/>
        <w:ind w:left="-5"/>
      </w:pPr>
      <w:r>
        <w:t xml:space="preserve">Flux= 1250 Lumen (20W Energy Saving Bulb and Fluorescent Tube Light) </w:t>
      </w:r>
    </w:p>
    <w:p w14:paraId="06F97825" w14:textId="77777777" w:rsidR="007435B7" w:rsidRDefault="007435B7" w:rsidP="007435B7">
      <w:pPr>
        <w:spacing w:line="276" w:lineRule="auto"/>
        <w:ind w:left="-5"/>
      </w:pPr>
      <w:r>
        <w:t xml:space="preserve">Number of Lights, N= 1.53 </w:t>
      </w:r>
    </w:p>
    <w:p w14:paraId="2B82CEFA" w14:textId="100E1CE5" w:rsidR="007435B7" w:rsidRDefault="007435B7" w:rsidP="007435B7">
      <w:pPr>
        <w:spacing w:after="160" w:line="276" w:lineRule="auto"/>
        <w:ind w:left="-5"/>
      </w:pPr>
      <w:r>
        <w:rPr>
          <w:b/>
        </w:rPr>
        <w:t xml:space="preserve">So, 1 Light bulb and 1 Tube Light are required. </w:t>
      </w:r>
    </w:p>
    <w:p w14:paraId="544B14C0" w14:textId="77777777" w:rsidR="007435B7" w:rsidRDefault="007435B7" w:rsidP="007435B7">
      <w:pPr>
        <w:spacing w:line="276" w:lineRule="auto"/>
        <w:ind w:left="-5"/>
      </w:pPr>
      <w:r>
        <w:lastRenderedPageBreak/>
        <w:t xml:space="preserve">Number of Fans= 1.44 </w:t>
      </w:r>
    </w:p>
    <w:p w14:paraId="31BAD0B3" w14:textId="28C7C725" w:rsidR="007435B7" w:rsidRDefault="007435B7" w:rsidP="00EB082B">
      <w:pPr>
        <w:spacing w:after="160" w:line="276" w:lineRule="auto"/>
        <w:ind w:left="-5"/>
      </w:pPr>
      <w:r>
        <w:rPr>
          <w:b/>
        </w:rPr>
        <w:t>So, 1 Fan is required.</w:t>
      </w:r>
      <w:r>
        <w:t xml:space="preserve">  </w:t>
      </w:r>
    </w:p>
    <w:p w14:paraId="66E52470" w14:textId="77777777" w:rsidR="007435B7" w:rsidRPr="00EB082B" w:rsidRDefault="007435B7" w:rsidP="007435B7">
      <w:pPr>
        <w:spacing w:after="143" w:line="259" w:lineRule="auto"/>
        <w:ind w:left="-5"/>
        <w:rPr>
          <w:u w:val="single"/>
        </w:rPr>
      </w:pPr>
      <w:r w:rsidRPr="00EB082B">
        <w:rPr>
          <w:b/>
          <w:i/>
          <w:u w:val="single"/>
        </w:rPr>
        <w:t xml:space="preserve">Veranda:  </w:t>
      </w:r>
    </w:p>
    <w:p w14:paraId="7FB3CC7A" w14:textId="77777777" w:rsidR="007435B7" w:rsidRDefault="007435B7" w:rsidP="007435B7">
      <w:pPr>
        <w:spacing w:after="189"/>
        <w:ind w:left="-5"/>
      </w:pPr>
      <w:r>
        <w:t xml:space="preserve">Area= 11’7” x 2’6” =28.96 </w:t>
      </w:r>
      <w:proofErr w:type="spellStart"/>
      <w:r>
        <w:t>sqft</w:t>
      </w:r>
      <w:proofErr w:type="spellEnd"/>
      <w:r>
        <w:t xml:space="preserve"> = (28.96 x </w:t>
      </w:r>
      <w:proofErr w:type="gramStart"/>
      <w:r>
        <w:t>0.092903)m</w:t>
      </w:r>
      <w:proofErr w:type="gramEnd"/>
      <w:r>
        <w:rPr>
          <w:vertAlign w:val="superscript"/>
        </w:rPr>
        <w:t>2</w:t>
      </w:r>
      <w:r>
        <w:t xml:space="preserve"> =2.69 m</w:t>
      </w:r>
      <w:r>
        <w:rPr>
          <w:vertAlign w:val="superscript"/>
        </w:rPr>
        <w:t>2</w:t>
      </w:r>
      <w:r>
        <w:t xml:space="preserve">  </w:t>
      </w:r>
    </w:p>
    <w:p w14:paraId="2FB864D3" w14:textId="77777777" w:rsidR="007435B7" w:rsidRDefault="007435B7" w:rsidP="007435B7">
      <w:pPr>
        <w:spacing w:after="189"/>
        <w:ind w:left="-5"/>
      </w:pPr>
      <w:r>
        <w:t>Illuminance, E= 70 Lumen/m</w:t>
      </w:r>
      <w:r>
        <w:rPr>
          <w:vertAlign w:val="superscript"/>
        </w:rPr>
        <w:t>2</w:t>
      </w:r>
      <w:r>
        <w:t xml:space="preserve">  </w:t>
      </w:r>
    </w:p>
    <w:p w14:paraId="5000B9E9" w14:textId="77777777" w:rsidR="007435B7" w:rsidRDefault="007435B7" w:rsidP="007435B7">
      <w:pPr>
        <w:ind w:left="-5"/>
      </w:pPr>
      <w:r>
        <w:t xml:space="preserve">Light Loss Factor and Utilization Factor, LLF x UF = 0.7 </w:t>
      </w:r>
    </w:p>
    <w:p w14:paraId="46E8EF85" w14:textId="77777777" w:rsidR="007435B7" w:rsidRDefault="007435B7" w:rsidP="007435B7">
      <w:pPr>
        <w:ind w:left="-5"/>
      </w:pPr>
      <w:r>
        <w:t xml:space="preserve">Number of lights per </w:t>
      </w:r>
      <w:proofErr w:type="spellStart"/>
      <w:r>
        <w:t>illuminaire</w:t>
      </w:r>
      <w:proofErr w:type="spellEnd"/>
      <w:r>
        <w:t xml:space="preserve">, n=1 </w:t>
      </w:r>
    </w:p>
    <w:p w14:paraId="71398CEB" w14:textId="77777777" w:rsidR="007435B7" w:rsidRDefault="007435B7" w:rsidP="007435B7">
      <w:pPr>
        <w:ind w:left="-5"/>
      </w:pPr>
      <w:r>
        <w:t xml:space="preserve">Flux= 350 Lumen (8W Energy Saving Bulb and Fluorescent Tube Light) </w:t>
      </w:r>
    </w:p>
    <w:p w14:paraId="47DFF7C6" w14:textId="77777777" w:rsidR="007435B7" w:rsidRDefault="007435B7" w:rsidP="007435B7">
      <w:pPr>
        <w:ind w:left="-5"/>
      </w:pPr>
      <w:r>
        <w:t xml:space="preserve">Number of Lights, N= 0.7685 </w:t>
      </w:r>
    </w:p>
    <w:p w14:paraId="7631500D" w14:textId="5035C58F" w:rsidR="007435B7" w:rsidRDefault="00EB082B" w:rsidP="007435B7">
      <w:pPr>
        <w:spacing w:after="160" w:line="259" w:lineRule="auto"/>
        <w:ind w:left="-5"/>
      </w:pPr>
      <w:r>
        <w:rPr>
          <w:b/>
        </w:rPr>
        <w:t>So, 1</w:t>
      </w:r>
      <w:r w:rsidR="007435B7">
        <w:rPr>
          <w:b/>
        </w:rPr>
        <w:t xml:space="preserve"> Ceiling Mounted Light bulb </w:t>
      </w:r>
      <w:r>
        <w:rPr>
          <w:b/>
        </w:rPr>
        <w:t>is required</w:t>
      </w:r>
      <w:r w:rsidR="007435B7">
        <w:rPr>
          <w:b/>
        </w:rPr>
        <w:t xml:space="preserve">. </w:t>
      </w:r>
    </w:p>
    <w:p w14:paraId="5CD8FCDB" w14:textId="39E8F051" w:rsidR="007435B7" w:rsidRDefault="007435B7" w:rsidP="007435B7">
      <w:pPr>
        <w:spacing w:after="179" w:line="259" w:lineRule="auto"/>
      </w:pPr>
    </w:p>
    <w:p w14:paraId="0B693A66" w14:textId="77777777" w:rsidR="007435B7" w:rsidRPr="00EB082B" w:rsidRDefault="007435B7" w:rsidP="007435B7">
      <w:pPr>
        <w:spacing w:after="143" w:line="259" w:lineRule="auto"/>
        <w:ind w:left="-5"/>
        <w:rPr>
          <w:u w:val="single"/>
        </w:rPr>
      </w:pPr>
      <w:r w:rsidRPr="00EB082B">
        <w:rPr>
          <w:b/>
          <w:i/>
          <w:u w:val="single"/>
        </w:rPr>
        <w:t xml:space="preserve">Kitchen:  </w:t>
      </w:r>
    </w:p>
    <w:p w14:paraId="5EF2108D" w14:textId="77777777" w:rsidR="007435B7" w:rsidRDefault="007435B7" w:rsidP="007435B7">
      <w:pPr>
        <w:spacing w:after="187"/>
        <w:ind w:left="-5"/>
      </w:pPr>
      <w:r>
        <w:t xml:space="preserve">Area= 7’6” x 6’4” =47.475 </w:t>
      </w:r>
      <w:proofErr w:type="spellStart"/>
      <w:r>
        <w:t>sqft</w:t>
      </w:r>
      <w:proofErr w:type="spellEnd"/>
      <w:r>
        <w:t xml:space="preserve"> = (47.475 x </w:t>
      </w:r>
      <w:proofErr w:type="gramStart"/>
      <w:r>
        <w:t>0.092903)m</w:t>
      </w:r>
      <w:proofErr w:type="gramEnd"/>
      <w:r>
        <w:rPr>
          <w:vertAlign w:val="superscript"/>
        </w:rPr>
        <w:t>2</w:t>
      </w:r>
      <w:r>
        <w:t xml:space="preserve"> =4.4 m</w:t>
      </w:r>
      <w:r>
        <w:rPr>
          <w:vertAlign w:val="superscript"/>
        </w:rPr>
        <w:t>2</w:t>
      </w:r>
      <w:r>
        <w:t xml:space="preserve">  </w:t>
      </w:r>
    </w:p>
    <w:p w14:paraId="0771E597" w14:textId="77777777" w:rsidR="007435B7" w:rsidRDefault="007435B7" w:rsidP="007435B7">
      <w:pPr>
        <w:spacing w:after="191"/>
        <w:ind w:left="-5"/>
      </w:pPr>
      <w:r>
        <w:t>Illuminance, E= 200 Lumen/m</w:t>
      </w:r>
      <w:r>
        <w:rPr>
          <w:vertAlign w:val="superscript"/>
        </w:rPr>
        <w:t>2</w:t>
      </w:r>
      <w:r>
        <w:t xml:space="preserve">  </w:t>
      </w:r>
    </w:p>
    <w:p w14:paraId="378188B4" w14:textId="77777777" w:rsidR="007435B7" w:rsidRDefault="007435B7" w:rsidP="007435B7">
      <w:pPr>
        <w:ind w:left="-5"/>
      </w:pPr>
      <w:r>
        <w:t xml:space="preserve">Light Loss Factor and Utilization Factor, LLF x UF = 0.7 </w:t>
      </w:r>
    </w:p>
    <w:p w14:paraId="7F6639BA" w14:textId="77777777" w:rsidR="007435B7" w:rsidRDefault="007435B7" w:rsidP="007435B7">
      <w:pPr>
        <w:ind w:left="-5"/>
      </w:pPr>
      <w:r>
        <w:t xml:space="preserve">Number of lights per </w:t>
      </w:r>
      <w:proofErr w:type="spellStart"/>
      <w:r>
        <w:t>illuminaire</w:t>
      </w:r>
      <w:proofErr w:type="spellEnd"/>
      <w:r>
        <w:t xml:space="preserve">, n=1 </w:t>
      </w:r>
    </w:p>
    <w:p w14:paraId="0FC19AB2" w14:textId="77777777" w:rsidR="007435B7" w:rsidRDefault="007435B7" w:rsidP="007435B7">
      <w:pPr>
        <w:ind w:left="-5"/>
      </w:pPr>
      <w:r>
        <w:t xml:space="preserve">Flux= 1250 Lumen (20W Energy Saving Bulb and Fluorescent Tube Light) </w:t>
      </w:r>
    </w:p>
    <w:p w14:paraId="1158578A" w14:textId="77777777" w:rsidR="007435B7" w:rsidRDefault="007435B7" w:rsidP="007435B7">
      <w:pPr>
        <w:ind w:left="-5"/>
      </w:pPr>
      <w:r>
        <w:t xml:space="preserve">Number of Lights, N= 1 </w:t>
      </w:r>
    </w:p>
    <w:p w14:paraId="0522F771" w14:textId="141A047A" w:rsidR="007435B7" w:rsidRDefault="00EB082B" w:rsidP="007435B7">
      <w:pPr>
        <w:spacing w:after="160" w:line="259" w:lineRule="auto"/>
        <w:ind w:left="-5"/>
      </w:pPr>
      <w:r>
        <w:rPr>
          <w:b/>
        </w:rPr>
        <w:t>So, 1</w:t>
      </w:r>
      <w:r w:rsidR="007435B7">
        <w:rPr>
          <w:b/>
        </w:rPr>
        <w:t xml:space="preserve"> Light bulb is required. </w:t>
      </w:r>
    </w:p>
    <w:p w14:paraId="297B6745" w14:textId="77777777" w:rsidR="007435B7" w:rsidRDefault="007435B7" w:rsidP="00EB082B">
      <w:r>
        <w:t xml:space="preserve">Number of Fans= 0.475 </w:t>
      </w:r>
    </w:p>
    <w:p w14:paraId="7E3584E6" w14:textId="77777777" w:rsidR="007435B7" w:rsidRDefault="007435B7" w:rsidP="007435B7">
      <w:pPr>
        <w:spacing w:after="160" w:line="259" w:lineRule="auto"/>
        <w:ind w:left="-5"/>
      </w:pPr>
      <w:r>
        <w:rPr>
          <w:b/>
        </w:rPr>
        <w:t xml:space="preserve">1 Exhaust Fan is required. </w:t>
      </w:r>
    </w:p>
    <w:p w14:paraId="66386CA7" w14:textId="77777777" w:rsidR="007435B7" w:rsidRDefault="007435B7" w:rsidP="007435B7">
      <w:pPr>
        <w:spacing w:after="159" w:line="259" w:lineRule="auto"/>
      </w:pPr>
      <w:r>
        <w:t xml:space="preserve"> </w:t>
      </w:r>
    </w:p>
    <w:p w14:paraId="262EBB7A" w14:textId="77777777" w:rsidR="00EB082B" w:rsidRDefault="00EB082B" w:rsidP="007435B7">
      <w:pPr>
        <w:spacing w:after="143" w:line="259" w:lineRule="auto"/>
        <w:ind w:left="-5"/>
        <w:rPr>
          <w:b/>
          <w:i/>
        </w:rPr>
      </w:pPr>
    </w:p>
    <w:p w14:paraId="1DAD41AD" w14:textId="132FA738" w:rsidR="007435B7" w:rsidRPr="00EB082B" w:rsidRDefault="007435B7" w:rsidP="007435B7">
      <w:pPr>
        <w:spacing w:after="143" w:line="259" w:lineRule="auto"/>
        <w:ind w:left="-5"/>
        <w:rPr>
          <w:u w:val="single"/>
        </w:rPr>
      </w:pPr>
      <w:r w:rsidRPr="00EB082B">
        <w:rPr>
          <w:b/>
          <w:i/>
          <w:u w:val="single"/>
        </w:rPr>
        <w:t xml:space="preserve">Dining Room:  </w:t>
      </w:r>
    </w:p>
    <w:p w14:paraId="1ABD38C1" w14:textId="3B46824F" w:rsidR="007435B7" w:rsidRDefault="007435B7" w:rsidP="007435B7">
      <w:pPr>
        <w:spacing w:after="187"/>
        <w:ind w:left="-5"/>
      </w:pPr>
      <w:r>
        <w:t xml:space="preserve">Area= 11’6” x 6’4” =72.795 </w:t>
      </w:r>
      <w:proofErr w:type="spellStart"/>
      <w:r>
        <w:t>sqft</w:t>
      </w:r>
      <w:proofErr w:type="spellEnd"/>
      <w:r>
        <w:t xml:space="preserve"> = (72.795 x </w:t>
      </w:r>
      <w:r w:rsidR="00EB082B">
        <w:t>0.092903) m</w:t>
      </w:r>
      <w:r>
        <w:rPr>
          <w:vertAlign w:val="superscript"/>
        </w:rPr>
        <w:t>2</w:t>
      </w:r>
      <w:r>
        <w:t xml:space="preserve"> =6.76 m</w:t>
      </w:r>
      <w:r>
        <w:rPr>
          <w:vertAlign w:val="superscript"/>
        </w:rPr>
        <w:t>2</w:t>
      </w:r>
      <w:r>
        <w:t xml:space="preserve">  </w:t>
      </w:r>
    </w:p>
    <w:p w14:paraId="683712B6" w14:textId="77777777" w:rsidR="007435B7" w:rsidRDefault="007435B7" w:rsidP="007435B7">
      <w:pPr>
        <w:spacing w:after="191"/>
        <w:ind w:left="-5"/>
      </w:pPr>
      <w:r>
        <w:t>Illuminance, E= 100 Lumen/m</w:t>
      </w:r>
      <w:r>
        <w:rPr>
          <w:vertAlign w:val="superscript"/>
        </w:rPr>
        <w:t>2</w:t>
      </w:r>
      <w:r>
        <w:t xml:space="preserve">  </w:t>
      </w:r>
    </w:p>
    <w:p w14:paraId="23D5BEB7" w14:textId="77777777" w:rsidR="007435B7" w:rsidRDefault="007435B7" w:rsidP="007435B7">
      <w:pPr>
        <w:ind w:left="-5"/>
      </w:pPr>
      <w:r>
        <w:t xml:space="preserve">Light Loss Factor and Utilization Factor, LLF x UF = 0.7 </w:t>
      </w:r>
    </w:p>
    <w:p w14:paraId="5A0229DA" w14:textId="77777777" w:rsidR="007435B7" w:rsidRDefault="007435B7" w:rsidP="007435B7">
      <w:pPr>
        <w:ind w:left="-5"/>
      </w:pPr>
      <w:r>
        <w:t xml:space="preserve">Number of lights per </w:t>
      </w:r>
      <w:proofErr w:type="spellStart"/>
      <w:r>
        <w:t>illuminaire</w:t>
      </w:r>
      <w:proofErr w:type="spellEnd"/>
      <w:r>
        <w:t xml:space="preserve">, n=1 </w:t>
      </w:r>
    </w:p>
    <w:p w14:paraId="200C72F4" w14:textId="77777777" w:rsidR="007435B7" w:rsidRDefault="007435B7" w:rsidP="007435B7">
      <w:pPr>
        <w:ind w:left="-5"/>
      </w:pPr>
      <w:r>
        <w:t xml:space="preserve">Flux= 1250 Lumen (20W Energy Saving Bulb and Fluorescent Tube Light) </w:t>
      </w:r>
    </w:p>
    <w:p w14:paraId="18A2BD8E" w14:textId="77777777" w:rsidR="007435B7" w:rsidRDefault="007435B7" w:rsidP="007435B7">
      <w:pPr>
        <w:ind w:left="-5"/>
      </w:pPr>
      <w:r>
        <w:t xml:space="preserve">Number of Lights, N= 0.773 </w:t>
      </w:r>
    </w:p>
    <w:p w14:paraId="364EABEE" w14:textId="77777777" w:rsidR="007435B7" w:rsidRDefault="007435B7" w:rsidP="007435B7">
      <w:pPr>
        <w:spacing w:after="160" w:line="259" w:lineRule="auto"/>
        <w:ind w:left="-5"/>
      </w:pPr>
      <w:r>
        <w:rPr>
          <w:b/>
        </w:rPr>
        <w:t xml:space="preserve">So, 1 Tube Light is required. </w:t>
      </w:r>
    </w:p>
    <w:p w14:paraId="03269DE9" w14:textId="77777777" w:rsidR="007435B7" w:rsidRDefault="007435B7" w:rsidP="007435B7">
      <w:pPr>
        <w:ind w:left="-5"/>
      </w:pPr>
      <w:r>
        <w:t xml:space="preserve">Number of Fans= 0.728 </w:t>
      </w:r>
    </w:p>
    <w:p w14:paraId="7B849BF4" w14:textId="77777777" w:rsidR="007435B7" w:rsidRDefault="007435B7" w:rsidP="007435B7">
      <w:pPr>
        <w:spacing w:after="160" w:line="259" w:lineRule="auto"/>
        <w:ind w:left="-5"/>
      </w:pPr>
      <w:r>
        <w:rPr>
          <w:b/>
        </w:rPr>
        <w:t>So, 1 Fan is required.</w:t>
      </w:r>
      <w:r>
        <w:t xml:space="preserve">  </w:t>
      </w:r>
    </w:p>
    <w:p w14:paraId="295FD535" w14:textId="77777777" w:rsidR="007435B7" w:rsidRDefault="007435B7" w:rsidP="007435B7">
      <w:pPr>
        <w:spacing w:after="161" w:line="259" w:lineRule="auto"/>
      </w:pPr>
      <w:r>
        <w:t xml:space="preserve"> </w:t>
      </w:r>
    </w:p>
    <w:p w14:paraId="5C831C82" w14:textId="77777777" w:rsidR="007435B7" w:rsidRPr="00EB082B" w:rsidRDefault="007435B7" w:rsidP="007435B7">
      <w:pPr>
        <w:spacing w:after="143" w:line="259" w:lineRule="auto"/>
        <w:ind w:left="-5"/>
        <w:rPr>
          <w:u w:val="single"/>
        </w:rPr>
      </w:pPr>
      <w:r w:rsidRPr="00EB082B">
        <w:rPr>
          <w:b/>
          <w:i/>
          <w:u w:val="single"/>
        </w:rPr>
        <w:t xml:space="preserve">Dining Room (Basin Space):  </w:t>
      </w:r>
    </w:p>
    <w:p w14:paraId="2CE9814B" w14:textId="134EEC97" w:rsidR="007435B7" w:rsidRDefault="007435B7" w:rsidP="007435B7">
      <w:pPr>
        <w:spacing w:after="189"/>
        <w:ind w:left="-5"/>
      </w:pPr>
      <w:r>
        <w:t xml:space="preserve">Area= 3’10” x 4’3” =16.291 </w:t>
      </w:r>
      <w:proofErr w:type="spellStart"/>
      <w:r>
        <w:t>sqft</w:t>
      </w:r>
      <w:proofErr w:type="spellEnd"/>
      <w:r>
        <w:t xml:space="preserve"> = (16.291 x </w:t>
      </w:r>
      <w:r w:rsidR="00EB082B">
        <w:t>0.092903) m</w:t>
      </w:r>
      <w:r>
        <w:rPr>
          <w:vertAlign w:val="superscript"/>
        </w:rPr>
        <w:t>2</w:t>
      </w:r>
      <w:r>
        <w:t xml:space="preserve"> =1.513 m</w:t>
      </w:r>
      <w:r>
        <w:rPr>
          <w:vertAlign w:val="superscript"/>
        </w:rPr>
        <w:t>2</w:t>
      </w:r>
      <w:r>
        <w:t xml:space="preserve">  </w:t>
      </w:r>
    </w:p>
    <w:p w14:paraId="1511DA76" w14:textId="77777777" w:rsidR="007435B7" w:rsidRDefault="007435B7" w:rsidP="007435B7">
      <w:pPr>
        <w:spacing w:after="189"/>
        <w:ind w:left="-5"/>
      </w:pPr>
      <w:r>
        <w:t>Illuminance, E= 100 Lumen/m</w:t>
      </w:r>
      <w:r>
        <w:rPr>
          <w:vertAlign w:val="superscript"/>
        </w:rPr>
        <w:t>2</w:t>
      </w:r>
      <w:r>
        <w:t xml:space="preserve">  </w:t>
      </w:r>
    </w:p>
    <w:p w14:paraId="68F6ADE4" w14:textId="77777777" w:rsidR="007435B7" w:rsidRDefault="007435B7" w:rsidP="007435B7">
      <w:pPr>
        <w:ind w:left="-5"/>
      </w:pPr>
      <w:r>
        <w:lastRenderedPageBreak/>
        <w:t xml:space="preserve">Light Loss Factor and Utilization Factor, LLF x UF = 0.7 </w:t>
      </w:r>
    </w:p>
    <w:p w14:paraId="5A79F98A" w14:textId="77777777" w:rsidR="007435B7" w:rsidRDefault="007435B7" w:rsidP="007435B7">
      <w:pPr>
        <w:ind w:left="-5"/>
      </w:pPr>
      <w:r>
        <w:t xml:space="preserve">Number of lights per </w:t>
      </w:r>
      <w:proofErr w:type="spellStart"/>
      <w:r>
        <w:t>illuminaire</w:t>
      </w:r>
      <w:proofErr w:type="spellEnd"/>
      <w:r>
        <w:t xml:space="preserve">, n=1 </w:t>
      </w:r>
    </w:p>
    <w:p w14:paraId="14670AB0" w14:textId="77777777" w:rsidR="007435B7" w:rsidRDefault="007435B7" w:rsidP="007435B7">
      <w:pPr>
        <w:ind w:left="-5"/>
      </w:pPr>
      <w:r>
        <w:t xml:space="preserve">Flux= 350 Lumen (8W Energy Saving Bulb and Fluorescent Tube Light) </w:t>
      </w:r>
    </w:p>
    <w:p w14:paraId="5011B676" w14:textId="77777777" w:rsidR="007435B7" w:rsidRDefault="007435B7" w:rsidP="007435B7">
      <w:pPr>
        <w:ind w:left="-5"/>
      </w:pPr>
      <w:r>
        <w:t xml:space="preserve">Number of Lights, N= 0.618 </w:t>
      </w:r>
    </w:p>
    <w:p w14:paraId="68CAF982" w14:textId="52D0D990" w:rsidR="007435B7" w:rsidRDefault="007435B7" w:rsidP="00EB082B">
      <w:pPr>
        <w:spacing w:after="160" w:line="259" w:lineRule="auto"/>
        <w:ind w:left="-5"/>
      </w:pPr>
      <w:r>
        <w:rPr>
          <w:b/>
        </w:rPr>
        <w:t xml:space="preserve">So, 1 Light </w:t>
      </w:r>
      <w:proofErr w:type="gramStart"/>
      <w:r>
        <w:rPr>
          <w:b/>
        </w:rPr>
        <w:t>Bulb  is</w:t>
      </w:r>
      <w:proofErr w:type="gramEnd"/>
      <w:r>
        <w:rPr>
          <w:b/>
        </w:rPr>
        <w:t xml:space="preserve"> required. </w:t>
      </w:r>
    </w:p>
    <w:p w14:paraId="4DD2D767" w14:textId="77777777" w:rsidR="007435B7" w:rsidRPr="00EB082B" w:rsidRDefault="007435B7" w:rsidP="007435B7">
      <w:pPr>
        <w:spacing w:after="143" w:line="259" w:lineRule="auto"/>
        <w:ind w:left="-5"/>
        <w:rPr>
          <w:u w:val="single"/>
        </w:rPr>
      </w:pPr>
      <w:r w:rsidRPr="00EB082B">
        <w:rPr>
          <w:b/>
          <w:i/>
          <w:u w:val="single"/>
        </w:rPr>
        <w:t xml:space="preserve">Toilet:  </w:t>
      </w:r>
    </w:p>
    <w:p w14:paraId="2C9E68D4" w14:textId="3D61B72A" w:rsidR="007435B7" w:rsidRDefault="007435B7" w:rsidP="007435B7">
      <w:pPr>
        <w:spacing w:after="189"/>
        <w:ind w:left="-5"/>
      </w:pPr>
      <w:r>
        <w:t xml:space="preserve">Area= 3’10” x 7’4” =28.11sqft = (28.11 x </w:t>
      </w:r>
      <w:r w:rsidR="00EB082B">
        <w:t>0.092903) m</w:t>
      </w:r>
      <w:r>
        <w:rPr>
          <w:vertAlign w:val="superscript"/>
        </w:rPr>
        <w:t>2</w:t>
      </w:r>
      <w:r>
        <w:t xml:space="preserve"> =2.611 m</w:t>
      </w:r>
      <w:r>
        <w:rPr>
          <w:vertAlign w:val="superscript"/>
        </w:rPr>
        <w:t>2</w:t>
      </w:r>
      <w:r>
        <w:t xml:space="preserve">  </w:t>
      </w:r>
    </w:p>
    <w:p w14:paraId="542861C2" w14:textId="77777777" w:rsidR="007435B7" w:rsidRDefault="007435B7" w:rsidP="007435B7">
      <w:pPr>
        <w:spacing w:after="189"/>
        <w:ind w:left="-5"/>
      </w:pPr>
      <w:r>
        <w:t>Illuminance, E= 100 Lumen/m</w:t>
      </w:r>
      <w:r>
        <w:rPr>
          <w:vertAlign w:val="superscript"/>
        </w:rPr>
        <w:t>2</w:t>
      </w:r>
      <w:r>
        <w:t xml:space="preserve">  </w:t>
      </w:r>
    </w:p>
    <w:p w14:paraId="2C3B3A07" w14:textId="77777777" w:rsidR="007435B7" w:rsidRDefault="007435B7" w:rsidP="007435B7">
      <w:pPr>
        <w:ind w:left="-5"/>
      </w:pPr>
      <w:r>
        <w:t xml:space="preserve">Light Loss Factor and Utilization Factor, LLF x UF = 0.7 </w:t>
      </w:r>
    </w:p>
    <w:p w14:paraId="772DDD41" w14:textId="77777777" w:rsidR="007435B7" w:rsidRDefault="007435B7" w:rsidP="007435B7">
      <w:pPr>
        <w:ind w:left="-5"/>
      </w:pPr>
      <w:r>
        <w:t xml:space="preserve">Number of lights per </w:t>
      </w:r>
      <w:proofErr w:type="spellStart"/>
      <w:r>
        <w:t>illuminaire</w:t>
      </w:r>
      <w:proofErr w:type="spellEnd"/>
      <w:r>
        <w:t xml:space="preserve">, n=1 </w:t>
      </w:r>
    </w:p>
    <w:p w14:paraId="358E0817" w14:textId="77777777" w:rsidR="007435B7" w:rsidRDefault="007435B7" w:rsidP="007435B7">
      <w:pPr>
        <w:ind w:left="-5"/>
      </w:pPr>
      <w:r>
        <w:t xml:space="preserve">Flux= 1250 Lumen (20W Energy Saving Bulb and Fluorescent Tube Light) </w:t>
      </w:r>
    </w:p>
    <w:p w14:paraId="24D92F67" w14:textId="77777777" w:rsidR="007435B7" w:rsidRDefault="007435B7" w:rsidP="007435B7">
      <w:pPr>
        <w:ind w:left="-5"/>
      </w:pPr>
      <w:r>
        <w:t xml:space="preserve">Number of Lights, N= 0.2984 </w:t>
      </w:r>
    </w:p>
    <w:p w14:paraId="799AF920" w14:textId="7139CA77" w:rsidR="007435B7" w:rsidRDefault="007435B7" w:rsidP="00EB082B">
      <w:pPr>
        <w:spacing w:after="160" w:line="259" w:lineRule="auto"/>
        <w:ind w:left="-5"/>
      </w:pPr>
      <w:r>
        <w:rPr>
          <w:b/>
        </w:rPr>
        <w:t xml:space="preserve">So, 1 Light </w:t>
      </w:r>
      <w:r w:rsidR="00EB082B">
        <w:rPr>
          <w:b/>
        </w:rPr>
        <w:t>Bulb is</w:t>
      </w:r>
      <w:r>
        <w:rPr>
          <w:b/>
        </w:rPr>
        <w:t xml:space="preserve"> required. </w:t>
      </w:r>
      <w:r>
        <w:t xml:space="preserve"> </w:t>
      </w:r>
    </w:p>
    <w:p w14:paraId="2FE4432B" w14:textId="77777777" w:rsidR="00EB082B" w:rsidRDefault="00EB082B" w:rsidP="007435B7">
      <w:pPr>
        <w:spacing w:after="121"/>
        <w:ind w:left="-5"/>
        <w:rPr>
          <w:b/>
          <w:sz w:val="26"/>
          <w:szCs w:val="26"/>
          <w:u w:val="single" w:color="000000"/>
        </w:rPr>
      </w:pPr>
    </w:p>
    <w:p w14:paraId="49544399" w14:textId="313741CE" w:rsidR="007435B7" w:rsidRPr="00EB082B" w:rsidRDefault="007435B7" w:rsidP="007435B7">
      <w:pPr>
        <w:spacing w:after="121"/>
        <w:ind w:left="-5"/>
        <w:rPr>
          <w:sz w:val="26"/>
          <w:szCs w:val="26"/>
        </w:rPr>
      </w:pPr>
      <w:r w:rsidRPr="00EB082B">
        <w:rPr>
          <w:b/>
          <w:sz w:val="26"/>
          <w:szCs w:val="26"/>
          <w:u w:val="single" w:color="000000"/>
        </w:rPr>
        <w:t xml:space="preserve">Ground </w:t>
      </w:r>
      <w:r w:rsidR="00EB082B" w:rsidRPr="00EB082B">
        <w:rPr>
          <w:b/>
          <w:sz w:val="26"/>
          <w:szCs w:val="26"/>
          <w:u w:val="single" w:color="000000"/>
        </w:rPr>
        <w:t>Floor:</w:t>
      </w:r>
      <w:r w:rsidRPr="00EB082B">
        <w:rPr>
          <w:b/>
          <w:sz w:val="26"/>
          <w:szCs w:val="26"/>
          <w:u w:val="single" w:color="000000"/>
        </w:rPr>
        <w:t xml:space="preserve"> (Outside Single Unit)</w:t>
      </w:r>
      <w:r w:rsidRPr="00EB082B">
        <w:rPr>
          <w:b/>
          <w:sz w:val="26"/>
          <w:szCs w:val="26"/>
        </w:rPr>
        <w:t xml:space="preserve"> </w:t>
      </w:r>
    </w:p>
    <w:p w14:paraId="40B231E7" w14:textId="77777777" w:rsidR="007435B7" w:rsidRPr="00EB082B" w:rsidRDefault="007435B7" w:rsidP="007435B7">
      <w:pPr>
        <w:spacing w:after="143" w:line="259" w:lineRule="auto"/>
        <w:ind w:left="-5"/>
        <w:rPr>
          <w:u w:val="single"/>
        </w:rPr>
      </w:pPr>
      <w:r w:rsidRPr="00EB082B">
        <w:rPr>
          <w:b/>
          <w:i/>
          <w:u w:val="single"/>
        </w:rPr>
        <w:t xml:space="preserve">Toilet:  </w:t>
      </w:r>
    </w:p>
    <w:p w14:paraId="0F314549" w14:textId="77777777" w:rsidR="007435B7" w:rsidRDefault="007435B7" w:rsidP="007435B7">
      <w:pPr>
        <w:spacing w:after="189"/>
        <w:ind w:left="-5"/>
      </w:pPr>
      <w:r>
        <w:t xml:space="preserve">Area= 6’6” x 5’ =32.5sqft = (32.5 x </w:t>
      </w:r>
      <w:proofErr w:type="gramStart"/>
      <w:r>
        <w:t>0.092903)m</w:t>
      </w:r>
      <w:proofErr w:type="gramEnd"/>
      <w:r>
        <w:rPr>
          <w:vertAlign w:val="superscript"/>
        </w:rPr>
        <w:t>2</w:t>
      </w:r>
      <w:r>
        <w:t xml:space="preserve"> =3.019 m</w:t>
      </w:r>
      <w:r>
        <w:rPr>
          <w:vertAlign w:val="superscript"/>
        </w:rPr>
        <w:t>2</w:t>
      </w:r>
      <w:r>
        <w:t xml:space="preserve">  </w:t>
      </w:r>
    </w:p>
    <w:p w14:paraId="703BB73E" w14:textId="77777777" w:rsidR="007435B7" w:rsidRDefault="007435B7" w:rsidP="007435B7">
      <w:pPr>
        <w:spacing w:after="189"/>
        <w:ind w:left="-5"/>
      </w:pPr>
      <w:r>
        <w:t>Illuminance, E= 100 Lumen/m</w:t>
      </w:r>
      <w:r>
        <w:rPr>
          <w:vertAlign w:val="superscript"/>
        </w:rPr>
        <w:t>2</w:t>
      </w:r>
      <w:r>
        <w:t xml:space="preserve">  </w:t>
      </w:r>
    </w:p>
    <w:p w14:paraId="3DF1A86E" w14:textId="77777777" w:rsidR="007435B7" w:rsidRDefault="007435B7" w:rsidP="007435B7">
      <w:pPr>
        <w:ind w:left="-5"/>
      </w:pPr>
      <w:r>
        <w:t xml:space="preserve">Light Loss Factor and Utilization Factor, LLF x UF = 0.7 </w:t>
      </w:r>
    </w:p>
    <w:p w14:paraId="7AD754CE" w14:textId="77777777" w:rsidR="007435B7" w:rsidRDefault="007435B7" w:rsidP="007435B7">
      <w:pPr>
        <w:ind w:left="-5"/>
      </w:pPr>
      <w:r>
        <w:t xml:space="preserve">Number of lights per </w:t>
      </w:r>
      <w:proofErr w:type="spellStart"/>
      <w:r>
        <w:t>illuminaire</w:t>
      </w:r>
      <w:proofErr w:type="spellEnd"/>
      <w:r>
        <w:t xml:space="preserve">, n=1 </w:t>
      </w:r>
    </w:p>
    <w:p w14:paraId="31DD62AA" w14:textId="77777777" w:rsidR="007435B7" w:rsidRDefault="007435B7" w:rsidP="007435B7">
      <w:pPr>
        <w:ind w:left="-5"/>
      </w:pPr>
      <w:r>
        <w:t xml:space="preserve">Flux= 1250 Lumen (20W Energy Saving Bulb and Fluorescent Tube Light) </w:t>
      </w:r>
    </w:p>
    <w:p w14:paraId="151EE91B" w14:textId="77777777" w:rsidR="007435B7" w:rsidRDefault="007435B7" w:rsidP="007435B7">
      <w:pPr>
        <w:ind w:left="-5"/>
      </w:pPr>
      <w:r>
        <w:t xml:space="preserve">Number of Lights, N= 0.345 </w:t>
      </w:r>
    </w:p>
    <w:p w14:paraId="5DE16003" w14:textId="77777777" w:rsidR="007435B7" w:rsidRDefault="007435B7" w:rsidP="007435B7">
      <w:pPr>
        <w:spacing w:after="160" w:line="259" w:lineRule="auto"/>
        <w:ind w:left="-5"/>
      </w:pPr>
      <w:r>
        <w:rPr>
          <w:b/>
        </w:rPr>
        <w:t xml:space="preserve">So, 1 Light </w:t>
      </w:r>
      <w:proofErr w:type="gramStart"/>
      <w:r>
        <w:rPr>
          <w:b/>
        </w:rPr>
        <w:t>Bulb  is</w:t>
      </w:r>
      <w:proofErr w:type="gramEnd"/>
      <w:r>
        <w:rPr>
          <w:b/>
        </w:rPr>
        <w:t xml:space="preserve"> required. </w:t>
      </w:r>
    </w:p>
    <w:p w14:paraId="2A2D3D91" w14:textId="77777777" w:rsidR="007435B7" w:rsidRDefault="007435B7" w:rsidP="007435B7">
      <w:pPr>
        <w:spacing w:after="161" w:line="259" w:lineRule="auto"/>
      </w:pPr>
      <w:r>
        <w:t xml:space="preserve"> </w:t>
      </w:r>
    </w:p>
    <w:p w14:paraId="6A7F5FB6" w14:textId="77777777" w:rsidR="00EB082B" w:rsidRDefault="00EB082B" w:rsidP="007435B7">
      <w:pPr>
        <w:spacing w:after="143" w:line="259" w:lineRule="auto"/>
        <w:ind w:left="-5"/>
        <w:rPr>
          <w:b/>
          <w:i/>
        </w:rPr>
      </w:pPr>
    </w:p>
    <w:p w14:paraId="249F9B6D" w14:textId="62F19F76" w:rsidR="007435B7" w:rsidRPr="00EB082B" w:rsidRDefault="007435B7" w:rsidP="007435B7">
      <w:pPr>
        <w:spacing w:after="143" w:line="259" w:lineRule="auto"/>
        <w:ind w:left="-5"/>
        <w:rPr>
          <w:u w:val="single"/>
        </w:rPr>
      </w:pPr>
      <w:r w:rsidRPr="00EB082B">
        <w:rPr>
          <w:b/>
          <w:i/>
          <w:u w:val="single"/>
        </w:rPr>
        <w:t xml:space="preserve">Guard Room: </w:t>
      </w:r>
      <w:r w:rsidRPr="00EB082B">
        <w:rPr>
          <w:b/>
          <w:u w:val="single"/>
        </w:rPr>
        <w:t xml:space="preserve"> </w:t>
      </w:r>
    </w:p>
    <w:p w14:paraId="1A1A5D79" w14:textId="5DB85033" w:rsidR="007435B7" w:rsidRDefault="007435B7" w:rsidP="007435B7">
      <w:pPr>
        <w:spacing w:after="186"/>
        <w:ind w:left="-5"/>
      </w:pPr>
      <w:r>
        <w:t>Area= 7’ x 6’</w:t>
      </w:r>
      <w:r w:rsidR="00EB082B">
        <w:t>10” +</w:t>
      </w:r>
      <w:r>
        <w:t xml:space="preserve"> 11’6” x2’8” =78.5 </w:t>
      </w:r>
      <w:proofErr w:type="spellStart"/>
      <w:r>
        <w:t>sqft</w:t>
      </w:r>
      <w:proofErr w:type="spellEnd"/>
      <w:r>
        <w:t xml:space="preserve"> = (78.5 x </w:t>
      </w:r>
      <w:r w:rsidR="00EB082B">
        <w:t>0.092903) m</w:t>
      </w:r>
      <w:r>
        <w:rPr>
          <w:vertAlign w:val="superscript"/>
        </w:rPr>
        <w:t>2</w:t>
      </w:r>
      <w:r>
        <w:t xml:space="preserve"> =7.29 m</w:t>
      </w:r>
      <w:r>
        <w:rPr>
          <w:vertAlign w:val="superscript"/>
        </w:rPr>
        <w:t>2</w:t>
      </w:r>
      <w:r>
        <w:t xml:space="preserve">  </w:t>
      </w:r>
    </w:p>
    <w:p w14:paraId="00809944" w14:textId="77777777" w:rsidR="007435B7" w:rsidRDefault="007435B7" w:rsidP="007435B7">
      <w:pPr>
        <w:spacing w:after="191"/>
        <w:ind w:left="-5"/>
      </w:pPr>
      <w:r>
        <w:t>Illuminance, E= 100 Lumen/m</w:t>
      </w:r>
      <w:r>
        <w:rPr>
          <w:vertAlign w:val="superscript"/>
        </w:rPr>
        <w:t>2</w:t>
      </w:r>
      <w:r>
        <w:t xml:space="preserve">  </w:t>
      </w:r>
    </w:p>
    <w:p w14:paraId="608482EB" w14:textId="77777777" w:rsidR="007435B7" w:rsidRDefault="007435B7" w:rsidP="007435B7">
      <w:pPr>
        <w:ind w:left="-5"/>
      </w:pPr>
      <w:r>
        <w:t xml:space="preserve">Light Loss Factor and Utilization Factor, LLF x UF = 0.7 </w:t>
      </w:r>
    </w:p>
    <w:p w14:paraId="569F5A92" w14:textId="77777777" w:rsidR="007435B7" w:rsidRDefault="007435B7" w:rsidP="007435B7">
      <w:pPr>
        <w:ind w:left="-5"/>
      </w:pPr>
      <w:r>
        <w:t xml:space="preserve">Number of lights per </w:t>
      </w:r>
      <w:proofErr w:type="spellStart"/>
      <w:r>
        <w:t>illuminaire</w:t>
      </w:r>
      <w:proofErr w:type="spellEnd"/>
      <w:r>
        <w:t xml:space="preserve">, n=1 </w:t>
      </w:r>
    </w:p>
    <w:p w14:paraId="3A62793E" w14:textId="77777777" w:rsidR="007435B7" w:rsidRDefault="007435B7" w:rsidP="007435B7">
      <w:pPr>
        <w:ind w:left="-5"/>
      </w:pPr>
      <w:r>
        <w:t xml:space="preserve">Flux= 1250 Lumen (20W Energy Saving Bulb and Fluorescent Tube Light) </w:t>
      </w:r>
    </w:p>
    <w:p w14:paraId="6ED21012" w14:textId="77777777" w:rsidR="007435B7" w:rsidRDefault="007435B7" w:rsidP="007435B7">
      <w:pPr>
        <w:ind w:left="-5"/>
      </w:pPr>
      <w:r>
        <w:t xml:space="preserve">Number of Lights, N= 0.33 </w:t>
      </w:r>
    </w:p>
    <w:p w14:paraId="0BBF667F" w14:textId="2112819D" w:rsidR="007435B7" w:rsidRDefault="00EB082B" w:rsidP="007435B7">
      <w:pPr>
        <w:spacing w:after="160" w:line="259" w:lineRule="auto"/>
        <w:ind w:left="-5"/>
      </w:pPr>
      <w:r>
        <w:rPr>
          <w:b/>
        </w:rPr>
        <w:t>So, 1</w:t>
      </w:r>
      <w:r w:rsidR="007435B7">
        <w:rPr>
          <w:b/>
        </w:rPr>
        <w:t xml:space="preserve"> Light Bulb </w:t>
      </w:r>
      <w:r>
        <w:rPr>
          <w:b/>
        </w:rPr>
        <w:t>is required</w:t>
      </w:r>
      <w:r w:rsidR="007435B7">
        <w:rPr>
          <w:b/>
        </w:rPr>
        <w:t xml:space="preserve">. </w:t>
      </w:r>
    </w:p>
    <w:p w14:paraId="48CBD59A" w14:textId="77777777" w:rsidR="007435B7" w:rsidRDefault="007435B7" w:rsidP="007435B7">
      <w:pPr>
        <w:ind w:left="-5"/>
      </w:pPr>
      <w:r>
        <w:t xml:space="preserve">Number of Fans= 0.785 </w:t>
      </w:r>
    </w:p>
    <w:p w14:paraId="0FC3F41D" w14:textId="44683B68" w:rsidR="007435B7" w:rsidRDefault="007435B7" w:rsidP="00EB082B">
      <w:pPr>
        <w:spacing w:after="160" w:line="259" w:lineRule="auto"/>
        <w:ind w:left="-5"/>
      </w:pPr>
      <w:r>
        <w:rPr>
          <w:b/>
        </w:rPr>
        <w:t>So, 1 Fan is required.</w:t>
      </w:r>
      <w:r>
        <w:t xml:space="preserve">  </w:t>
      </w:r>
    </w:p>
    <w:p w14:paraId="6B78ADE9" w14:textId="77777777" w:rsidR="007435B7" w:rsidRPr="00EB082B" w:rsidRDefault="007435B7" w:rsidP="007435B7">
      <w:pPr>
        <w:spacing w:after="143" w:line="259" w:lineRule="auto"/>
        <w:ind w:left="-5"/>
        <w:rPr>
          <w:u w:val="single"/>
        </w:rPr>
      </w:pPr>
      <w:r w:rsidRPr="00EB082B">
        <w:rPr>
          <w:b/>
          <w:i/>
          <w:u w:val="single"/>
        </w:rPr>
        <w:t xml:space="preserve">Kitchen (Guard Room):  </w:t>
      </w:r>
    </w:p>
    <w:p w14:paraId="0FB4B863" w14:textId="77777777" w:rsidR="007435B7" w:rsidRDefault="007435B7" w:rsidP="007435B7">
      <w:pPr>
        <w:spacing w:after="187"/>
        <w:ind w:left="-5"/>
      </w:pPr>
      <w:r>
        <w:t xml:space="preserve">Area= 4’ x 6’4” = 25.32 </w:t>
      </w:r>
      <w:proofErr w:type="spellStart"/>
      <w:r>
        <w:t>sqft</w:t>
      </w:r>
      <w:proofErr w:type="spellEnd"/>
      <w:r>
        <w:t xml:space="preserve"> = (25.32 x </w:t>
      </w:r>
      <w:proofErr w:type="gramStart"/>
      <w:r>
        <w:t>0.092903)m</w:t>
      </w:r>
      <w:proofErr w:type="gramEnd"/>
      <w:r>
        <w:rPr>
          <w:vertAlign w:val="superscript"/>
        </w:rPr>
        <w:t>2</w:t>
      </w:r>
      <w:r>
        <w:t xml:space="preserve"> =2.35 m</w:t>
      </w:r>
      <w:r>
        <w:rPr>
          <w:vertAlign w:val="superscript"/>
        </w:rPr>
        <w:t>2</w:t>
      </w:r>
      <w:r>
        <w:t xml:space="preserve">  </w:t>
      </w:r>
    </w:p>
    <w:p w14:paraId="23126171" w14:textId="77777777" w:rsidR="007435B7" w:rsidRDefault="007435B7" w:rsidP="007435B7">
      <w:pPr>
        <w:spacing w:after="191"/>
        <w:ind w:left="-5"/>
      </w:pPr>
      <w:r>
        <w:t>Illuminance, E= 200 Lumen/m</w:t>
      </w:r>
      <w:r>
        <w:rPr>
          <w:vertAlign w:val="superscript"/>
        </w:rPr>
        <w:t>2</w:t>
      </w:r>
      <w:r>
        <w:t xml:space="preserve">  </w:t>
      </w:r>
    </w:p>
    <w:p w14:paraId="1330FDBA" w14:textId="77777777" w:rsidR="007435B7" w:rsidRDefault="007435B7" w:rsidP="007435B7">
      <w:pPr>
        <w:ind w:left="-5"/>
      </w:pPr>
      <w:r>
        <w:t xml:space="preserve">Light Loss Factor and Utilization Factor, LLF x UF = 0.7 </w:t>
      </w:r>
    </w:p>
    <w:p w14:paraId="59827B98" w14:textId="77777777" w:rsidR="007435B7" w:rsidRDefault="007435B7" w:rsidP="007435B7">
      <w:pPr>
        <w:ind w:left="-5"/>
      </w:pPr>
      <w:r>
        <w:lastRenderedPageBreak/>
        <w:t xml:space="preserve">Number of lights per </w:t>
      </w:r>
      <w:proofErr w:type="spellStart"/>
      <w:r>
        <w:t>illuminaire</w:t>
      </w:r>
      <w:proofErr w:type="spellEnd"/>
      <w:r>
        <w:t xml:space="preserve">, n=1 </w:t>
      </w:r>
    </w:p>
    <w:p w14:paraId="7DCC6ACE" w14:textId="77777777" w:rsidR="007435B7" w:rsidRDefault="007435B7" w:rsidP="007435B7">
      <w:pPr>
        <w:ind w:left="-5"/>
      </w:pPr>
      <w:r>
        <w:t xml:space="preserve">Flux= 1250 Lumen (20W Energy Saving Bulb and Fluorescent Tube Light) </w:t>
      </w:r>
    </w:p>
    <w:p w14:paraId="262A52F4" w14:textId="77777777" w:rsidR="007435B7" w:rsidRDefault="007435B7" w:rsidP="007435B7">
      <w:pPr>
        <w:ind w:left="-5"/>
      </w:pPr>
      <w:r>
        <w:t xml:space="preserve">Number of Lights, N= 0.537 </w:t>
      </w:r>
    </w:p>
    <w:p w14:paraId="40BD26B1" w14:textId="77777777" w:rsidR="007435B7" w:rsidRDefault="007435B7" w:rsidP="007435B7">
      <w:pPr>
        <w:spacing w:after="160" w:line="259" w:lineRule="auto"/>
        <w:ind w:left="-5"/>
      </w:pPr>
      <w:proofErr w:type="gramStart"/>
      <w:r>
        <w:rPr>
          <w:b/>
        </w:rPr>
        <w:t>So,  1</w:t>
      </w:r>
      <w:proofErr w:type="gramEnd"/>
      <w:r>
        <w:rPr>
          <w:b/>
        </w:rPr>
        <w:t xml:space="preserve"> Light Bulb is  required. </w:t>
      </w:r>
    </w:p>
    <w:p w14:paraId="264A7491" w14:textId="5D7A72DC" w:rsidR="007435B7" w:rsidRDefault="007435B7" w:rsidP="00EB082B">
      <w:pPr>
        <w:spacing w:after="160" w:line="259" w:lineRule="auto"/>
        <w:ind w:left="-5"/>
      </w:pPr>
      <w:r>
        <w:rPr>
          <w:b/>
        </w:rPr>
        <w:t xml:space="preserve">1 Exhaust Fan is required. </w:t>
      </w:r>
    </w:p>
    <w:p w14:paraId="1166B4B2" w14:textId="3D9551F1" w:rsidR="007435B7" w:rsidRPr="00EB082B" w:rsidRDefault="007435B7" w:rsidP="007435B7">
      <w:pPr>
        <w:spacing w:after="143" w:line="259" w:lineRule="auto"/>
        <w:ind w:left="-5"/>
        <w:rPr>
          <w:u w:val="single"/>
        </w:rPr>
      </w:pPr>
      <w:r w:rsidRPr="00EB082B">
        <w:rPr>
          <w:b/>
          <w:i/>
          <w:u w:val="single"/>
        </w:rPr>
        <w:t xml:space="preserve">Generator Room: </w:t>
      </w:r>
    </w:p>
    <w:p w14:paraId="2C2ED839" w14:textId="77777777" w:rsidR="007435B7" w:rsidRDefault="007435B7" w:rsidP="007435B7">
      <w:pPr>
        <w:spacing w:after="186"/>
        <w:ind w:left="-5"/>
      </w:pPr>
      <w:r>
        <w:t xml:space="preserve">Area= 19.3”x12’6” =240.625 </w:t>
      </w:r>
      <w:proofErr w:type="spellStart"/>
      <w:r>
        <w:t>sqft</w:t>
      </w:r>
      <w:proofErr w:type="spellEnd"/>
      <w:r>
        <w:t xml:space="preserve"> = (240.625 x </w:t>
      </w:r>
      <w:proofErr w:type="gramStart"/>
      <w:r>
        <w:t>0.092903)m</w:t>
      </w:r>
      <w:proofErr w:type="gramEnd"/>
      <w:r>
        <w:rPr>
          <w:vertAlign w:val="superscript"/>
        </w:rPr>
        <w:t>2</w:t>
      </w:r>
      <w:r>
        <w:t xml:space="preserve"> =22.1375 m</w:t>
      </w:r>
      <w:r>
        <w:rPr>
          <w:vertAlign w:val="superscript"/>
        </w:rPr>
        <w:t>2</w:t>
      </w:r>
      <w:r>
        <w:t xml:space="preserve">  </w:t>
      </w:r>
    </w:p>
    <w:p w14:paraId="1C29C818" w14:textId="77777777" w:rsidR="007435B7" w:rsidRDefault="007435B7" w:rsidP="007435B7">
      <w:pPr>
        <w:spacing w:after="191"/>
        <w:ind w:left="-5"/>
      </w:pPr>
      <w:r>
        <w:t>Illuminance, E= 100Lumen/m</w:t>
      </w:r>
      <w:r>
        <w:rPr>
          <w:vertAlign w:val="superscript"/>
        </w:rPr>
        <w:t>2</w:t>
      </w:r>
      <w:r>
        <w:t xml:space="preserve">  </w:t>
      </w:r>
    </w:p>
    <w:p w14:paraId="09EDFBD7" w14:textId="77777777" w:rsidR="007435B7" w:rsidRDefault="007435B7" w:rsidP="007435B7">
      <w:pPr>
        <w:ind w:left="-5"/>
      </w:pPr>
      <w:r>
        <w:t xml:space="preserve">Light Loss Factor and Utilization Factor, LLF x UF = 0.7 </w:t>
      </w:r>
    </w:p>
    <w:p w14:paraId="09E326A6" w14:textId="77777777" w:rsidR="007435B7" w:rsidRDefault="007435B7" w:rsidP="007435B7">
      <w:pPr>
        <w:ind w:left="-5"/>
      </w:pPr>
      <w:r>
        <w:t xml:space="preserve">Number of lights per </w:t>
      </w:r>
      <w:proofErr w:type="spellStart"/>
      <w:r>
        <w:t>illuminaire</w:t>
      </w:r>
      <w:proofErr w:type="spellEnd"/>
      <w:r>
        <w:t xml:space="preserve">, n=1 </w:t>
      </w:r>
    </w:p>
    <w:p w14:paraId="6A4E62FA" w14:textId="77777777" w:rsidR="007435B7" w:rsidRDefault="007435B7" w:rsidP="007435B7">
      <w:pPr>
        <w:ind w:left="-5"/>
      </w:pPr>
      <w:r>
        <w:t xml:space="preserve">Flux= 1250 Lumen (20W Energy Saving Bulb and Fluorescent Tube Light) </w:t>
      </w:r>
    </w:p>
    <w:p w14:paraId="5C380542" w14:textId="77777777" w:rsidR="007435B7" w:rsidRDefault="007435B7" w:rsidP="007435B7">
      <w:pPr>
        <w:ind w:left="-5"/>
      </w:pPr>
      <w:r>
        <w:t xml:space="preserve">Number of Lights, N= 2.53 </w:t>
      </w:r>
    </w:p>
    <w:p w14:paraId="52B667C0" w14:textId="3E0E931F" w:rsidR="007435B7" w:rsidRDefault="007435B7" w:rsidP="00EB082B">
      <w:pPr>
        <w:spacing w:after="160" w:line="259" w:lineRule="auto"/>
        <w:ind w:left="-5"/>
      </w:pPr>
      <w:proofErr w:type="gramStart"/>
      <w:r>
        <w:rPr>
          <w:b/>
        </w:rPr>
        <w:t>So,  3</w:t>
      </w:r>
      <w:proofErr w:type="gramEnd"/>
      <w:r>
        <w:rPr>
          <w:b/>
        </w:rPr>
        <w:t xml:space="preserve"> Tube light Bulbs is  required.</w:t>
      </w:r>
    </w:p>
    <w:p w14:paraId="3AB710E2" w14:textId="77777777" w:rsidR="007435B7" w:rsidRPr="00EB082B" w:rsidRDefault="007435B7" w:rsidP="007435B7">
      <w:pPr>
        <w:spacing w:after="143" w:line="259" w:lineRule="auto"/>
        <w:ind w:left="-5"/>
        <w:rPr>
          <w:u w:val="single"/>
        </w:rPr>
      </w:pPr>
      <w:r w:rsidRPr="00EB082B">
        <w:rPr>
          <w:b/>
          <w:i/>
          <w:u w:val="single"/>
        </w:rPr>
        <w:t xml:space="preserve">Waiting Room: </w:t>
      </w:r>
    </w:p>
    <w:p w14:paraId="1C0F89AB" w14:textId="77777777" w:rsidR="007435B7" w:rsidRDefault="007435B7" w:rsidP="007435B7">
      <w:pPr>
        <w:spacing w:after="187"/>
        <w:ind w:left="-5"/>
      </w:pPr>
      <w:r>
        <w:t xml:space="preserve">Area= 4’9” x 7’6” =35.625 </w:t>
      </w:r>
      <w:proofErr w:type="spellStart"/>
      <w:r>
        <w:t>sqft</w:t>
      </w:r>
      <w:proofErr w:type="spellEnd"/>
      <w:r>
        <w:t xml:space="preserve"> = (35.6225 x </w:t>
      </w:r>
      <w:proofErr w:type="gramStart"/>
      <w:r>
        <w:t>0.092903)m</w:t>
      </w:r>
      <w:proofErr w:type="gramEnd"/>
      <w:r>
        <w:rPr>
          <w:vertAlign w:val="superscript"/>
        </w:rPr>
        <w:t>2</w:t>
      </w:r>
      <w:r>
        <w:t xml:space="preserve"> =3.3 m</w:t>
      </w:r>
      <w:r>
        <w:rPr>
          <w:vertAlign w:val="superscript"/>
        </w:rPr>
        <w:t>2</w:t>
      </w:r>
      <w:r>
        <w:t xml:space="preserve">  </w:t>
      </w:r>
    </w:p>
    <w:p w14:paraId="1B211740" w14:textId="77777777" w:rsidR="007435B7" w:rsidRDefault="007435B7" w:rsidP="007435B7">
      <w:pPr>
        <w:spacing w:after="189"/>
        <w:ind w:left="-5"/>
      </w:pPr>
      <w:r>
        <w:t>Illuminance, E= 100Lumen/m</w:t>
      </w:r>
      <w:r>
        <w:rPr>
          <w:vertAlign w:val="superscript"/>
        </w:rPr>
        <w:t>2</w:t>
      </w:r>
      <w:r>
        <w:t xml:space="preserve">  </w:t>
      </w:r>
    </w:p>
    <w:p w14:paraId="5F85B995" w14:textId="77777777" w:rsidR="007435B7" w:rsidRDefault="007435B7" w:rsidP="007435B7">
      <w:pPr>
        <w:ind w:left="-5"/>
      </w:pPr>
      <w:r>
        <w:t xml:space="preserve">Light Loss Factor and Utilization Factor, LLF x UF = 0.7 </w:t>
      </w:r>
    </w:p>
    <w:p w14:paraId="282D5FF9" w14:textId="77777777" w:rsidR="007435B7" w:rsidRDefault="007435B7" w:rsidP="007435B7">
      <w:pPr>
        <w:ind w:left="-5"/>
      </w:pPr>
      <w:r>
        <w:t xml:space="preserve">Number of lights per </w:t>
      </w:r>
      <w:proofErr w:type="spellStart"/>
      <w:r>
        <w:t>illuminaire</w:t>
      </w:r>
      <w:proofErr w:type="spellEnd"/>
      <w:r>
        <w:t xml:space="preserve">, n=1 </w:t>
      </w:r>
    </w:p>
    <w:p w14:paraId="6FC79AF0" w14:textId="77777777" w:rsidR="007435B7" w:rsidRDefault="007435B7" w:rsidP="007435B7">
      <w:pPr>
        <w:ind w:left="-5"/>
      </w:pPr>
      <w:r>
        <w:t xml:space="preserve">Flux= 1250 Lumen (20W Energy Saving Bulb and Fluorescent Tube Light) </w:t>
      </w:r>
    </w:p>
    <w:p w14:paraId="578FCDF7" w14:textId="77777777" w:rsidR="007435B7" w:rsidRDefault="007435B7" w:rsidP="007435B7">
      <w:pPr>
        <w:ind w:left="-5"/>
      </w:pPr>
      <w:r>
        <w:t xml:space="preserve">Number of Lights, N= 0.377 </w:t>
      </w:r>
    </w:p>
    <w:p w14:paraId="42DD6269" w14:textId="7AB9D0A2" w:rsidR="007435B7" w:rsidRDefault="00EB082B" w:rsidP="007435B7">
      <w:pPr>
        <w:spacing w:after="160" w:line="259" w:lineRule="auto"/>
        <w:ind w:left="-5"/>
      </w:pPr>
      <w:r>
        <w:rPr>
          <w:b/>
        </w:rPr>
        <w:t>So, 1</w:t>
      </w:r>
      <w:r w:rsidR="007435B7">
        <w:rPr>
          <w:b/>
        </w:rPr>
        <w:t xml:space="preserve"> Tube Light </w:t>
      </w:r>
      <w:r>
        <w:rPr>
          <w:b/>
        </w:rPr>
        <w:t>is required</w:t>
      </w:r>
      <w:r w:rsidR="007435B7">
        <w:rPr>
          <w:b/>
        </w:rPr>
        <w:t xml:space="preserve">. </w:t>
      </w:r>
    </w:p>
    <w:p w14:paraId="42151C47" w14:textId="77777777" w:rsidR="007435B7" w:rsidRDefault="007435B7" w:rsidP="007435B7">
      <w:pPr>
        <w:ind w:left="-5"/>
      </w:pPr>
      <w:r>
        <w:t xml:space="preserve">Number of Fans = 0.356 </w:t>
      </w:r>
    </w:p>
    <w:p w14:paraId="3EEAAA3B" w14:textId="77777777" w:rsidR="007435B7" w:rsidRDefault="007435B7" w:rsidP="007435B7">
      <w:pPr>
        <w:spacing w:after="160" w:line="259" w:lineRule="auto"/>
        <w:ind w:left="-5"/>
      </w:pPr>
      <w:r>
        <w:rPr>
          <w:b/>
        </w:rPr>
        <w:t xml:space="preserve">So, 1 fan is required. </w:t>
      </w:r>
    </w:p>
    <w:p w14:paraId="4B917C7D" w14:textId="77777777" w:rsidR="007435B7" w:rsidRDefault="007435B7" w:rsidP="007435B7">
      <w:pPr>
        <w:spacing w:after="161" w:line="259" w:lineRule="auto"/>
      </w:pPr>
      <w:r>
        <w:rPr>
          <w:b/>
        </w:rPr>
        <w:t xml:space="preserve"> </w:t>
      </w:r>
    </w:p>
    <w:p w14:paraId="30417C02" w14:textId="77777777" w:rsidR="00EB082B" w:rsidRDefault="00EB082B" w:rsidP="007435B7">
      <w:pPr>
        <w:spacing w:after="143" w:line="259" w:lineRule="auto"/>
        <w:ind w:left="-5"/>
        <w:rPr>
          <w:b/>
          <w:i/>
        </w:rPr>
      </w:pPr>
    </w:p>
    <w:p w14:paraId="2761A632" w14:textId="502ED8D6" w:rsidR="007435B7" w:rsidRPr="00EB082B" w:rsidRDefault="007435B7" w:rsidP="007435B7">
      <w:pPr>
        <w:spacing w:after="143" w:line="259" w:lineRule="auto"/>
        <w:ind w:left="-5"/>
        <w:rPr>
          <w:u w:val="single"/>
        </w:rPr>
      </w:pPr>
      <w:r w:rsidRPr="00EB082B">
        <w:rPr>
          <w:b/>
          <w:i/>
          <w:u w:val="single"/>
        </w:rPr>
        <w:t xml:space="preserve">Space in front of guard room, generator room and waiting room: </w:t>
      </w:r>
    </w:p>
    <w:p w14:paraId="68319D62" w14:textId="47D6E9F4" w:rsidR="007435B7" w:rsidRDefault="007435B7" w:rsidP="007435B7">
      <w:pPr>
        <w:spacing w:after="189"/>
        <w:ind w:left="-5"/>
      </w:pPr>
      <w:r>
        <w:t>Area= 5’ x 7’</w:t>
      </w:r>
      <w:r w:rsidR="00EB082B">
        <w:t>6” +</w:t>
      </w:r>
      <w:r>
        <w:t xml:space="preserve"> 15’3” x7’ =144.25 </w:t>
      </w:r>
      <w:proofErr w:type="spellStart"/>
      <w:r>
        <w:t>sqft</w:t>
      </w:r>
      <w:proofErr w:type="spellEnd"/>
      <w:r>
        <w:t xml:space="preserve"> = (144.25 x </w:t>
      </w:r>
      <w:r w:rsidR="00EB082B">
        <w:t>0.092903) m</w:t>
      </w:r>
      <w:r>
        <w:rPr>
          <w:vertAlign w:val="superscript"/>
        </w:rPr>
        <w:t>2</w:t>
      </w:r>
      <w:r>
        <w:t xml:space="preserve"> =13.4 m</w:t>
      </w:r>
      <w:r>
        <w:rPr>
          <w:vertAlign w:val="superscript"/>
        </w:rPr>
        <w:t>2</w:t>
      </w:r>
      <w:r>
        <w:t xml:space="preserve">  </w:t>
      </w:r>
    </w:p>
    <w:p w14:paraId="526FB4E8" w14:textId="77777777" w:rsidR="007435B7" w:rsidRDefault="007435B7" w:rsidP="007435B7">
      <w:pPr>
        <w:spacing w:after="189"/>
        <w:ind w:left="-5"/>
      </w:pPr>
      <w:r>
        <w:t>Illuminance, E= 100Lumen/m</w:t>
      </w:r>
      <w:r>
        <w:rPr>
          <w:vertAlign w:val="superscript"/>
        </w:rPr>
        <w:t>2</w:t>
      </w:r>
      <w:r>
        <w:t xml:space="preserve">  </w:t>
      </w:r>
    </w:p>
    <w:p w14:paraId="227C0F3C" w14:textId="77777777" w:rsidR="007435B7" w:rsidRDefault="007435B7" w:rsidP="007435B7">
      <w:pPr>
        <w:ind w:left="-5"/>
      </w:pPr>
      <w:r>
        <w:t xml:space="preserve">Light Loss Factor and Utilization Factor, LLF x UF = 0.7 </w:t>
      </w:r>
    </w:p>
    <w:p w14:paraId="0C613A4E" w14:textId="77777777" w:rsidR="007435B7" w:rsidRDefault="007435B7" w:rsidP="007435B7">
      <w:pPr>
        <w:ind w:left="-5"/>
      </w:pPr>
      <w:r>
        <w:t xml:space="preserve">Number of lights per </w:t>
      </w:r>
      <w:proofErr w:type="spellStart"/>
      <w:r>
        <w:t>illuminaire</w:t>
      </w:r>
      <w:proofErr w:type="spellEnd"/>
      <w:r>
        <w:t xml:space="preserve">, n=1 </w:t>
      </w:r>
    </w:p>
    <w:p w14:paraId="09067D15" w14:textId="77777777" w:rsidR="007435B7" w:rsidRDefault="007435B7" w:rsidP="007435B7">
      <w:pPr>
        <w:ind w:left="-5"/>
      </w:pPr>
      <w:r>
        <w:t xml:space="preserve">Flux= 1250 Lumen (20W Energy Saving Bulb and Fluorescent Tube Light) </w:t>
      </w:r>
    </w:p>
    <w:p w14:paraId="58F951B0" w14:textId="77777777" w:rsidR="007435B7" w:rsidRDefault="007435B7" w:rsidP="007435B7">
      <w:pPr>
        <w:ind w:left="-5"/>
      </w:pPr>
      <w:r>
        <w:t xml:space="preserve">Number of Lights, N= 1.53 </w:t>
      </w:r>
    </w:p>
    <w:p w14:paraId="29B26C55" w14:textId="79AFACD0" w:rsidR="007435B7" w:rsidRDefault="00EB082B" w:rsidP="00EB082B">
      <w:pPr>
        <w:spacing w:after="160" w:line="259" w:lineRule="auto"/>
        <w:ind w:left="-5"/>
      </w:pPr>
      <w:r>
        <w:rPr>
          <w:b/>
        </w:rPr>
        <w:t>So, 2</w:t>
      </w:r>
      <w:r w:rsidR="007435B7">
        <w:rPr>
          <w:b/>
        </w:rPr>
        <w:t xml:space="preserve"> Ceiling Mounted Light Bulbs </w:t>
      </w:r>
      <w:r>
        <w:rPr>
          <w:b/>
        </w:rPr>
        <w:t>are required</w:t>
      </w:r>
      <w:r w:rsidR="007435B7">
        <w:rPr>
          <w:b/>
        </w:rPr>
        <w:t xml:space="preserve">. </w:t>
      </w:r>
    </w:p>
    <w:p w14:paraId="3CF2C861" w14:textId="77777777" w:rsidR="007435B7" w:rsidRPr="00EB082B" w:rsidRDefault="007435B7" w:rsidP="007435B7">
      <w:pPr>
        <w:spacing w:after="143" w:line="259" w:lineRule="auto"/>
        <w:ind w:left="-5"/>
        <w:rPr>
          <w:u w:val="single"/>
        </w:rPr>
      </w:pPr>
      <w:r w:rsidRPr="00EB082B">
        <w:rPr>
          <w:b/>
          <w:i/>
          <w:u w:val="single"/>
        </w:rPr>
        <w:t>Garage</w:t>
      </w:r>
      <w:r w:rsidRPr="00EB082B">
        <w:rPr>
          <w:b/>
          <w:u w:val="single"/>
        </w:rPr>
        <w:t xml:space="preserve">: </w:t>
      </w:r>
    </w:p>
    <w:p w14:paraId="48FE005D" w14:textId="66EF88E7" w:rsidR="007435B7" w:rsidRDefault="007435B7" w:rsidP="007435B7">
      <w:pPr>
        <w:spacing w:after="186"/>
        <w:ind w:left="-5"/>
      </w:pPr>
      <w:r>
        <w:t xml:space="preserve">Area= 16’10” x 27’4” + 8’4” x 7.3” = </w:t>
      </w:r>
      <w:proofErr w:type="spellStart"/>
      <w:r>
        <w:t>sqft</w:t>
      </w:r>
      <w:proofErr w:type="spellEnd"/>
      <w:r>
        <w:t xml:space="preserve"> = (520.4475 x </w:t>
      </w:r>
      <w:r w:rsidR="00EB082B">
        <w:t>0.092903) m</w:t>
      </w:r>
      <w:r>
        <w:rPr>
          <w:vertAlign w:val="superscript"/>
        </w:rPr>
        <w:t>2</w:t>
      </w:r>
      <w:r>
        <w:t xml:space="preserve"> =48.35 m</w:t>
      </w:r>
      <w:r>
        <w:rPr>
          <w:vertAlign w:val="superscript"/>
        </w:rPr>
        <w:t>2</w:t>
      </w:r>
      <w:r>
        <w:t xml:space="preserve">  </w:t>
      </w:r>
    </w:p>
    <w:p w14:paraId="5360C26E" w14:textId="77777777" w:rsidR="007435B7" w:rsidRDefault="007435B7" w:rsidP="007435B7">
      <w:pPr>
        <w:spacing w:after="191"/>
        <w:ind w:left="-5"/>
      </w:pPr>
      <w:r>
        <w:t>Illuminance, E= 70Lumen/m</w:t>
      </w:r>
      <w:r>
        <w:rPr>
          <w:vertAlign w:val="superscript"/>
        </w:rPr>
        <w:t>2</w:t>
      </w:r>
      <w:r>
        <w:t xml:space="preserve">  </w:t>
      </w:r>
    </w:p>
    <w:p w14:paraId="420FDD36" w14:textId="77777777" w:rsidR="007435B7" w:rsidRDefault="007435B7" w:rsidP="007435B7">
      <w:pPr>
        <w:ind w:left="-5"/>
      </w:pPr>
      <w:r>
        <w:t xml:space="preserve">Light Loss Factor and Utilization Factor, LLF x UF = 0.7 </w:t>
      </w:r>
    </w:p>
    <w:p w14:paraId="75A645FE" w14:textId="77777777" w:rsidR="007435B7" w:rsidRDefault="007435B7" w:rsidP="007435B7">
      <w:pPr>
        <w:ind w:left="-5"/>
      </w:pPr>
      <w:r>
        <w:t xml:space="preserve">Number of lights per </w:t>
      </w:r>
      <w:proofErr w:type="spellStart"/>
      <w:r>
        <w:t>illuminaire</w:t>
      </w:r>
      <w:proofErr w:type="spellEnd"/>
      <w:r>
        <w:t xml:space="preserve">, n=1 </w:t>
      </w:r>
    </w:p>
    <w:p w14:paraId="06D81843" w14:textId="77777777" w:rsidR="007435B7" w:rsidRDefault="007435B7" w:rsidP="007435B7">
      <w:pPr>
        <w:ind w:left="-5"/>
      </w:pPr>
      <w:r>
        <w:t xml:space="preserve">Flux= 1250 Lumen (20W Energy Saving Bulb and Fluorescent Tube Light) </w:t>
      </w:r>
    </w:p>
    <w:p w14:paraId="2B2786E7" w14:textId="77777777" w:rsidR="007435B7" w:rsidRDefault="007435B7" w:rsidP="007435B7">
      <w:pPr>
        <w:ind w:left="-5"/>
      </w:pPr>
      <w:r>
        <w:lastRenderedPageBreak/>
        <w:t xml:space="preserve">Number of Lights, N= 3.88 </w:t>
      </w:r>
    </w:p>
    <w:p w14:paraId="266F071D" w14:textId="3C346321" w:rsidR="007435B7" w:rsidRDefault="00EB082B" w:rsidP="007435B7">
      <w:pPr>
        <w:spacing w:after="160" w:line="259" w:lineRule="auto"/>
        <w:ind w:left="-5"/>
      </w:pPr>
      <w:r>
        <w:rPr>
          <w:b/>
        </w:rPr>
        <w:t>So, 4</w:t>
      </w:r>
      <w:r w:rsidR="007435B7">
        <w:rPr>
          <w:b/>
        </w:rPr>
        <w:t xml:space="preserve"> Ceiling Mounted Light Bulbs </w:t>
      </w:r>
      <w:r>
        <w:rPr>
          <w:b/>
        </w:rPr>
        <w:t>are required</w:t>
      </w:r>
      <w:r w:rsidR="007435B7">
        <w:rPr>
          <w:b/>
        </w:rPr>
        <w:t xml:space="preserve">. </w:t>
      </w:r>
    </w:p>
    <w:p w14:paraId="0C70AA0C" w14:textId="77777777" w:rsidR="007435B7" w:rsidRPr="00EB082B" w:rsidRDefault="007435B7" w:rsidP="007435B7">
      <w:pPr>
        <w:spacing w:after="143" w:line="259" w:lineRule="auto"/>
        <w:ind w:left="-5"/>
        <w:rPr>
          <w:u w:val="single"/>
        </w:rPr>
      </w:pPr>
      <w:r w:rsidRPr="00EB082B">
        <w:rPr>
          <w:b/>
          <w:i/>
          <w:u w:val="single"/>
        </w:rPr>
        <w:t xml:space="preserve">Entrance Corridor: </w:t>
      </w:r>
    </w:p>
    <w:p w14:paraId="59383EE9" w14:textId="77777777" w:rsidR="007435B7" w:rsidRDefault="007435B7" w:rsidP="007435B7">
      <w:pPr>
        <w:spacing w:after="189"/>
        <w:ind w:left="-5"/>
      </w:pPr>
      <w:r>
        <w:t>Area= 8’6” x 4’</w:t>
      </w:r>
      <w:proofErr w:type="gramStart"/>
      <w:r>
        <w:t>6”+</w:t>
      </w:r>
      <w:proofErr w:type="gramEnd"/>
      <w:r>
        <w:t xml:space="preserve"> 9’ x2’4”= </w:t>
      </w:r>
      <w:proofErr w:type="spellStart"/>
      <w:r>
        <w:t>sqft</w:t>
      </w:r>
      <w:proofErr w:type="spellEnd"/>
      <w:r>
        <w:t xml:space="preserve"> = (59.22 x 0.092903)m</w:t>
      </w:r>
      <w:r>
        <w:rPr>
          <w:vertAlign w:val="superscript"/>
        </w:rPr>
        <w:t>2</w:t>
      </w:r>
      <w:r>
        <w:t xml:space="preserve"> =5.5 m</w:t>
      </w:r>
      <w:r>
        <w:rPr>
          <w:vertAlign w:val="superscript"/>
        </w:rPr>
        <w:t>2</w:t>
      </w:r>
      <w:r>
        <w:t xml:space="preserve">  </w:t>
      </w:r>
    </w:p>
    <w:p w14:paraId="5DD26575" w14:textId="77777777" w:rsidR="007435B7" w:rsidRDefault="007435B7" w:rsidP="007435B7">
      <w:pPr>
        <w:spacing w:after="189"/>
        <w:ind w:left="-5"/>
      </w:pPr>
      <w:r>
        <w:t>Illuminance, E= 70Lumen/m</w:t>
      </w:r>
      <w:r>
        <w:rPr>
          <w:vertAlign w:val="superscript"/>
        </w:rPr>
        <w:t>2</w:t>
      </w:r>
      <w:r>
        <w:t xml:space="preserve">  </w:t>
      </w:r>
    </w:p>
    <w:p w14:paraId="6B8B1A29" w14:textId="77777777" w:rsidR="007435B7" w:rsidRDefault="007435B7" w:rsidP="007435B7">
      <w:pPr>
        <w:ind w:left="-5"/>
      </w:pPr>
      <w:r>
        <w:t xml:space="preserve">Light Loss Factor and Utilization Factor, LLF x UF = 0.7 </w:t>
      </w:r>
    </w:p>
    <w:p w14:paraId="52777CDF" w14:textId="77777777" w:rsidR="007435B7" w:rsidRDefault="007435B7" w:rsidP="007435B7">
      <w:pPr>
        <w:ind w:left="-5"/>
      </w:pPr>
      <w:r>
        <w:t xml:space="preserve">Number of lights per </w:t>
      </w:r>
      <w:proofErr w:type="spellStart"/>
      <w:r>
        <w:t>illuminaire</w:t>
      </w:r>
      <w:proofErr w:type="spellEnd"/>
      <w:r>
        <w:t xml:space="preserve">, n=1 </w:t>
      </w:r>
    </w:p>
    <w:p w14:paraId="4CFE5918" w14:textId="77777777" w:rsidR="007435B7" w:rsidRDefault="007435B7" w:rsidP="007435B7">
      <w:pPr>
        <w:ind w:left="-5"/>
      </w:pPr>
      <w:r>
        <w:t xml:space="preserve">Flux= 1250 Lumen (20W Energy Saving Bulb and Fluorescent Tube Light) </w:t>
      </w:r>
    </w:p>
    <w:p w14:paraId="54ACBEA4" w14:textId="77777777" w:rsidR="007435B7" w:rsidRDefault="007435B7" w:rsidP="007435B7">
      <w:pPr>
        <w:ind w:left="-5"/>
      </w:pPr>
      <w:r>
        <w:t xml:space="preserve">Number of Lights, N= 0.44 </w:t>
      </w:r>
    </w:p>
    <w:p w14:paraId="4CC79629" w14:textId="12A6CEF1" w:rsidR="007435B7" w:rsidRDefault="00EB082B" w:rsidP="00EB082B">
      <w:pPr>
        <w:spacing w:after="160" w:line="259" w:lineRule="auto"/>
        <w:ind w:left="-5"/>
      </w:pPr>
      <w:r>
        <w:rPr>
          <w:b/>
        </w:rPr>
        <w:t>So, 1</w:t>
      </w:r>
      <w:r w:rsidR="007435B7">
        <w:rPr>
          <w:b/>
        </w:rPr>
        <w:t xml:space="preserve"> Ceiling Mounted Light Bulb </w:t>
      </w:r>
      <w:proofErr w:type="gramStart"/>
      <w:r w:rsidR="007435B7">
        <w:rPr>
          <w:b/>
        </w:rPr>
        <w:t>is  required</w:t>
      </w:r>
      <w:proofErr w:type="gramEnd"/>
      <w:r w:rsidR="007435B7">
        <w:rPr>
          <w:b/>
        </w:rPr>
        <w:t xml:space="preserve">. </w:t>
      </w:r>
    </w:p>
    <w:p w14:paraId="1FD89145" w14:textId="77777777" w:rsidR="007435B7" w:rsidRPr="00EB082B" w:rsidRDefault="007435B7" w:rsidP="007435B7">
      <w:pPr>
        <w:spacing w:after="143" w:line="259" w:lineRule="auto"/>
        <w:ind w:left="-5"/>
        <w:rPr>
          <w:u w:val="single"/>
        </w:rPr>
      </w:pPr>
      <w:r w:rsidRPr="00EB082B">
        <w:rPr>
          <w:b/>
          <w:i/>
          <w:u w:val="single"/>
        </w:rPr>
        <w:t xml:space="preserve">Stairs: </w:t>
      </w:r>
    </w:p>
    <w:p w14:paraId="5249BD89" w14:textId="77777777" w:rsidR="007435B7" w:rsidRDefault="007435B7" w:rsidP="007435B7">
      <w:pPr>
        <w:spacing w:after="187"/>
        <w:ind w:left="-5"/>
      </w:pPr>
      <w:r>
        <w:t xml:space="preserve">Area= 7’3.5” x 9’=65.625 </w:t>
      </w:r>
      <w:proofErr w:type="spellStart"/>
      <w:r>
        <w:t>sqft</w:t>
      </w:r>
      <w:proofErr w:type="spellEnd"/>
      <w:r>
        <w:t xml:space="preserve"> = (65.625 x </w:t>
      </w:r>
      <w:proofErr w:type="gramStart"/>
      <w:r>
        <w:t>0.092903)m</w:t>
      </w:r>
      <w:proofErr w:type="gramEnd"/>
      <w:r>
        <w:rPr>
          <w:vertAlign w:val="superscript"/>
        </w:rPr>
        <w:t>2</w:t>
      </w:r>
      <w:r>
        <w:t xml:space="preserve"> =6.09 m</w:t>
      </w:r>
      <w:r>
        <w:rPr>
          <w:vertAlign w:val="superscript"/>
        </w:rPr>
        <w:t>2</w:t>
      </w:r>
      <w:r>
        <w:t xml:space="preserve">  </w:t>
      </w:r>
    </w:p>
    <w:p w14:paraId="71F916D2" w14:textId="77777777" w:rsidR="007435B7" w:rsidRDefault="007435B7" w:rsidP="007435B7">
      <w:pPr>
        <w:spacing w:after="191"/>
        <w:ind w:left="-5"/>
      </w:pPr>
      <w:r>
        <w:t>Illuminance, E= 70Lumen/m</w:t>
      </w:r>
      <w:r>
        <w:rPr>
          <w:vertAlign w:val="superscript"/>
        </w:rPr>
        <w:t>2</w:t>
      </w:r>
      <w:r>
        <w:t xml:space="preserve">  </w:t>
      </w:r>
    </w:p>
    <w:p w14:paraId="7BED5F43" w14:textId="77777777" w:rsidR="007435B7" w:rsidRDefault="007435B7" w:rsidP="007435B7">
      <w:pPr>
        <w:ind w:left="-5"/>
      </w:pPr>
      <w:r>
        <w:t xml:space="preserve">Light Loss Factor and Utilization Factor, LLF x UF = 0.7 </w:t>
      </w:r>
    </w:p>
    <w:p w14:paraId="5C6C799C" w14:textId="77777777" w:rsidR="007435B7" w:rsidRDefault="007435B7" w:rsidP="007435B7">
      <w:pPr>
        <w:ind w:left="-5"/>
      </w:pPr>
      <w:r>
        <w:t xml:space="preserve">Number of lights per </w:t>
      </w:r>
      <w:proofErr w:type="spellStart"/>
      <w:r>
        <w:t>illuminaire</w:t>
      </w:r>
      <w:proofErr w:type="spellEnd"/>
      <w:r>
        <w:t xml:space="preserve">, n=1 </w:t>
      </w:r>
    </w:p>
    <w:p w14:paraId="488241A5" w14:textId="77777777" w:rsidR="007435B7" w:rsidRDefault="007435B7" w:rsidP="007435B7">
      <w:pPr>
        <w:ind w:left="-5"/>
      </w:pPr>
      <w:r>
        <w:t xml:space="preserve">Flux= 1250 Lumen (20W Energy Saving Bulb and Fluorescent Tube Light) </w:t>
      </w:r>
    </w:p>
    <w:p w14:paraId="481D26F7" w14:textId="77777777" w:rsidR="007435B7" w:rsidRDefault="007435B7" w:rsidP="007435B7">
      <w:pPr>
        <w:ind w:left="-5"/>
      </w:pPr>
      <w:r>
        <w:t xml:space="preserve">Number of Lights, N= 0.4872 </w:t>
      </w:r>
    </w:p>
    <w:p w14:paraId="216CAB46" w14:textId="7588CD62" w:rsidR="007435B7" w:rsidRDefault="00EB082B" w:rsidP="007435B7">
      <w:pPr>
        <w:spacing w:after="160" w:line="259" w:lineRule="auto"/>
        <w:ind w:left="-5"/>
      </w:pPr>
      <w:r>
        <w:rPr>
          <w:b/>
        </w:rPr>
        <w:t>So, 1</w:t>
      </w:r>
      <w:r w:rsidR="007435B7">
        <w:rPr>
          <w:b/>
        </w:rPr>
        <w:t xml:space="preserve"> Ceiling mounted Light Bulb </w:t>
      </w:r>
      <w:r w:rsidR="002823C3">
        <w:rPr>
          <w:b/>
        </w:rPr>
        <w:t>is required</w:t>
      </w:r>
      <w:r w:rsidR="007435B7">
        <w:rPr>
          <w:b/>
        </w:rPr>
        <w:t xml:space="preserve">. </w:t>
      </w:r>
    </w:p>
    <w:p w14:paraId="60F3523A" w14:textId="7DEDE0CE" w:rsidR="00DA7C9E" w:rsidRDefault="007435B7" w:rsidP="007435B7">
      <w:pPr>
        <w:spacing w:after="160" w:line="259" w:lineRule="auto"/>
        <w:ind w:left="-5"/>
        <w:rPr>
          <w:b/>
          <w:sz w:val="22"/>
        </w:rPr>
      </w:pPr>
      <w:r>
        <w:rPr>
          <w:b/>
        </w:rPr>
        <w:t>Also 1 Light Bulb and 1 Fan outside the entrance gate</w:t>
      </w:r>
      <w:r>
        <w:rPr>
          <w:b/>
          <w:sz w:val="22"/>
        </w:rPr>
        <w:t xml:space="preserve">. </w:t>
      </w:r>
    </w:p>
    <w:p w14:paraId="2F9FCE4E" w14:textId="57CB268C" w:rsidR="00DA7C9E" w:rsidRPr="00B730A9" w:rsidRDefault="00DA7C9E" w:rsidP="00B730A9">
      <w:pPr>
        <w:rPr>
          <w:b/>
          <w:sz w:val="22"/>
        </w:rPr>
      </w:pPr>
      <w:r>
        <w:rPr>
          <w:b/>
          <w:sz w:val="22"/>
        </w:rPr>
        <w:br w:type="page"/>
      </w:r>
    </w:p>
    <w:p w14:paraId="02AC24CA" w14:textId="76A032CD" w:rsidR="00DA7C9E" w:rsidRPr="00DA7C9E" w:rsidRDefault="00DA7C9E" w:rsidP="00DA7C9E">
      <w:pPr>
        <w:pStyle w:val="Heading2"/>
        <w:spacing w:before="30" w:after="30"/>
        <w:rPr>
          <w:rFonts w:ascii="Palatino Linotype" w:hAnsi="Palatino Linotype"/>
          <w:sz w:val="28"/>
          <w:szCs w:val="28"/>
        </w:rPr>
      </w:pPr>
      <w:bookmarkStart w:id="27" w:name="_Toc156767560"/>
      <w:r w:rsidRPr="00DA7C9E">
        <w:rPr>
          <w:rFonts w:ascii="Palatino Linotype" w:hAnsi="Palatino Linotype"/>
          <w:sz w:val="28"/>
          <w:szCs w:val="28"/>
        </w:rPr>
        <w:lastRenderedPageBreak/>
        <w:t>NUMBER OF LIGHT &amp; FAN REQUIRED (FOR 1ST &amp; 2</w:t>
      </w:r>
      <w:proofErr w:type="gramStart"/>
      <w:r w:rsidRPr="00DA7C9E">
        <w:rPr>
          <w:rFonts w:ascii="Palatino Linotype" w:hAnsi="Palatino Linotype"/>
          <w:sz w:val="28"/>
          <w:szCs w:val="28"/>
          <w:vertAlign w:val="superscript"/>
        </w:rPr>
        <w:t>ND</w:t>
      </w:r>
      <w:r>
        <w:rPr>
          <w:rFonts w:ascii="Palatino Linotype" w:hAnsi="Palatino Linotype"/>
          <w:sz w:val="28"/>
          <w:szCs w:val="28"/>
        </w:rPr>
        <w:t xml:space="preserve"> </w:t>
      </w:r>
      <w:r w:rsidRPr="00DA7C9E">
        <w:rPr>
          <w:rFonts w:ascii="Palatino Linotype" w:hAnsi="Palatino Linotype"/>
          <w:sz w:val="28"/>
          <w:szCs w:val="28"/>
        </w:rPr>
        <w:t xml:space="preserve"> FLOOR</w:t>
      </w:r>
      <w:proofErr w:type="gramEnd"/>
      <w:r w:rsidRPr="00DA7C9E">
        <w:rPr>
          <w:rFonts w:ascii="Palatino Linotype" w:hAnsi="Palatino Linotype"/>
          <w:sz w:val="28"/>
          <w:szCs w:val="28"/>
        </w:rPr>
        <w:t>)</w:t>
      </w:r>
      <w:bookmarkEnd w:id="27"/>
    </w:p>
    <w:p w14:paraId="3F16C319" w14:textId="77777777" w:rsidR="00B730A9" w:rsidRDefault="00B730A9" w:rsidP="00B730A9">
      <w:pPr>
        <w:spacing w:after="143" w:line="259" w:lineRule="auto"/>
        <w:rPr>
          <w:b/>
          <w:i/>
        </w:rPr>
      </w:pPr>
    </w:p>
    <w:p w14:paraId="2A98F78B" w14:textId="2792A027" w:rsidR="007435B7" w:rsidRPr="00E76F64" w:rsidRDefault="007435B7" w:rsidP="00B730A9">
      <w:pPr>
        <w:spacing w:after="143" w:line="259" w:lineRule="auto"/>
        <w:rPr>
          <w:u w:val="single"/>
        </w:rPr>
      </w:pPr>
      <w:r w:rsidRPr="00E76F64">
        <w:rPr>
          <w:b/>
          <w:i/>
          <w:u w:val="single"/>
        </w:rPr>
        <w:t>Bedroom</w:t>
      </w:r>
      <w:r w:rsidR="00DA7C9E" w:rsidRPr="00E76F64">
        <w:rPr>
          <w:b/>
          <w:i/>
          <w:u w:val="single"/>
        </w:rPr>
        <w:t>-1</w:t>
      </w:r>
      <w:r w:rsidRPr="00E76F64">
        <w:rPr>
          <w:b/>
          <w:i/>
          <w:u w:val="single"/>
        </w:rPr>
        <w:t xml:space="preserve">:  </w:t>
      </w:r>
    </w:p>
    <w:p w14:paraId="495D6909" w14:textId="7EFD0F0B" w:rsidR="007435B7" w:rsidRDefault="007435B7" w:rsidP="007435B7">
      <w:pPr>
        <w:spacing w:after="189"/>
        <w:ind w:left="-5"/>
      </w:pPr>
      <w:r>
        <w:t xml:space="preserve">Area= 11’7” x 12’8” =144.15 </w:t>
      </w:r>
      <w:proofErr w:type="spellStart"/>
      <w:r>
        <w:t>sqft</w:t>
      </w:r>
      <w:proofErr w:type="spellEnd"/>
      <w:r>
        <w:t xml:space="preserve"> = (144.15 x </w:t>
      </w:r>
      <w:r w:rsidR="00DA7C9E">
        <w:t>0.092903) m</w:t>
      </w:r>
      <w:r>
        <w:rPr>
          <w:vertAlign w:val="superscript"/>
        </w:rPr>
        <w:t>2</w:t>
      </w:r>
      <w:r>
        <w:t xml:space="preserve"> =13.4 m</w:t>
      </w:r>
      <w:r>
        <w:rPr>
          <w:vertAlign w:val="superscript"/>
        </w:rPr>
        <w:t>2</w:t>
      </w:r>
      <w:r>
        <w:t xml:space="preserve">  </w:t>
      </w:r>
    </w:p>
    <w:p w14:paraId="1F935A6F" w14:textId="77777777" w:rsidR="007435B7" w:rsidRDefault="007435B7" w:rsidP="007435B7">
      <w:pPr>
        <w:spacing w:after="189"/>
        <w:ind w:left="-5"/>
      </w:pPr>
      <w:r>
        <w:t>Illuminance, E= 100 Lumen/m</w:t>
      </w:r>
      <w:r>
        <w:rPr>
          <w:vertAlign w:val="superscript"/>
        </w:rPr>
        <w:t>2</w:t>
      </w:r>
      <w:r>
        <w:t xml:space="preserve">  </w:t>
      </w:r>
    </w:p>
    <w:p w14:paraId="730117D5" w14:textId="77777777" w:rsidR="007435B7" w:rsidRDefault="007435B7" w:rsidP="007435B7">
      <w:pPr>
        <w:ind w:left="-5"/>
      </w:pPr>
      <w:r>
        <w:t xml:space="preserve">Light Loss Factor and Utilization Factor, LLF x UF = 0.7 </w:t>
      </w:r>
    </w:p>
    <w:p w14:paraId="0BFC3979" w14:textId="77777777" w:rsidR="007435B7" w:rsidRDefault="007435B7" w:rsidP="007435B7">
      <w:pPr>
        <w:ind w:left="-5"/>
      </w:pPr>
      <w:r>
        <w:t xml:space="preserve">Number of lights per </w:t>
      </w:r>
      <w:proofErr w:type="spellStart"/>
      <w:r>
        <w:t>illuminaire</w:t>
      </w:r>
      <w:proofErr w:type="spellEnd"/>
      <w:r>
        <w:t xml:space="preserve">, n=1 </w:t>
      </w:r>
    </w:p>
    <w:p w14:paraId="66358A6E" w14:textId="77777777" w:rsidR="007435B7" w:rsidRDefault="007435B7" w:rsidP="007435B7">
      <w:pPr>
        <w:ind w:left="-5"/>
      </w:pPr>
      <w:r>
        <w:t xml:space="preserve">Flux= 1250 Lumen (20W Energy Saving Bulb and Fluorescent Tube Light) </w:t>
      </w:r>
    </w:p>
    <w:p w14:paraId="2F0C95FF" w14:textId="77777777" w:rsidR="007435B7" w:rsidRDefault="007435B7" w:rsidP="007435B7">
      <w:pPr>
        <w:ind w:left="-5"/>
      </w:pPr>
      <w:r>
        <w:t xml:space="preserve">Number of Lights, N= 1.53 </w:t>
      </w:r>
    </w:p>
    <w:p w14:paraId="10E33108" w14:textId="54C33760" w:rsidR="007435B7" w:rsidRDefault="00DA7C9E" w:rsidP="007435B7">
      <w:pPr>
        <w:spacing w:after="160" w:line="259" w:lineRule="auto"/>
        <w:ind w:left="-5"/>
      </w:pPr>
      <w:r>
        <w:rPr>
          <w:b/>
        </w:rPr>
        <w:t>So, 1</w:t>
      </w:r>
      <w:r w:rsidR="007435B7">
        <w:rPr>
          <w:b/>
        </w:rPr>
        <w:t xml:space="preserve"> Light </w:t>
      </w:r>
      <w:proofErr w:type="gramStart"/>
      <w:r w:rsidR="007435B7">
        <w:rPr>
          <w:b/>
        </w:rPr>
        <w:t>bulbs</w:t>
      </w:r>
      <w:proofErr w:type="gramEnd"/>
      <w:r w:rsidR="007435B7">
        <w:rPr>
          <w:b/>
        </w:rPr>
        <w:t xml:space="preserve"> and 1 Tube Light are required. </w:t>
      </w:r>
    </w:p>
    <w:p w14:paraId="76DCA7C4" w14:textId="77777777" w:rsidR="007435B7" w:rsidRDefault="007435B7" w:rsidP="007435B7">
      <w:pPr>
        <w:ind w:left="-5"/>
      </w:pPr>
      <w:r>
        <w:t xml:space="preserve">Number of Fans= 1.44 </w:t>
      </w:r>
    </w:p>
    <w:p w14:paraId="1508A1D8" w14:textId="235727F6" w:rsidR="007435B7" w:rsidRDefault="007435B7" w:rsidP="00B730A9">
      <w:pPr>
        <w:spacing w:after="160" w:line="259" w:lineRule="auto"/>
        <w:ind w:left="-5"/>
      </w:pPr>
      <w:r>
        <w:rPr>
          <w:b/>
        </w:rPr>
        <w:t>So, 1 Fan is required.</w:t>
      </w:r>
      <w:r>
        <w:t xml:space="preserve">  </w:t>
      </w:r>
    </w:p>
    <w:p w14:paraId="5E51DC2D" w14:textId="77777777" w:rsidR="00E76F64" w:rsidRPr="00B730A9" w:rsidRDefault="00E76F64" w:rsidP="00E76F64">
      <w:pPr>
        <w:spacing w:after="143" w:line="259" w:lineRule="auto"/>
        <w:ind w:left="720"/>
        <w:rPr>
          <w:u w:val="single"/>
        </w:rPr>
      </w:pPr>
      <w:r w:rsidRPr="00B730A9">
        <w:rPr>
          <w:b/>
          <w:i/>
          <w:u w:val="single"/>
        </w:rPr>
        <w:t xml:space="preserve">Bathroom: </w:t>
      </w:r>
    </w:p>
    <w:p w14:paraId="0578804B" w14:textId="77777777" w:rsidR="00E76F64" w:rsidRDefault="00E76F64" w:rsidP="00E76F64">
      <w:pPr>
        <w:spacing w:after="189"/>
        <w:ind w:left="720"/>
      </w:pPr>
      <w:r>
        <w:t xml:space="preserve">Area= 7’4” x 3’10” =28.11 </w:t>
      </w:r>
      <w:proofErr w:type="spellStart"/>
      <w:r>
        <w:t>sqft</w:t>
      </w:r>
      <w:proofErr w:type="spellEnd"/>
      <w:r>
        <w:t xml:space="preserve"> = (28.11 x </w:t>
      </w:r>
      <w:proofErr w:type="gramStart"/>
      <w:r>
        <w:t>0.092903)m</w:t>
      </w:r>
      <w:proofErr w:type="gramEnd"/>
      <w:r>
        <w:rPr>
          <w:vertAlign w:val="superscript"/>
        </w:rPr>
        <w:t>2</w:t>
      </w:r>
      <w:r>
        <w:t xml:space="preserve"> =2.61 m</w:t>
      </w:r>
      <w:r>
        <w:rPr>
          <w:vertAlign w:val="superscript"/>
        </w:rPr>
        <w:t>2</w:t>
      </w:r>
      <w:r>
        <w:t xml:space="preserve">  </w:t>
      </w:r>
    </w:p>
    <w:p w14:paraId="7ADE7DD5" w14:textId="77777777" w:rsidR="00E76F64" w:rsidRDefault="00E76F64" w:rsidP="00E76F64">
      <w:pPr>
        <w:spacing w:after="189"/>
        <w:ind w:left="720"/>
      </w:pPr>
      <w:r>
        <w:t>Illuminance, E= 100 Lumen/m</w:t>
      </w:r>
      <w:r>
        <w:rPr>
          <w:vertAlign w:val="superscript"/>
        </w:rPr>
        <w:t>2</w:t>
      </w:r>
      <w:r>
        <w:t xml:space="preserve">  </w:t>
      </w:r>
    </w:p>
    <w:p w14:paraId="448E443F" w14:textId="77777777" w:rsidR="00E76F64" w:rsidRDefault="00E76F64" w:rsidP="00E76F64">
      <w:pPr>
        <w:ind w:left="720"/>
      </w:pPr>
      <w:r>
        <w:t xml:space="preserve">Light Loss Factor and Utilization Factor, LLF x UF = 0.7 </w:t>
      </w:r>
    </w:p>
    <w:p w14:paraId="20DD0612" w14:textId="77777777" w:rsidR="00E76F64" w:rsidRDefault="00E76F64" w:rsidP="00E76F64">
      <w:pPr>
        <w:ind w:left="720"/>
      </w:pPr>
      <w:r>
        <w:t xml:space="preserve">Number of lights per </w:t>
      </w:r>
      <w:proofErr w:type="spellStart"/>
      <w:r>
        <w:t>illuminaire</w:t>
      </w:r>
      <w:proofErr w:type="spellEnd"/>
      <w:r>
        <w:t xml:space="preserve">, n=1 </w:t>
      </w:r>
    </w:p>
    <w:p w14:paraId="5A3EAA91" w14:textId="77777777" w:rsidR="00E76F64" w:rsidRDefault="00E76F64" w:rsidP="00E76F64">
      <w:pPr>
        <w:ind w:left="720"/>
      </w:pPr>
      <w:r>
        <w:t xml:space="preserve">Flux= 1250 Lumen (20W Energy Saving Bulb and Fluorescent Tube Light) </w:t>
      </w:r>
    </w:p>
    <w:p w14:paraId="31226833" w14:textId="77777777" w:rsidR="00E76F64" w:rsidRDefault="00E76F64" w:rsidP="00E76F64">
      <w:pPr>
        <w:ind w:left="720"/>
      </w:pPr>
      <w:r>
        <w:t xml:space="preserve">Number of Lights, N= 0.298 </w:t>
      </w:r>
    </w:p>
    <w:p w14:paraId="1004391B" w14:textId="77777777" w:rsidR="00E76F64" w:rsidRDefault="00E76F64" w:rsidP="00E76F64">
      <w:pPr>
        <w:spacing w:after="160" w:line="259" w:lineRule="auto"/>
        <w:ind w:left="720"/>
      </w:pPr>
      <w:r>
        <w:rPr>
          <w:b/>
        </w:rPr>
        <w:t xml:space="preserve">So, 1 Light </w:t>
      </w:r>
      <w:proofErr w:type="gramStart"/>
      <w:r>
        <w:rPr>
          <w:b/>
        </w:rPr>
        <w:t>Bulb  is</w:t>
      </w:r>
      <w:proofErr w:type="gramEnd"/>
      <w:r>
        <w:rPr>
          <w:b/>
        </w:rPr>
        <w:t xml:space="preserve"> required. </w:t>
      </w:r>
    </w:p>
    <w:p w14:paraId="07359CF6" w14:textId="77777777" w:rsidR="007435B7" w:rsidRPr="00B730A9" w:rsidRDefault="007435B7" w:rsidP="00E76F64">
      <w:pPr>
        <w:spacing w:after="143" w:line="259" w:lineRule="auto"/>
        <w:ind w:left="720"/>
        <w:rPr>
          <w:u w:val="single"/>
        </w:rPr>
      </w:pPr>
      <w:r w:rsidRPr="00B730A9">
        <w:rPr>
          <w:b/>
          <w:i/>
          <w:u w:val="single"/>
        </w:rPr>
        <w:t xml:space="preserve">Veranda: </w:t>
      </w:r>
    </w:p>
    <w:p w14:paraId="2ED33367" w14:textId="77777777" w:rsidR="007435B7" w:rsidRDefault="007435B7" w:rsidP="00E76F64">
      <w:pPr>
        <w:spacing w:after="187"/>
        <w:ind w:left="720"/>
      </w:pPr>
      <w:r>
        <w:t xml:space="preserve">Area= 13’8” x 3’ =41 </w:t>
      </w:r>
      <w:proofErr w:type="spellStart"/>
      <w:r>
        <w:t>sqft</w:t>
      </w:r>
      <w:proofErr w:type="spellEnd"/>
      <w:r>
        <w:t xml:space="preserve"> = (41 x </w:t>
      </w:r>
      <w:proofErr w:type="gramStart"/>
      <w:r>
        <w:t>0.092903)m</w:t>
      </w:r>
      <w:proofErr w:type="gramEnd"/>
      <w:r>
        <w:rPr>
          <w:vertAlign w:val="superscript"/>
        </w:rPr>
        <w:t>2</w:t>
      </w:r>
      <w:r>
        <w:t xml:space="preserve"> =3.81 m</w:t>
      </w:r>
      <w:r>
        <w:rPr>
          <w:vertAlign w:val="superscript"/>
        </w:rPr>
        <w:t>2</w:t>
      </w:r>
      <w:r>
        <w:t xml:space="preserve">  </w:t>
      </w:r>
    </w:p>
    <w:p w14:paraId="7767CC6F" w14:textId="77777777" w:rsidR="007435B7" w:rsidRDefault="007435B7" w:rsidP="00E76F64">
      <w:pPr>
        <w:spacing w:after="191"/>
        <w:ind w:left="720"/>
      </w:pPr>
      <w:r>
        <w:t>Illuminance, E= 70 Lumen/m</w:t>
      </w:r>
      <w:r>
        <w:rPr>
          <w:vertAlign w:val="superscript"/>
        </w:rPr>
        <w:t>2</w:t>
      </w:r>
      <w:r>
        <w:t xml:space="preserve">  </w:t>
      </w:r>
    </w:p>
    <w:p w14:paraId="641AAC3E" w14:textId="77777777" w:rsidR="007435B7" w:rsidRDefault="007435B7" w:rsidP="00E76F64">
      <w:pPr>
        <w:ind w:left="720"/>
      </w:pPr>
      <w:r>
        <w:t xml:space="preserve">Light Loss Factor and Utilization Factor, LLF x UF = 0.7 </w:t>
      </w:r>
    </w:p>
    <w:p w14:paraId="6E4EB258" w14:textId="77777777" w:rsidR="007435B7" w:rsidRDefault="007435B7" w:rsidP="00E76F64">
      <w:pPr>
        <w:ind w:left="720"/>
      </w:pPr>
      <w:r>
        <w:t xml:space="preserve">Number of lights per </w:t>
      </w:r>
      <w:proofErr w:type="spellStart"/>
      <w:r>
        <w:t>illuminaire</w:t>
      </w:r>
      <w:proofErr w:type="spellEnd"/>
      <w:r>
        <w:t xml:space="preserve">, n=1 </w:t>
      </w:r>
    </w:p>
    <w:p w14:paraId="5C1CC26B" w14:textId="77777777" w:rsidR="007435B7" w:rsidRDefault="007435B7" w:rsidP="00E76F64">
      <w:pPr>
        <w:ind w:left="720"/>
      </w:pPr>
      <w:r>
        <w:t xml:space="preserve">Flux= 350 Lumen (20W Energy Saving Bulb and Fluorescent Tube Light) </w:t>
      </w:r>
    </w:p>
    <w:p w14:paraId="565B64CD" w14:textId="77777777" w:rsidR="007435B7" w:rsidRDefault="007435B7" w:rsidP="00E76F64">
      <w:pPr>
        <w:ind w:left="720"/>
      </w:pPr>
      <w:r>
        <w:t xml:space="preserve">Number of Lights, N= 1.08 </w:t>
      </w:r>
    </w:p>
    <w:p w14:paraId="568161F6" w14:textId="083A19F9" w:rsidR="007435B7" w:rsidRDefault="007435B7" w:rsidP="00E76F64">
      <w:pPr>
        <w:spacing w:after="160" w:line="259" w:lineRule="auto"/>
        <w:ind w:left="720"/>
      </w:pPr>
      <w:proofErr w:type="gramStart"/>
      <w:r>
        <w:rPr>
          <w:b/>
        </w:rPr>
        <w:t>So,  1</w:t>
      </w:r>
      <w:proofErr w:type="gramEnd"/>
      <w:r>
        <w:rPr>
          <w:b/>
        </w:rPr>
        <w:t xml:space="preserve"> Ceiling Mounted Light bulb is  required </w:t>
      </w:r>
    </w:p>
    <w:p w14:paraId="5DE58D96" w14:textId="77777777" w:rsidR="007435B7" w:rsidRPr="00B730A9" w:rsidRDefault="007435B7" w:rsidP="00B730A9">
      <w:pPr>
        <w:spacing w:after="143" w:line="259" w:lineRule="auto"/>
        <w:ind w:left="-5"/>
        <w:rPr>
          <w:b/>
          <w:i/>
          <w:u w:val="single"/>
        </w:rPr>
      </w:pPr>
      <w:r w:rsidRPr="00B730A9">
        <w:rPr>
          <w:b/>
          <w:i/>
          <w:u w:val="single"/>
        </w:rPr>
        <w:t xml:space="preserve">Bedroom-3: </w:t>
      </w:r>
    </w:p>
    <w:p w14:paraId="1D5F4929" w14:textId="77777777" w:rsidR="007435B7" w:rsidRDefault="007435B7" w:rsidP="007435B7">
      <w:pPr>
        <w:spacing w:after="187"/>
        <w:ind w:left="-5"/>
      </w:pPr>
      <w:r>
        <w:t xml:space="preserve">Area= 11’7” x 12’8” =144.15 </w:t>
      </w:r>
      <w:proofErr w:type="spellStart"/>
      <w:r>
        <w:t>sqft</w:t>
      </w:r>
      <w:proofErr w:type="spellEnd"/>
      <w:r>
        <w:t xml:space="preserve"> = (144.15 x </w:t>
      </w:r>
      <w:proofErr w:type="gramStart"/>
      <w:r>
        <w:t>0.092903)m</w:t>
      </w:r>
      <w:proofErr w:type="gramEnd"/>
      <w:r>
        <w:rPr>
          <w:vertAlign w:val="superscript"/>
        </w:rPr>
        <w:t>2</w:t>
      </w:r>
      <w:r>
        <w:t xml:space="preserve"> =13.4 m</w:t>
      </w:r>
      <w:r>
        <w:rPr>
          <w:vertAlign w:val="superscript"/>
        </w:rPr>
        <w:t>2</w:t>
      </w:r>
      <w:r>
        <w:t xml:space="preserve">  </w:t>
      </w:r>
    </w:p>
    <w:p w14:paraId="6B8679EA" w14:textId="77777777" w:rsidR="007435B7" w:rsidRDefault="007435B7" w:rsidP="007435B7">
      <w:pPr>
        <w:spacing w:after="191"/>
        <w:ind w:left="-5"/>
      </w:pPr>
      <w:r>
        <w:t>Illuminance, E= 100 Lumen/m</w:t>
      </w:r>
      <w:r>
        <w:rPr>
          <w:vertAlign w:val="superscript"/>
        </w:rPr>
        <w:t>2</w:t>
      </w:r>
      <w:r>
        <w:t xml:space="preserve">  </w:t>
      </w:r>
    </w:p>
    <w:p w14:paraId="210005EA" w14:textId="77777777" w:rsidR="007435B7" w:rsidRDefault="007435B7" w:rsidP="007435B7">
      <w:pPr>
        <w:ind w:left="-5"/>
      </w:pPr>
      <w:r>
        <w:t xml:space="preserve">Light Loss Factor and Utilization Factor, LLF x UF = 0.7 </w:t>
      </w:r>
    </w:p>
    <w:p w14:paraId="18EF97E2" w14:textId="77777777" w:rsidR="007435B7" w:rsidRDefault="007435B7" w:rsidP="007435B7">
      <w:pPr>
        <w:ind w:left="-5"/>
      </w:pPr>
      <w:r>
        <w:t xml:space="preserve">Number of lights per </w:t>
      </w:r>
      <w:proofErr w:type="spellStart"/>
      <w:r>
        <w:t>illuminaire</w:t>
      </w:r>
      <w:proofErr w:type="spellEnd"/>
      <w:r>
        <w:t xml:space="preserve">, n=1 </w:t>
      </w:r>
    </w:p>
    <w:p w14:paraId="3AA28395" w14:textId="77777777" w:rsidR="007435B7" w:rsidRDefault="007435B7" w:rsidP="007435B7">
      <w:pPr>
        <w:ind w:left="-5"/>
      </w:pPr>
      <w:r>
        <w:t xml:space="preserve">Flux= 1250 Lumen (20W Energy Saving Bulb and Fluorescent Tube Light) </w:t>
      </w:r>
    </w:p>
    <w:p w14:paraId="079EB3BD" w14:textId="77777777" w:rsidR="007435B7" w:rsidRDefault="007435B7" w:rsidP="007435B7">
      <w:pPr>
        <w:ind w:left="-5"/>
      </w:pPr>
      <w:r>
        <w:t xml:space="preserve">Number of Lights, N= 1.53 </w:t>
      </w:r>
    </w:p>
    <w:p w14:paraId="6E620D82" w14:textId="77777777" w:rsidR="007435B7" w:rsidRDefault="007435B7" w:rsidP="007435B7">
      <w:pPr>
        <w:spacing w:after="160" w:line="259" w:lineRule="auto"/>
        <w:ind w:left="-5"/>
      </w:pPr>
      <w:proofErr w:type="gramStart"/>
      <w:r>
        <w:rPr>
          <w:b/>
        </w:rPr>
        <w:t>So,  1</w:t>
      </w:r>
      <w:proofErr w:type="gramEnd"/>
      <w:r>
        <w:rPr>
          <w:b/>
        </w:rPr>
        <w:t xml:space="preserve"> Light bulbs and 1 Tube Light are required. </w:t>
      </w:r>
    </w:p>
    <w:p w14:paraId="42AD28BD" w14:textId="77777777" w:rsidR="007435B7" w:rsidRDefault="007435B7" w:rsidP="007435B7">
      <w:pPr>
        <w:ind w:left="-5"/>
      </w:pPr>
      <w:r>
        <w:t xml:space="preserve">Number of Fans= 1.44 </w:t>
      </w:r>
    </w:p>
    <w:p w14:paraId="0800C5E3" w14:textId="77777777" w:rsidR="007435B7" w:rsidRDefault="007435B7" w:rsidP="007435B7">
      <w:pPr>
        <w:spacing w:after="160" w:line="259" w:lineRule="auto"/>
        <w:ind w:left="-5"/>
      </w:pPr>
      <w:r>
        <w:rPr>
          <w:b/>
        </w:rPr>
        <w:t>So, 1 Fan is required.</w:t>
      </w:r>
      <w:r>
        <w:t xml:space="preserve">  </w:t>
      </w:r>
    </w:p>
    <w:p w14:paraId="20B4462C" w14:textId="77777777" w:rsidR="007435B7" w:rsidRDefault="007435B7" w:rsidP="007435B7">
      <w:pPr>
        <w:spacing w:after="161" w:line="259" w:lineRule="auto"/>
      </w:pPr>
      <w:r>
        <w:rPr>
          <w:b/>
        </w:rPr>
        <w:lastRenderedPageBreak/>
        <w:t xml:space="preserve"> </w:t>
      </w:r>
    </w:p>
    <w:p w14:paraId="43FC8A55" w14:textId="77777777" w:rsidR="00E76F64" w:rsidRPr="00B730A9" w:rsidRDefault="00E76F64" w:rsidP="00E76F64">
      <w:pPr>
        <w:spacing w:after="143" w:line="259" w:lineRule="auto"/>
        <w:ind w:left="720"/>
        <w:rPr>
          <w:u w:val="single"/>
        </w:rPr>
      </w:pPr>
      <w:r w:rsidRPr="00B730A9">
        <w:rPr>
          <w:b/>
          <w:i/>
          <w:u w:val="single"/>
        </w:rPr>
        <w:t xml:space="preserve">Bathroom: </w:t>
      </w:r>
    </w:p>
    <w:p w14:paraId="4A53AE14" w14:textId="77777777" w:rsidR="00E76F64" w:rsidRDefault="00E76F64" w:rsidP="00E76F64">
      <w:pPr>
        <w:spacing w:after="189"/>
        <w:ind w:left="720"/>
      </w:pPr>
      <w:r>
        <w:t xml:space="preserve">Area= 7’4” x 3’10” =28.11 </w:t>
      </w:r>
      <w:proofErr w:type="spellStart"/>
      <w:r>
        <w:t>sqft</w:t>
      </w:r>
      <w:proofErr w:type="spellEnd"/>
      <w:r>
        <w:t xml:space="preserve"> = (28.11 x </w:t>
      </w:r>
      <w:proofErr w:type="gramStart"/>
      <w:r>
        <w:t>0.092903)m</w:t>
      </w:r>
      <w:proofErr w:type="gramEnd"/>
      <w:r>
        <w:rPr>
          <w:vertAlign w:val="superscript"/>
        </w:rPr>
        <w:t>2</w:t>
      </w:r>
      <w:r>
        <w:t xml:space="preserve"> =2.61 m</w:t>
      </w:r>
      <w:r>
        <w:rPr>
          <w:vertAlign w:val="superscript"/>
        </w:rPr>
        <w:t>2</w:t>
      </w:r>
      <w:r>
        <w:t xml:space="preserve">  </w:t>
      </w:r>
    </w:p>
    <w:p w14:paraId="074A0EE2" w14:textId="77777777" w:rsidR="00E76F64" w:rsidRDefault="00E76F64" w:rsidP="00E76F64">
      <w:pPr>
        <w:spacing w:after="189"/>
        <w:ind w:left="720"/>
      </w:pPr>
      <w:r>
        <w:t>Illuminance, E= 100 Lumen/m</w:t>
      </w:r>
      <w:r>
        <w:rPr>
          <w:vertAlign w:val="superscript"/>
        </w:rPr>
        <w:t>2</w:t>
      </w:r>
      <w:r>
        <w:t xml:space="preserve">  </w:t>
      </w:r>
    </w:p>
    <w:p w14:paraId="3F29B0DE" w14:textId="77777777" w:rsidR="00E76F64" w:rsidRDefault="00E76F64" w:rsidP="00E76F64">
      <w:pPr>
        <w:ind w:left="720"/>
      </w:pPr>
      <w:r>
        <w:t xml:space="preserve">Light Loss Factor and Utilization Factor, LLF x UF = 0.7 </w:t>
      </w:r>
    </w:p>
    <w:p w14:paraId="3D731A67" w14:textId="77777777" w:rsidR="00E76F64" w:rsidRDefault="00E76F64" w:rsidP="00E76F64">
      <w:pPr>
        <w:ind w:left="720"/>
      </w:pPr>
      <w:r>
        <w:t xml:space="preserve">Number of lights per </w:t>
      </w:r>
      <w:proofErr w:type="spellStart"/>
      <w:r>
        <w:t>illuminaire</w:t>
      </w:r>
      <w:proofErr w:type="spellEnd"/>
      <w:r>
        <w:t xml:space="preserve">, n=1 </w:t>
      </w:r>
    </w:p>
    <w:p w14:paraId="03C8AE86" w14:textId="77777777" w:rsidR="00E76F64" w:rsidRDefault="00E76F64" w:rsidP="00E76F64">
      <w:pPr>
        <w:ind w:left="720"/>
      </w:pPr>
      <w:r>
        <w:t xml:space="preserve">Flux= 1250 Lumen (20W Energy Saving Bulb and </w:t>
      </w:r>
      <w:proofErr w:type="spellStart"/>
      <w:r>
        <w:t>Flouroscent</w:t>
      </w:r>
      <w:proofErr w:type="spellEnd"/>
      <w:r>
        <w:t xml:space="preserve"> Tube Light) </w:t>
      </w:r>
    </w:p>
    <w:p w14:paraId="44DBFAA2" w14:textId="77777777" w:rsidR="00E76F64" w:rsidRDefault="00E76F64" w:rsidP="00E76F64">
      <w:pPr>
        <w:ind w:left="720"/>
      </w:pPr>
      <w:r>
        <w:t xml:space="preserve">Number of Lights, N= 0.298 </w:t>
      </w:r>
    </w:p>
    <w:p w14:paraId="462AFC48" w14:textId="77777777" w:rsidR="00E76F64" w:rsidRDefault="00E76F64" w:rsidP="00E76F64">
      <w:pPr>
        <w:spacing w:after="160" w:line="259" w:lineRule="auto"/>
        <w:ind w:left="720"/>
      </w:pPr>
      <w:r>
        <w:rPr>
          <w:b/>
        </w:rPr>
        <w:t xml:space="preserve">So, 1 Light </w:t>
      </w:r>
      <w:proofErr w:type="gramStart"/>
      <w:r>
        <w:rPr>
          <w:b/>
        </w:rPr>
        <w:t>Bulb  is</w:t>
      </w:r>
      <w:proofErr w:type="gramEnd"/>
      <w:r>
        <w:rPr>
          <w:b/>
        </w:rPr>
        <w:t xml:space="preserve"> required. </w:t>
      </w:r>
    </w:p>
    <w:p w14:paraId="3EF4BC02" w14:textId="77777777" w:rsidR="007435B7" w:rsidRPr="00B730A9" w:rsidRDefault="007435B7" w:rsidP="00E76F64">
      <w:pPr>
        <w:spacing w:after="143" w:line="259" w:lineRule="auto"/>
        <w:ind w:left="720"/>
        <w:rPr>
          <w:u w:val="single"/>
        </w:rPr>
      </w:pPr>
      <w:r w:rsidRPr="00B730A9">
        <w:rPr>
          <w:b/>
          <w:i/>
          <w:u w:val="single"/>
        </w:rPr>
        <w:t xml:space="preserve">Veranda:  </w:t>
      </w:r>
    </w:p>
    <w:p w14:paraId="4DDD7124" w14:textId="77777777" w:rsidR="007435B7" w:rsidRDefault="007435B7" w:rsidP="00E76F64">
      <w:pPr>
        <w:spacing w:after="190"/>
        <w:ind w:left="720"/>
      </w:pPr>
      <w:r>
        <w:t xml:space="preserve">Area= 13’8” x 3’ =41 </w:t>
      </w:r>
      <w:proofErr w:type="spellStart"/>
      <w:r>
        <w:t>sqft</w:t>
      </w:r>
      <w:proofErr w:type="spellEnd"/>
      <w:r>
        <w:t xml:space="preserve"> = (41 x </w:t>
      </w:r>
      <w:proofErr w:type="gramStart"/>
      <w:r>
        <w:t>0.092903)m</w:t>
      </w:r>
      <w:proofErr w:type="gramEnd"/>
      <w:r>
        <w:rPr>
          <w:vertAlign w:val="superscript"/>
        </w:rPr>
        <w:t>2</w:t>
      </w:r>
      <w:r>
        <w:t xml:space="preserve"> =3.81 m</w:t>
      </w:r>
      <w:r>
        <w:rPr>
          <w:vertAlign w:val="superscript"/>
        </w:rPr>
        <w:t>2</w:t>
      </w:r>
      <w:r>
        <w:t xml:space="preserve">  </w:t>
      </w:r>
    </w:p>
    <w:p w14:paraId="434A58CE" w14:textId="77777777" w:rsidR="007435B7" w:rsidRDefault="007435B7" w:rsidP="00E76F64">
      <w:pPr>
        <w:spacing w:after="189"/>
        <w:ind w:left="720"/>
      </w:pPr>
      <w:r>
        <w:t>Illuminance, E= 70 Lumen/m</w:t>
      </w:r>
      <w:r>
        <w:rPr>
          <w:vertAlign w:val="superscript"/>
        </w:rPr>
        <w:t>2</w:t>
      </w:r>
      <w:r>
        <w:t xml:space="preserve">  </w:t>
      </w:r>
    </w:p>
    <w:p w14:paraId="163DB1CD" w14:textId="77777777" w:rsidR="007435B7" w:rsidRDefault="007435B7" w:rsidP="00E76F64">
      <w:pPr>
        <w:ind w:left="720"/>
      </w:pPr>
      <w:r>
        <w:t xml:space="preserve">Light Loss Factor and Utilization Factor, LLF x UF = 0.7 </w:t>
      </w:r>
    </w:p>
    <w:p w14:paraId="57DACC94" w14:textId="77777777" w:rsidR="007435B7" w:rsidRDefault="007435B7" w:rsidP="00E76F64">
      <w:pPr>
        <w:ind w:left="720"/>
      </w:pPr>
      <w:r>
        <w:t xml:space="preserve">Number of lights per </w:t>
      </w:r>
      <w:proofErr w:type="spellStart"/>
      <w:r>
        <w:t>illuminaire</w:t>
      </w:r>
      <w:proofErr w:type="spellEnd"/>
      <w:r>
        <w:t xml:space="preserve">, n=1 </w:t>
      </w:r>
    </w:p>
    <w:p w14:paraId="7FE73210" w14:textId="77777777" w:rsidR="007435B7" w:rsidRDefault="007435B7" w:rsidP="00E76F64">
      <w:pPr>
        <w:ind w:left="720"/>
      </w:pPr>
      <w:r>
        <w:t xml:space="preserve">Flux= 350 Lumen (20W Energy Saving Bulb and Fluorescent Tube Light) </w:t>
      </w:r>
    </w:p>
    <w:p w14:paraId="63788A05" w14:textId="77777777" w:rsidR="007435B7" w:rsidRDefault="007435B7" w:rsidP="00E76F64">
      <w:pPr>
        <w:ind w:left="720"/>
      </w:pPr>
      <w:r>
        <w:t xml:space="preserve">Number of Lights, N= 1.08 </w:t>
      </w:r>
    </w:p>
    <w:p w14:paraId="2253C58C" w14:textId="77777777" w:rsidR="007435B7" w:rsidRDefault="007435B7" w:rsidP="00E76F64">
      <w:pPr>
        <w:spacing w:after="160" w:line="259" w:lineRule="auto"/>
        <w:ind w:left="720"/>
      </w:pPr>
      <w:proofErr w:type="gramStart"/>
      <w:r>
        <w:rPr>
          <w:b/>
        </w:rPr>
        <w:t>So,  1</w:t>
      </w:r>
      <w:proofErr w:type="gramEnd"/>
      <w:r>
        <w:rPr>
          <w:b/>
        </w:rPr>
        <w:t xml:space="preserve"> Ceiling Mounted Light bulb is  required </w:t>
      </w:r>
    </w:p>
    <w:p w14:paraId="41C48559" w14:textId="0B6E9A07" w:rsidR="007435B7" w:rsidRDefault="007435B7" w:rsidP="00E76F64">
      <w:pPr>
        <w:spacing w:line="259" w:lineRule="auto"/>
        <w:ind w:left="725"/>
      </w:pPr>
      <w:r>
        <w:t xml:space="preserve"> </w:t>
      </w:r>
    </w:p>
    <w:p w14:paraId="41A337E8" w14:textId="09169FC9" w:rsidR="007435B7" w:rsidRDefault="007435B7" w:rsidP="007435B7">
      <w:pPr>
        <w:spacing w:after="200" w:line="259" w:lineRule="auto"/>
      </w:pPr>
    </w:p>
    <w:p w14:paraId="1B5FD0CB" w14:textId="6799D797" w:rsidR="007435B7" w:rsidRPr="00E76F64" w:rsidRDefault="007435B7" w:rsidP="007435B7">
      <w:pPr>
        <w:spacing w:after="143" w:line="259" w:lineRule="auto"/>
        <w:ind w:left="-5"/>
        <w:rPr>
          <w:u w:val="single"/>
        </w:rPr>
      </w:pPr>
      <w:r w:rsidRPr="00E76F64">
        <w:rPr>
          <w:b/>
          <w:i/>
          <w:u w:val="single"/>
        </w:rPr>
        <w:t>Bedroom</w:t>
      </w:r>
      <w:r w:rsidR="00E76F64" w:rsidRPr="00E76F64">
        <w:rPr>
          <w:b/>
          <w:i/>
          <w:u w:val="single"/>
        </w:rPr>
        <w:t>-2</w:t>
      </w:r>
      <w:r w:rsidRPr="00E76F64">
        <w:rPr>
          <w:b/>
          <w:i/>
          <w:u w:val="single"/>
        </w:rPr>
        <w:t xml:space="preserve">:  </w:t>
      </w:r>
    </w:p>
    <w:p w14:paraId="45D9C660" w14:textId="77777777" w:rsidR="007435B7" w:rsidRDefault="007435B7" w:rsidP="007435B7">
      <w:pPr>
        <w:spacing w:after="189"/>
        <w:ind w:left="-5"/>
      </w:pPr>
      <w:r>
        <w:t xml:space="preserve">Area= 11’6” x 12’ =138 </w:t>
      </w:r>
      <w:proofErr w:type="spellStart"/>
      <w:r>
        <w:t>sqft</w:t>
      </w:r>
      <w:proofErr w:type="spellEnd"/>
      <w:r>
        <w:t xml:space="preserve"> = (138 x </w:t>
      </w:r>
      <w:proofErr w:type="gramStart"/>
      <w:r>
        <w:t>0.092903)m</w:t>
      </w:r>
      <w:proofErr w:type="gramEnd"/>
      <w:r>
        <w:rPr>
          <w:vertAlign w:val="superscript"/>
        </w:rPr>
        <w:t>2</w:t>
      </w:r>
      <w:r>
        <w:t xml:space="preserve"> =12.82 m</w:t>
      </w:r>
      <w:r>
        <w:rPr>
          <w:vertAlign w:val="superscript"/>
        </w:rPr>
        <w:t>2</w:t>
      </w:r>
      <w:r>
        <w:t xml:space="preserve">  </w:t>
      </w:r>
    </w:p>
    <w:p w14:paraId="4E9C276B" w14:textId="77777777" w:rsidR="007435B7" w:rsidRDefault="007435B7" w:rsidP="007435B7">
      <w:pPr>
        <w:spacing w:after="189"/>
        <w:ind w:left="-5"/>
      </w:pPr>
      <w:r>
        <w:t>Illuminance, E= 100 Lumen/m</w:t>
      </w:r>
      <w:r>
        <w:rPr>
          <w:vertAlign w:val="superscript"/>
        </w:rPr>
        <w:t>2</w:t>
      </w:r>
      <w:r>
        <w:t xml:space="preserve">  </w:t>
      </w:r>
    </w:p>
    <w:p w14:paraId="57A105D7" w14:textId="77777777" w:rsidR="007435B7" w:rsidRDefault="007435B7" w:rsidP="007435B7">
      <w:pPr>
        <w:ind w:left="-5"/>
      </w:pPr>
      <w:r>
        <w:t xml:space="preserve">Light Loss Factor and Utilization Factor, LLF x UF = 0.7 </w:t>
      </w:r>
    </w:p>
    <w:p w14:paraId="5769FE5E" w14:textId="77777777" w:rsidR="007435B7" w:rsidRDefault="007435B7" w:rsidP="007435B7">
      <w:pPr>
        <w:ind w:left="-5"/>
      </w:pPr>
      <w:r>
        <w:t xml:space="preserve">Number of lights per </w:t>
      </w:r>
      <w:proofErr w:type="spellStart"/>
      <w:r>
        <w:t>illuminaire</w:t>
      </w:r>
      <w:proofErr w:type="spellEnd"/>
      <w:r>
        <w:t xml:space="preserve">, n=1 </w:t>
      </w:r>
    </w:p>
    <w:p w14:paraId="18504041" w14:textId="77777777" w:rsidR="007435B7" w:rsidRDefault="007435B7" w:rsidP="007435B7">
      <w:pPr>
        <w:ind w:left="-5"/>
      </w:pPr>
      <w:r>
        <w:t xml:space="preserve">Flux= 1250 Lumen (20W Energy Saving Bulb and Fluorescent Tube Light) </w:t>
      </w:r>
    </w:p>
    <w:p w14:paraId="59BDCADD" w14:textId="77777777" w:rsidR="007435B7" w:rsidRDefault="007435B7" w:rsidP="007435B7">
      <w:pPr>
        <w:ind w:left="-5"/>
      </w:pPr>
      <w:r>
        <w:t xml:space="preserve">Number of Lights, N= 1.47 </w:t>
      </w:r>
    </w:p>
    <w:p w14:paraId="611C648A" w14:textId="77777777" w:rsidR="007435B7" w:rsidRDefault="007435B7" w:rsidP="007435B7">
      <w:pPr>
        <w:spacing w:after="160" w:line="259" w:lineRule="auto"/>
        <w:ind w:left="-5"/>
      </w:pPr>
      <w:proofErr w:type="gramStart"/>
      <w:r>
        <w:rPr>
          <w:b/>
        </w:rPr>
        <w:t>So,  1</w:t>
      </w:r>
      <w:proofErr w:type="gramEnd"/>
      <w:r>
        <w:rPr>
          <w:b/>
        </w:rPr>
        <w:t xml:space="preserve"> Light bulbs and 1 Tube Light are required. </w:t>
      </w:r>
    </w:p>
    <w:p w14:paraId="1949DD53" w14:textId="77777777" w:rsidR="007435B7" w:rsidRDefault="007435B7" w:rsidP="007435B7">
      <w:pPr>
        <w:ind w:left="-5"/>
      </w:pPr>
      <w:r>
        <w:t xml:space="preserve">Number of Fans= 1.38 </w:t>
      </w:r>
    </w:p>
    <w:p w14:paraId="74F38A68" w14:textId="7F93D679" w:rsidR="007435B7" w:rsidRDefault="007435B7" w:rsidP="00B730A9">
      <w:pPr>
        <w:spacing w:after="160" w:line="259" w:lineRule="auto"/>
        <w:ind w:left="-5"/>
      </w:pPr>
      <w:r>
        <w:rPr>
          <w:b/>
        </w:rPr>
        <w:t>So, 1 Fan is required.</w:t>
      </w:r>
      <w:r>
        <w:t xml:space="preserve">  </w:t>
      </w:r>
    </w:p>
    <w:p w14:paraId="3E11B31D" w14:textId="77777777" w:rsidR="007435B7" w:rsidRPr="00E76F64" w:rsidRDefault="007435B7" w:rsidP="00E76F64">
      <w:pPr>
        <w:spacing w:after="143" w:line="259" w:lineRule="auto"/>
        <w:ind w:left="720"/>
        <w:rPr>
          <w:u w:val="single"/>
        </w:rPr>
      </w:pPr>
      <w:r w:rsidRPr="00E76F64">
        <w:rPr>
          <w:b/>
          <w:i/>
          <w:u w:val="single"/>
        </w:rPr>
        <w:t xml:space="preserve">Veranda:  </w:t>
      </w:r>
    </w:p>
    <w:p w14:paraId="481138C6" w14:textId="77777777" w:rsidR="007435B7" w:rsidRDefault="007435B7" w:rsidP="00E76F64">
      <w:pPr>
        <w:spacing w:after="187"/>
        <w:ind w:left="720"/>
      </w:pPr>
      <w:r>
        <w:t xml:space="preserve">Area= 10’ x 2’6” =25 </w:t>
      </w:r>
      <w:proofErr w:type="spellStart"/>
      <w:r>
        <w:t>sqft</w:t>
      </w:r>
      <w:proofErr w:type="spellEnd"/>
      <w:r>
        <w:t xml:space="preserve"> = (25 x </w:t>
      </w:r>
      <w:proofErr w:type="gramStart"/>
      <w:r>
        <w:t>0.092903)m</w:t>
      </w:r>
      <w:proofErr w:type="gramEnd"/>
      <w:r>
        <w:rPr>
          <w:vertAlign w:val="superscript"/>
        </w:rPr>
        <w:t>2</w:t>
      </w:r>
      <w:r>
        <w:t xml:space="preserve"> =2.32 m</w:t>
      </w:r>
      <w:r>
        <w:rPr>
          <w:vertAlign w:val="superscript"/>
        </w:rPr>
        <w:t>2</w:t>
      </w:r>
      <w:r>
        <w:t xml:space="preserve">  </w:t>
      </w:r>
    </w:p>
    <w:p w14:paraId="57BBEA95" w14:textId="77777777" w:rsidR="007435B7" w:rsidRDefault="007435B7" w:rsidP="00E76F64">
      <w:pPr>
        <w:spacing w:after="191"/>
        <w:ind w:left="720"/>
      </w:pPr>
      <w:r>
        <w:t>Illuminance, E= 70 Lumen/m</w:t>
      </w:r>
      <w:r>
        <w:rPr>
          <w:vertAlign w:val="superscript"/>
        </w:rPr>
        <w:t>2</w:t>
      </w:r>
      <w:r>
        <w:t xml:space="preserve">  </w:t>
      </w:r>
    </w:p>
    <w:p w14:paraId="5F232A1F" w14:textId="77777777" w:rsidR="007435B7" w:rsidRDefault="007435B7" w:rsidP="00E76F64">
      <w:pPr>
        <w:ind w:left="720"/>
      </w:pPr>
      <w:r>
        <w:t xml:space="preserve">Light Loss Factor and Utilization Factor, LLF x UF = 0.7 </w:t>
      </w:r>
    </w:p>
    <w:p w14:paraId="6313D8DA" w14:textId="77777777" w:rsidR="007435B7" w:rsidRDefault="007435B7" w:rsidP="00E76F64">
      <w:pPr>
        <w:ind w:left="720"/>
      </w:pPr>
      <w:r>
        <w:t xml:space="preserve">Number of lights per </w:t>
      </w:r>
      <w:proofErr w:type="spellStart"/>
      <w:r>
        <w:t>illuminaire</w:t>
      </w:r>
      <w:proofErr w:type="spellEnd"/>
      <w:r>
        <w:t xml:space="preserve">, n=1 </w:t>
      </w:r>
    </w:p>
    <w:p w14:paraId="05048D4B" w14:textId="77777777" w:rsidR="00B730A9" w:rsidRDefault="007435B7" w:rsidP="00E76F64">
      <w:pPr>
        <w:ind w:left="720"/>
      </w:pPr>
      <w:r>
        <w:t xml:space="preserve">Flux= 350 Lumen (20W Energy Saving Bulb and Fluorescent Tube Light) Number of Lights, N= 0.66 </w:t>
      </w:r>
    </w:p>
    <w:p w14:paraId="577E7BA1" w14:textId="388C9A34" w:rsidR="007435B7" w:rsidRDefault="007435B7" w:rsidP="00E76F64">
      <w:pPr>
        <w:ind w:left="720"/>
      </w:pPr>
      <w:proofErr w:type="gramStart"/>
      <w:r>
        <w:rPr>
          <w:b/>
        </w:rPr>
        <w:t>So,  1</w:t>
      </w:r>
      <w:proofErr w:type="gramEnd"/>
      <w:r>
        <w:rPr>
          <w:b/>
        </w:rPr>
        <w:t xml:space="preserve"> Ceiling Mounted Light bulb is  required </w:t>
      </w:r>
    </w:p>
    <w:p w14:paraId="2A59A163" w14:textId="77777777" w:rsidR="007435B7" w:rsidRDefault="007435B7" w:rsidP="007435B7">
      <w:pPr>
        <w:spacing w:after="39" w:line="259" w:lineRule="auto"/>
      </w:pPr>
      <w:r>
        <w:t xml:space="preserve"> </w:t>
      </w:r>
    </w:p>
    <w:p w14:paraId="10D69D5A" w14:textId="77777777" w:rsidR="00E76F64" w:rsidRDefault="00E76F64">
      <w:pPr>
        <w:rPr>
          <w:b/>
          <w:sz w:val="28"/>
        </w:rPr>
      </w:pPr>
      <w:r>
        <w:rPr>
          <w:b/>
          <w:sz w:val="28"/>
        </w:rPr>
        <w:br w:type="page"/>
      </w:r>
    </w:p>
    <w:p w14:paraId="4B911AE5" w14:textId="279F1670" w:rsidR="007435B7" w:rsidRPr="00E76F64" w:rsidRDefault="007435B7" w:rsidP="00E76F64">
      <w:pPr>
        <w:spacing w:after="143" w:line="259" w:lineRule="auto"/>
        <w:rPr>
          <w:b/>
          <w:i/>
          <w:u w:val="single"/>
        </w:rPr>
      </w:pPr>
      <w:r w:rsidRPr="00E76F64">
        <w:rPr>
          <w:b/>
          <w:i/>
          <w:u w:val="single"/>
        </w:rPr>
        <w:lastRenderedPageBreak/>
        <w:t xml:space="preserve">Guest </w:t>
      </w:r>
      <w:r w:rsidR="00E76F64" w:rsidRPr="00E76F64">
        <w:rPr>
          <w:b/>
          <w:i/>
          <w:u w:val="single"/>
        </w:rPr>
        <w:t>R</w:t>
      </w:r>
      <w:r w:rsidRPr="00E76F64">
        <w:rPr>
          <w:b/>
          <w:i/>
          <w:u w:val="single"/>
        </w:rPr>
        <w:t xml:space="preserve">oom: </w:t>
      </w:r>
    </w:p>
    <w:p w14:paraId="58D9F4BF" w14:textId="77777777" w:rsidR="007435B7" w:rsidRDefault="007435B7" w:rsidP="007435B7">
      <w:pPr>
        <w:spacing w:after="189"/>
        <w:ind w:left="-5"/>
      </w:pPr>
      <w:r>
        <w:t xml:space="preserve">Area= 11’6” x 12’ =138 </w:t>
      </w:r>
      <w:proofErr w:type="spellStart"/>
      <w:r>
        <w:t>sqft</w:t>
      </w:r>
      <w:proofErr w:type="spellEnd"/>
      <w:r>
        <w:t xml:space="preserve"> = (138 x </w:t>
      </w:r>
      <w:proofErr w:type="gramStart"/>
      <w:r>
        <w:t>0.092903)m</w:t>
      </w:r>
      <w:proofErr w:type="gramEnd"/>
      <w:r>
        <w:rPr>
          <w:vertAlign w:val="superscript"/>
        </w:rPr>
        <w:t>2</w:t>
      </w:r>
      <w:r>
        <w:t xml:space="preserve"> =12.82 m</w:t>
      </w:r>
      <w:r>
        <w:rPr>
          <w:vertAlign w:val="superscript"/>
        </w:rPr>
        <w:t>2</w:t>
      </w:r>
      <w:r>
        <w:t xml:space="preserve">  </w:t>
      </w:r>
    </w:p>
    <w:p w14:paraId="3C8F2B2A" w14:textId="77777777" w:rsidR="007435B7" w:rsidRDefault="007435B7" w:rsidP="007435B7">
      <w:pPr>
        <w:spacing w:after="189"/>
        <w:ind w:left="-5"/>
      </w:pPr>
      <w:r>
        <w:t>Illuminance, E= 100 Lumen/m</w:t>
      </w:r>
      <w:r>
        <w:rPr>
          <w:vertAlign w:val="superscript"/>
        </w:rPr>
        <w:t>2</w:t>
      </w:r>
      <w:r>
        <w:t xml:space="preserve">  </w:t>
      </w:r>
    </w:p>
    <w:p w14:paraId="5B77B3B0" w14:textId="77777777" w:rsidR="007435B7" w:rsidRDefault="007435B7" w:rsidP="007435B7">
      <w:pPr>
        <w:ind w:left="-5"/>
      </w:pPr>
      <w:r>
        <w:t xml:space="preserve">Light Loss Factor and Utilization Factor, LLF x UF = 0.7 </w:t>
      </w:r>
    </w:p>
    <w:p w14:paraId="1A354114" w14:textId="77777777" w:rsidR="007435B7" w:rsidRDefault="007435B7" w:rsidP="007435B7">
      <w:pPr>
        <w:ind w:left="-5"/>
      </w:pPr>
      <w:r>
        <w:t xml:space="preserve">Number of lights per </w:t>
      </w:r>
      <w:proofErr w:type="spellStart"/>
      <w:r>
        <w:t>illuminaire</w:t>
      </w:r>
      <w:proofErr w:type="spellEnd"/>
      <w:r>
        <w:t xml:space="preserve">, n=1 </w:t>
      </w:r>
    </w:p>
    <w:p w14:paraId="080E6374" w14:textId="77777777" w:rsidR="007435B7" w:rsidRDefault="007435B7" w:rsidP="007435B7">
      <w:pPr>
        <w:ind w:left="-5"/>
      </w:pPr>
      <w:r>
        <w:t xml:space="preserve">Flux= 1250 Lumen (20W Energy Saving Bulb and Fluorescent Tube Light) </w:t>
      </w:r>
    </w:p>
    <w:p w14:paraId="2B09FBAF" w14:textId="77777777" w:rsidR="007435B7" w:rsidRDefault="007435B7" w:rsidP="007435B7">
      <w:pPr>
        <w:ind w:left="-5"/>
      </w:pPr>
      <w:r>
        <w:t xml:space="preserve">Number of Lights, N= 1.47 </w:t>
      </w:r>
    </w:p>
    <w:p w14:paraId="3909384C" w14:textId="77777777" w:rsidR="007435B7" w:rsidRDefault="007435B7" w:rsidP="007435B7">
      <w:pPr>
        <w:spacing w:after="160" w:line="259" w:lineRule="auto"/>
        <w:ind w:left="-5"/>
      </w:pPr>
      <w:proofErr w:type="gramStart"/>
      <w:r>
        <w:rPr>
          <w:b/>
        </w:rPr>
        <w:t>So,  1</w:t>
      </w:r>
      <w:proofErr w:type="gramEnd"/>
      <w:r>
        <w:rPr>
          <w:b/>
        </w:rPr>
        <w:t xml:space="preserve"> Light bulbs and 1 Tube Light are required. </w:t>
      </w:r>
    </w:p>
    <w:p w14:paraId="31C19FA4" w14:textId="77777777" w:rsidR="007435B7" w:rsidRDefault="007435B7" w:rsidP="007435B7">
      <w:pPr>
        <w:ind w:left="-5"/>
      </w:pPr>
      <w:r>
        <w:t xml:space="preserve">Number of Fans= 1.38 </w:t>
      </w:r>
    </w:p>
    <w:p w14:paraId="275E0C4C" w14:textId="23A37AA5" w:rsidR="007435B7" w:rsidRDefault="007435B7" w:rsidP="00E76F64">
      <w:pPr>
        <w:spacing w:after="160" w:line="259" w:lineRule="auto"/>
        <w:ind w:left="-5"/>
      </w:pPr>
      <w:r>
        <w:rPr>
          <w:b/>
        </w:rPr>
        <w:t>So, 1 Fan is required.</w:t>
      </w:r>
      <w:r>
        <w:t xml:space="preserve">  </w:t>
      </w:r>
    </w:p>
    <w:p w14:paraId="5E0A9A7F" w14:textId="77777777" w:rsidR="007435B7" w:rsidRPr="00E76F64" w:rsidRDefault="007435B7" w:rsidP="00E76F64">
      <w:pPr>
        <w:spacing w:after="143" w:line="259" w:lineRule="auto"/>
        <w:ind w:left="720"/>
        <w:rPr>
          <w:u w:val="single"/>
        </w:rPr>
      </w:pPr>
      <w:r w:rsidRPr="00E76F64">
        <w:rPr>
          <w:b/>
          <w:i/>
          <w:u w:val="single"/>
        </w:rPr>
        <w:t xml:space="preserve">Veranda:  </w:t>
      </w:r>
    </w:p>
    <w:p w14:paraId="57D5E0A3" w14:textId="77777777" w:rsidR="007435B7" w:rsidRDefault="007435B7" w:rsidP="00E76F64">
      <w:pPr>
        <w:spacing w:after="187"/>
        <w:ind w:left="720"/>
      </w:pPr>
      <w:r>
        <w:t xml:space="preserve">Area= 10’ x 2’6” =25 </w:t>
      </w:r>
      <w:proofErr w:type="spellStart"/>
      <w:r>
        <w:t>sqft</w:t>
      </w:r>
      <w:proofErr w:type="spellEnd"/>
      <w:r>
        <w:t xml:space="preserve"> = (25 x </w:t>
      </w:r>
      <w:proofErr w:type="gramStart"/>
      <w:r>
        <w:t>0.092903)m</w:t>
      </w:r>
      <w:proofErr w:type="gramEnd"/>
      <w:r>
        <w:rPr>
          <w:vertAlign w:val="superscript"/>
        </w:rPr>
        <w:t>2</w:t>
      </w:r>
      <w:r>
        <w:t xml:space="preserve"> =2.32 m</w:t>
      </w:r>
      <w:r>
        <w:rPr>
          <w:vertAlign w:val="superscript"/>
        </w:rPr>
        <w:t>2</w:t>
      </w:r>
      <w:r>
        <w:t xml:space="preserve">  </w:t>
      </w:r>
    </w:p>
    <w:p w14:paraId="4317B9A3" w14:textId="77777777" w:rsidR="007435B7" w:rsidRDefault="007435B7" w:rsidP="00E76F64">
      <w:pPr>
        <w:spacing w:after="191"/>
        <w:ind w:left="720"/>
      </w:pPr>
      <w:r>
        <w:t>Illuminance, E= 70 Lumen/m</w:t>
      </w:r>
      <w:r>
        <w:rPr>
          <w:vertAlign w:val="superscript"/>
        </w:rPr>
        <w:t>2</w:t>
      </w:r>
      <w:r>
        <w:t xml:space="preserve">  </w:t>
      </w:r>
    </w:p>
    <w:p w14:paraId="003975B0" w14:textId="77777777" w:rsidR="007435B7" w:rsidRDefault="007435B7" w:rsidP="00E76F64">
      <w:pPr>
        <w:ind w:left="720"/>
      </w:pPr>
      <w:r>
        <w:t xml:space="preserve">Light Loss Factor and Utilization Factor, LLF x UF = 0.7 </w:t>
      </w:r>
    </w:p>
    <w:p w14:paraId="3764A1C0" w14:textId="77777777" w:rsidR="007435B7" w:rsidRDefault="007435B7" w:rsidP="00E76F64">
      <w:pPr>
        <w:ind w:left="720"/>
      </w:pPr>
      <w:r>
        <w:t xml:space="preserve">Number of lights per </w:t>
      </w:r>
      <w:proofErr w:type="spellStart"/>
      <w:r>
        <w:t>illuminaire</w:t>
      </w:r>
      <w:proofErr w:type="spellEnd"/>
      <w:r>
        <w:t xml:space="preserve">, n=1 </w:t>
      </w:r>
    </w:p>
    <w:p w14:paraId="2A9E212A" w14:textId="77777777" w:rsidR="007435B7" w:rsidRDefault="007435B7" w:rsidP="00E76F64">
      <w:pPr>
        <w:ind w:left="720"/>
      </w:pPr>
      <w:r>
        <w:t xml:space="preserve">Flux= 350 Lumen (20W Energy Saving Bulb and Fluorescent Tube Light) </w:t>
      </w:r>
    </w:p>
    <w:p w14:paraId="0F6B0507" w14:textId="77777777" w:rsidR="007435B7" w:rsidRDefault="007435B7" w:rsidP="00E76F64">
      <w:pPr>
        <w:ind w:left="720"/>
      </w:pPr>
      <w:r>
        <w:t xml:space="preserve">Number of Lights, N= 0.66 </w:t>
      </w:r>
    </w:p>
    <w:p w14:paraId="1CD9DF6B" w14:textId="7FB197C8" w:rsidR="007435B7" w:rsidRDefault="007435B7" w:rsidP="007270BE">
      <w:pPr>
        <w:spacing w:after="160" w:line="259" w:lineRule="auto"/>
        <w:ind w:left="720"/>
      </w:pPr>
      <w:proofErr w:type="gramStart"/>
      <w:r>
        <w:rPr>
          <w:b/>
        </w:rPr>
        <w:t>So,  1</w:t>
      </w:r>
      <w:proofErr w:type="gramEnd"/>
      <w:r>
        <w:rPr>
          <w:b/>
        </w:rPr>
        <w:t xml:space="preserve"> Ceiling Mounted Light bulb is  required </w:t>
      </w:r>
    </w:p>
    <w:p w14:paraId="3014BB15" w14:textId="77777777" w:rsidR="007270BE" w:rsidRDefault="007270BE" w:rsidP="007435B7">
      <w:pPr>
        <w:spacing w:after="114" w:line="259" w:lineRule="auto"/>
        <w:ind w:left="-5"/>
        <w:rPr>
          <w:b/>
          <w:i/>
          <w:u w:val="single"/>
        </w:rPr>
      </w:pPr>
    </w:p>
    <w:p w14:paraId="6D5CC8EF" w14:textId="0DDB45E3" w:rsidR="007435B7" w:rsidRPr="007270BE" w:rsidRDefault="007435B7" w:rsidP="007435B7">
      <w:pPr>
        <w:spacing w:after="114" w:line="259" w:lineRule="auto"/>
        <w:ind w:left="-5"/>
        <w:rPr>
          <w:b/>
          <w:i/>
          <w:u w:val="single"/>
        </w:rPr>
      </w:pPr>
      <w:r w:rsidRPr="007270BE">
        <w:rPr>
          <w:b/>
          <w:i/>
          <w:u w:val="single"/>
        </w:rPr>
        <w:t xml:space="preserve">Drawing Room: </w:t>
      </w:r>
    </w:p>
    <w:p w14:paraId="508770E8" w14:textId="77777777" w:rsidR="007435B7" w:rsidRDefault="007435B7" w:rsidP="007435B7">
      <w:pPr>
        <w:spacing w:after="187"/>
        <w:ind w:left="-5"/>
      </w:pPr>
      <w:r>
        <w:t xml:space="preserve">Area= 9’6” x 10’ =95 </w:t>
      </w:r>
      <w:proofErr w:type="spellStart"/>
      <w:r>
        <w:t>sqft</w:t>
      </w:r>
      <w:proofErr w:type="spellEnd"/>
      <w:r>
        <w:t xml:space="preserve"> = (95 x </w:t>
      </w:r>
      <w:proofErr w:type="gramStart"/>
      <w:r>
        <w:t>0.092903)m</w:t>
      </w:r>
      <w:proofErr w:type="gramEnd"/>
      <w:r>
        <w:rPr>
          <w:vertAlign w:val="superscript"/>
        </w:rPr>
        <w:t>2</w:t>
      </w:r>
      <w:r>
        <w:t xml:space="preserve"> =8.83 m</w:t>
      </w:r>
      <w:r>
        <w:rPr>
          <w:vertAlign w:val="superscript"/>
        </w:rPr>
        <w:t>2</w:t>
      </w:r>
      <w:r>
        <w:t xml:space="preserve">  </w:t>
      </w:r>
    </w:p>
    <w:p w14:paraId="77035A08" w14:textId="77777777" w:rsidR="007435B7" w:rsidRDefault="007435B7" w:rsidP="007435B7">
      <w:pPr>
        <w:spacing w:after="191"/>
        <w:ind w:left="-5"/>
      </w:pPr>
      <w:r>
        <w:t>Illuminance, E= 100 Lumen/m</w:t>
      </w:r>
      <w:r>
        <w:rPr>
          <w:vertAlign w:val="superscript"/>
        </w:rPr>
        <w:t>2</w:t>
      </w:r>
      <w:r>
        <w:t xml:space="preserve">  </w:t>
      </w:r>
    </w:p>
    <w:p w14:paraId="56A1D85F" w14:textId="77777777" w:rsidR="007435B7" w:rsidRDefault="007435B7" w:rsidP="007435B7">
      <w:pPr>
        <w:ind w:left="-5"/>
      </w:pPr>
      <w:r>
        <w:t xml:space="preserve">Light Loss Factor and Utilization Factor, LLF x UF = 0.7 </w:t>
      </w:r>
    </w:p>
    <w:p w14:paraId="19F68AE8" w14:textId="77777777" w:rsidR="007435B7" w:rsidRDefault="007435B7" w:rsidP="007435B7">
      <w:pPr>
        <w:ind w:left="-5"/>
      </w:pPr>
      <w:r>
        <w:t xml:space="preserve">Number of lights per </w:t>
      </w:r>
      <w:proofErr w:type="spellStart"/>
      <w:r>
        <w:t>illuminaire</w:t>
      </w:r>
      <w:proofErr w:type="spellEnd"/>
      <w:r>
        <w:t xml:space="preserve">, n=1 </w:t>
      </w:r>
    </w:p>
    <w:p w14:paraId="223BAA51" w14:textId="77777777" w:rsidR="007435B7" w:rsidRDefault="007435B7" w:rsidP="007435B7">
      <w:pPr>
        <w:ind w:left="-5"/>
      </w:pPr>
      <w:r>
        <w:t xml:space="preserve">Flux= 1250 Lumen (20W Energy Saving Bulb and Fluorescent Tube Light) </w:t>
      </w:r>
    </w:p>
    <w:p w14:paraId="6601BC91" w14:textId="77777777" w:rsidR="007435B7" w:rsidRDefault="007435B7" w:rsidP="007435B7">
      <w:pPr>
        <w:ind w:left="-5"/>
      </w:pPr>
      <w:r>
        <w:t xml:space="preserve">Number of Lights, N= 1.008 </w:t>
      </w:r>
    </w:p>
    <w:p w14:paraId="6BABEA07" w14:textId="77777777" w:rsidR="007435B7" w:rsidRDefault="007435B7" w:rsidP="007435B7">
      <w:pPr>
        <w:spacing w:after="160" w:line="259" w:lineRule="auto"/>
        <w:ind w:left="-5"/>
      </w:pPr>
      <w:proofErr w:type="gramStart"/>
      <w:r>
        <w:rPr>
          <w:b/>
        </w:rPr>
        <w:t>So,  1</w:t>
      </w:r>
      <w:proofErr w:type="gramEnd"/>
      <w:r>
        <w:rPr>
          <w:b/>
        </w:rPr>
        <w:t xml:space="preserve"> </w:t>
      </w:r>
      <w:proofErr w:type="spellStart"/>
      <w:r>
        <w:rPr>
          <w:b/>
        </w:rPr>
        <w:t>Tubelight</w:t>
      </w:r>
      <w:proofErr w:type="spellEnd"/>
      <w:r>
        <w:rPr>
          <w:b/>
        </w:rPr>
        <w:t xml:space="preserve"> is required </w:t>
      </w:r>
    </w:p>
    <w:p w14:paraId="3D3E0933" w14:textId="77777777" w:rsidR="007435B7" w:rsidRDefault="007435B7" w:rsidP="007435B7">
      <w:pPr>
        <w:ind w:left="-5"/>
      </w:pPr>
      <w:r>
        <w:t xml:space="preserve">Number of Fans= 0.95 </w:t>
      </w:r>
    </w:p>
    <w:p w14:paraId="179A67CE" w14:textId="5B18BE34" w:rsidR="007435B7" w:rsidRDefault="007435B7" w:rsidP="007270BE">
      <w:pPr>
        <w:spacing w:after="160" w:line="259" w:lineRule="auto"/>
        <w:ind w:left="-5"/>
      </w:pPr>
      <w:r>
        <w:rPr>
          <w:b/>
        </w:rPr>
        <w:t>So, 1 Fan is required.</w:t>
      </w:r>
      <w:r>
        <w:t xml:space="preserve">  </w:t>
      </w:r>
      <w:r>
        <w:rPr>
          <w:b/>
        </w:rPr>
        <w:t xml:space="preserve"> </w:t>
      </w:r>
    </w:p>
    <w:p w14:paraId="198CF838" w14:textId="77777777" w:rsidR="007435B7" w:rsidRPr="007270BE" w:rsidRDefault="007435B7" w:rsidP="007435B7">
      <w:pPr>
        <w:spacing w:after="143" w:line="259" w:lineRule="auto"/>
        <w:ind w:left="-5"/>
        <w:rPr>
          <w:u w:val="single"/>
        </w:rPr>
      </w:pPr>
      <w:r w:rsidRPr="007270BE">
        <w:rPr>
          <w:b/>
          <w:i/>
          <w:u w:val="single"/>
        </w:rPr>
        <w:t xml:space="preserve">Veranda:  </w:t>
      </w:r>
    </w:p>
    <w:p w14:paraId="501B4087" w14:textId="77777777" w:rsidR="007435B7" w:rsidRDefault="007435B7" w:rsidP="007435B7">
      <w:pPr>
        <w:spacing w:after="190"/>
        <w:ind w:left="-5"/>
      </w:pPr>
      <w:r>
        <w:t xml:space="preserve">Area= 10’ x 2’6” =25 </w:t>
      </w:r>
      <w:proofErr w:type="spellStart"/>
      <w:r>
        <w:t>sqft</w:t>
      </w:r>
      <w:proofErr w:type="spellEnd"/>
      <w:r>
        <w:t xml:space="preserve"> = (25 x </w:t>
      </w:r>
      <w:proofErr w:type="gramStart"/>
      <w:r>
        <w:t>0.092903)m</w:t>
      </w:r>
      <w:proofErr w:type="gramEnd"/>
      <w:r>
        <w:rPr>
          <w:vertAlign w:val="superscript"/>
        </w:rPr>
        <w:t>2</w:t>
      </w:r>
      <w:r>
        <w:t xml:space="preserve"> =2.32 m</w:t>
      </w:r>
      <w:r>
        <w:rPr>
          <w:vertAlign w:val="superscript"/>
        </w:rPr>
        <w:t>2</w:t>
      </w:r>
      <w:r>
        <w:t xml:space="preserve">  </w:t>
      </w:r>
    </w:p>
    <w:p w14:paraId="4087601F" w14:textId="77777777" w:rsidR="007435B7" w:rsidRDefault="007435B7" w:rsidP="007435B7">
      <w:pPr>
        <w:spacing w:after="189"/>
        <w:ind w:left="-5"/>
      </w:pPr>
      <w:r>
        <w:t>Illuminance, E= 70 Lumen/m</w:t>
      </w:r>
      <w:r>
        <w:rPr>
          <w:vertAlign w:val="superscript"/>
        </w:rPr>
        <w:t>2</w:t>
      </w:r>
      <w:r>
        <w:t xml:space="preserve">  </w:t>
      </w:r>
    </w:p>
    <w:p w14:paraId="247F6060" w14:textId="77777777" w:rsidR="007435B7" w:rsidRDefault="007435B7" w:rsidP="007435B7">
      <w:pPr>
        <w:ind w:left="-5"/>
      </w:pPr>
      <w:r>
        <w:t xml:space="preserve">Light Loss Factor and Utilization Factor, LLF x UF = 0.7 </w:t>
      </w:r>
    </w:p>
    <w:p w14:paraId="45A117EB" w14:textId="77777777" w:rsidR="007435B7" w:rsidRDefault="007435B7" w:rsidP="007435B7">
      <w:pPr>
        <w:ind w:left="-5"/>
      </w:pPr>
      <w:r>
        <w:t xml:space="preserve">Number of lights per </w:t>
      </w:r>
      <w:proofErr w:type="spellStart"/>
      <w:r>
        <w:t>illuminaire</w:t>
      </w:r>
      <w:proofErr w:type="spellEnd"/>
      <w:r>
        <w:t xml:space="preserve">, n=1 </w:t>
      </w:r>
    </w:p>
    <w:p w14:paraId="501F726E" w14:textId="77777777" w:rsidR="007435B7" w:rsidRDefault="007435B7" w:rsidP="007435B7">
      <w:pPr>
        <w:ind w:left="-5"/>
      </w:pPr>
      <w:r>
        <w:t xml:space="preserve">Flux= 350 Lumen (20W Energy Saving Bulb and Fluorescent Tube Light) </w:t>
      </w:r>
    </w:p>
    <w:p w14:paraId="6175BA8E" w14:textId="77777777" w:rsidR="007435B7" w:rsidRDefault="007435B7" w:rsidP="007435B7">
      <w:pPr>
        <w:ind w:left="-5"/>
      </w:pPr>
      <w:r>
        <w:t xml:space="preserve">Number of Lights, N= 0.66 </w:t>
      </w:r>
    </w:p>
    <w:p w14:paraId="7C82B632" w14:textId="77777777" w:rsidR="007435B7" w:rsidRDefault="007435B7" w:rsidP="007270BE">
      <w:pPr>
        <w:spacing w:after="143" w:line="259" w:lineRule="auto"/>
        <w:ind w:left="-5"/>
      </w:pPr>
      <w:proofErr w:type="gramStart"/>
      <w:r>
        <w:rPr>
          <w:b/>
        </w:rPr>
        <w:t>So,  1</w:t>
      </w:r>
      <w:proofErr w:type="gramEnd"/>
      <w:r>
        <w:rPr>
          <w:b/>
        </w:rPr>
        <w:t xml:space="preserve"> Ceiling Mounted Light bulb is  required </w:t>
      </w:r>
    </w:p>
    <w:p w14:paraId="3D94897C" w14:textId="14E78815" w:rsidR="007270BE" w:rsidRDefault="007435B7" w:rsidP="007435B7">
      <w:pPr>
        <w:spacing w:after="197" w:line="259" w:lineRule="auto"/>
        <w:rPr>
          <w:b/>
        </w:rPr>
      </w:pPr>
      <w:r>
        <w:rPr>
          <w:b/>
        </w:rPr>
        <w:t xml:space="preserve"> </w:t>
      </w:r>
    </w:p>
    <w:p w14:paraId="115C4813" w14:textId="77777777" w:rsidR="007270BE" w:rsidRDefault="007270BE">
      <w:pPr>
        <w:rPr>
          <w:b/>
        </w:rPr>
      </w:pPr>
      <w:r>
        <w:rPr>
          <w:b/>
        </w:rPr>
        <w:br w:type="page"/>
      </w:r>
    </w:p>
    <w:p w14:paraId="106885F3" w14:textId="77777777" w:rsidR="007435B7" w:rsidRDefault="007435B7" w:rsidP="007435B7">
      <w:pPr>
        <w:spacing w:after="197" w:line="259" w:lineRule="auto"/>
      </w:pPr>
    </w:p>
    <w:p w14:paraId="066B347D" w14:textId="77777777" w:rsidR="007435B7" w:rsidRPr="007270BE" w:rsidRDefault="007435B7" w:rsidP="007270BE">
      <w:pPr>
        <w:spacing w:after="143" w:line="259" w:lineRule="auto"/>
        <w:ind w:left="-5"/>
        <w:rPr>
          <w:b/>
          <w:i/>
          <w:u w:val="single"/>
        </w:rPr>
      </w:pPr>
      <w:r w:rsidRPr="007270BE">
        <w:rPr>
          <w:b/>
          <w:i/>
          <w:u w:val="single"/>
        </w:rPr>
        <w:t xml:space="preserve">Study/Prayer Room: </w:t>
      </w:r>
    </w:p>
    <w:p w14:paraId="1CDF303B" w14:textId="77777777" w:rsidR="007435B7" w:rsidRDefault="007435B7" w:rsidP="007435B7">
      <w:pPr>
        <w:spacing w:after="189"/>
        <w:ind w:left="-5"/>
      </w:pPr>
      <w:r>
        <w:t xml:space="preserve">Area= 9’6” x 9’6” =90.25 </w:t>
      </w:r>
      <w:proofErr w:type="spellStart"/>
      <w:r>
        <w:t>sqft</w:t>
      </w:r>
      <w:proofErr w:type="spellEnd"/>
      <w:r>
        <w:t xml:space="preserve"> = (90.25 x </w:t>
      </w:r>
      <w:proofErr w:type="gramStart"/>
      <w:r>
        <w:t>0.092903)m</w:t>
      </w:r>
      <w:proofErr w:type="gramEnd"/>
      <w:r>
        <w:rPr>
          <w:vertAlign w:val="superscript"/>
        </w:rPr>
        <w:t>2</w:t>
      </w:r>
      <w:r>
        <w:t xml:space="preserve"> =8.38 m</w:t>
      </w:r>
      <w:r>
        <w:rPr>
          <w:vertAlign w:val="superscript"/>
        </w:rPr>
        <w:t>2</w:t>
      </w:r>
      <w:r>
        <w:t xml:space="preserve">  </w:t>
      </w:r>
    </w:p>
    <w:p w14:paraId="394A18A8" w14:textId="77777777" w:rsidR="007435B7" w:rsidRDefault="007435B7" w:rsidP="007435B7">
      <w:pPr>
        <w:spacing w:after="189"/>
        <w:ind w:left="-5"/>
      </w:pPr>
      <w:r>
        <w:t>Illuminance, E= 100 Lumen/m</w:t>
      </w:r>
      <w:r>
        <w:rPr>
          <w:vertAlign w:val="superscript"/>
        </w:rPr>
        <w:t>2</w:t>
      </w:r>
      <w:r>
        <w:t xml:space="preserve">  </w:t>
      </w:r>
    </w:p>
    <w:p w14:paraId="6AA0BAF9" w14:textId="77777777" w:rsidR="007435B7" w:rsidRDefault="007435B7" w:rsidP="007435B7">
      <w:pPr>
        <w:ind w:left="-5"/>
      </w:pPr>
      <w:r>
        <w:t xml:space="preserve">Light Loss Factor and Utilization Factor, LLF x UF = 0.7 </w:t>
      </w:r>
    </w:p>
    <w:p w14:paraId="3331C969" w14:textId="77777777" w:rsidR="007435B7" w:rsidRDefault="007435B7" w:rsidP="007435B7">
      <w:pPr>
        <w:ind w:left="-5"/>
      </w:pPr>
      <w:r>
        <w:t xml:space="preserve">Number of lights per </w:t>
      </w:r>
      <w:proofErr w:type="spellStart"/>
      <w:r>
        <w:t>illuminaire</w:t>
      </w:r>
      <w:proofErr w:type="spellEnd"/>
      <w:r>
        <w:t xml:space="preserve">, n=1 </w:t>
      </w:r>
    </w:p>
    <w:p w14:paraId="18088AA7" w14:textId="77777777" w:rsidR="007435B7" w:rsidRDefault="007435B7" w:rsidP="007435B7">
      <w:pPr>
        <w:ind w:left="-5"/>
      </w:pPr>
      <w:r>
        <w:t xml:space="preserve">Flux= 1250 Lumen (20W Energy Saving Bulb and Fluorescent Tube Light) </w:t>
      </w:r>
    </w:p>
    <w:p w14:paraId="1ABBE36A" w14:textId="77777777" w:rsidR="007435B7" w:rsidRDefault="007435B7" w:rsidP="007435B7">
      <w:pPr>
        <w:ind w:left="-5"/>
      </w:pPr>
      <w:r>
        <w:t xml:space="preserve">Number of Lights, N= 0.96 </w:t>
      </w:r>
    </w:p>
    <w:p w14:paraId="35101C92" w14:textId="77777777" w:rsidR="007435B7" w:rsidRDefault="007435B7" w:rsidP="007435B7">
      <w:pPr>
        <w:spacing w:after="160" w:line="259" w:lineRule="auto"/>
        <w:ind w:left="-5"/>
      </w:pPr>
      <w:proofErr w:type="gramStart"/>
      <w:r>
        <w:rPr>
          <w:b/>
        </w:rPr>
        <w:t>So,  1</w:t>
      </w:r>
      <w:proofErr w:type="gramEnd"/>
      <w:r>
        <w:rPr>
          <w:b/>
        </w:rPr>
        <w:t xml:space="preserve"> Tube Light bulbs are required. </w:t>
      </w:r>
    </w:p>
    <w:p w14:paraId="4624D652" w14:textId="77777777" w:rsidR="007435B7" w:rsidRDefault="007435B7" w:rsidP="007435B7">
      <w:pPr>
        <w:ind w:left="-5"/>
      </w:pPr>
      <w:r>
        <w:t xml:space="preserve">Number of Fans= 0.9025 </w:t>
      </w:r>
    </w:p>
    <w:p w14:paraId="1B5786B3" w14:textId="604C223F" w:rsidR="007435B7" w:rsidRDefault="007435B7" w:rsidP="007270BE">
      <w:pPr>
        <w:spacing w:after="160" w:line="259" w:lineRule="auto"/>
        <w:ind w:left="-5"/>
      </w:pPr>
      <w:r>
        <w:rPr>
          <w:b/>
        </w:rPr>
        <w:t>So, 1 Fan is required.</w:t>
      </w:r>
      <w:r>
        <w:t xml:space="preserve">  </w:t>
      </w:r>
    </w:p>
    <w:p w14:paraId="07D74930" w14:textId="77777777" w:rsidR="007435B7" w:rsidRPr="007270BE" w:rsidRDefault="007435B7" w:rsidP="007435B7">
      <w:pPr>
        <w:spacing w:after="143" w:line="259" w:lineRule="auto"/>
        <w:ind w:left="-5"/>
        <w:rPr>
          <w:u w:val="single"/>
        </w:rPr>
      </w:pPr>
      <w:r w:rsidRPr="007270BE">
        <w:rPr>
          <w:b/>
          <w:i/>
          <w:u w:val="single"/>
        </w:rPr>
        <w:t xml:space="preserve">Veranda:  </w:t>
      </w:r>
    </w:p>
    <w:p w14:paraId="691F66D7" w14:textId="77777777" w:rsidR="007435B7" w:rsidRDefault="007435B7" w:rsidP="007435B7">
      <w:pPr>
        <w:spacing w:after="187"/>
        <w:ind w:left="-5"/>
      </w:pPr>
      <w:r>
        <w:t xml:space="preserve">Area= 9’6” x 2’6” =23.75 </w:t>
      </w:r>
      <w:proofErr w:type="spellStart"/>
      <w:r>
        <w:t>sqft</w:t>
      </w:r>
      <w:proofErr w:type="spellEnd"/>
      <w:r>
        <w:t xml:space="preserve"> = (23.75 x </w:t>
      </w:r>
      <w:proofErr w:type="gramStart"/>
      <w:r>
        <w:t>0.092903)m</w:t>
      </w:r>
      <w:proofErr w:type="gramEnd"/>
      <w:r>
        <w:rPr>
          <w:vertAlign w:val="superscript"/>
        </w:rPr>
        <w:t>2</w:t>
      </w:r>
      <w:r>
        <w:t xml:space="preserve"> =2.21 m</w:t>
      </w:r>
      <w:r>
        <w:rPr>
          <w:vertAlign w:val="superscript"/>
        </w:rPr>
        <w:t>2</w:t>
      </w:r>
      <w:r>
        <w:t xml:space="preserve">  </w:t>
      </w:r>
    </w:p>
    <w:p w14:paraId="74B92CFB" w14:textId="77777777" w:rsidR="007435B7" w:rsidRDefault="007435B7" w:rsidP="007435B7">
      <w:pPr>
        <w:spacing w:after="191"/>
        <w:ind w:left="-5"/>
      </w:pPr>
      <w:r>
        <w:t>Illuminance, E= 70 Lumen/m</w:t>
      </w:r>
      <w:r>
        <w:rPr>
          <w:vertAlign w:val="superscript"/>
        </w:rPr>
        <w:t>2</w:t>
      </w:r>
      <w:r>
        <w:t xml:space="preserve">  </w:t>
      </w:r>
    </w:p>
    <w:p w14:paraId="7EFF8214" w14:textId="77777777" w:rsidR="007435B7" w:rsidRDefault="007435B7" w:rsidP="007435B7">
      <w:pPr>
        <w:ind w:left="-5"/>
      </w:pPr>
      <w:r>
        <w:t xml:space="preserve">Light Loss Factor and Utilization Factor, LLF x UF = 0.7 </w:t>
      </w:r>
    </w:p>
    <w:p w14:paraId="2B2E44DC" w14:textId="77777777" w:rsidR="007435B7" w:rsidRDefault="007435B7" w:rsidP="007435B7">
      <w:pPr>
        <w:ind w:left="-5"/>
      </w:pPr>
      <w:r>
        <w:t xml:space="preserve">Number of lights per </w:t>
      </w:r>
      <w:proofErr w:type="spellStart"/>
      <w:r>
        <w:t>illuminaire</w:t>
      </w:r>
      <w:proofErr w:type="spellEnd"/>
      <w:r>
        <w:t xml:space="preserve">, n=1 </w:t>
      </w:r>
    </w:p>
    <w:p w14:paraId="29146EAF" w14:textId="77777777" w:rsidR="007435B7" w:rsidRDefault="007435B7" w:rsidP="007435B7">
      <w:pPr>
        <w:ind w:left="-5"/>
      </w:pPr>
      <w:r>
        <w:t xml:space="preserve">Flux= 350 Lumen (20W Energy Saving Bulb and Fluorescent Tube Light) </w:t>
      </w:r>
    </w:p>
    <w:p w14:paraId="0FE70359" w14:textId="77777777" w:rsidR="007435B7" w:rsidRDefault="007435B7" w:rsidP="007435B7">
      <w:pPr>
        <w:ind w:left="-5"/>
      </w:pPr>
      <w:r>
        <w:t xml:space="preserve">Number of Lights, N= 0.63 </w:t>
      </w:r>
    </w:p>
    <w:p w14:paraId="17FCB1F6" w14:textId="7120F99A" w:rsidR="007435B7" w:rsidRDefault="007435B7" w:rsidP="007270BE">
      <w:pPr>
        <w:spacing w:after="160" w:line="259" w:lineRule="auto"/>
        <w:ind w:left="-5"/>
      </w:pPr>
      <w:proofErr w:type="gramStart"/>
      <w:r>
        <w:rPr>
          <w:b/>
        </w:rPr>
        <w:t>So,  1</w:t>
      </w:r>
      <w:proofErr w:type="gramEnd"/>
      <w:r>
        <w:rPr>
          <w:b/>
        </w:rPr>
        <w:t xml:space="preserve"> Ceiling Mounted Light bulb is  required </w:t>
      </w:r>
    </w:p>
    <w:p w14:paraId="5443DA3F" w14:textId="77777777" w:rsidR="007435B7" w:rsidRPr="007270BE" w:rsidRDefault="007435B7" w:rsidP="007270BE">
      <w:pPr>
        <w:spacing w:after="143" w:line="259" w:lineRule="auto"/>
        <w:ind w:left="-5"/>
        <w:rPr>
          <w:b/>
          <w:i/>
          <w:u w:val="single"/>
        </w:rPr>
      </w:pPr>
      <w:r w:rsidRPr="007270BE">
        <w:rPr>
          <w:b/>
          <w:i/>
          <w:u w:val="single"/>
        </w:rPr>
        <w:t xml:space="preserve">Kitchen:  </w:t>
      </w:r>
    </w:p>
    <w:p w14:paraId="4A187F59" w14:textId="77777777" w:rsidR="007435B7" w:rsidRDefault="007435B7" w:rsidP="007435B7">
      <w:pPr>
        <w:spacing w:after="189"/>
        <w:ind w:left="-5"/>
      </w:pPr>
      <w:r>
        <w:t xml:space="preserve">Area= 9’6” x 11’9” =111.625 </w:t>
      </w:r>
      <w:proofErr w:type="spellStart"/>
      <w:r>
        <w:t>sqft</w:t>
      </w:r>
      <w:proofErr w:type="spellEnd"/>
      <w:r>
        <w:t xml:space="preserve"> = (111.625 x </w:t>
      </w:r>
      <w:proofErr w:type="gramStart"/>
      <w:r>
        <w:t>0.092903)m</w:t>
      </w:r>
      <w:proofErr w:type="gramEnd"/>
      <w:r>
        <w:rPr>
          <w:vertAlign w:val="superscript"/>
        </w:rPr>
        <w:t>2</w:t>
      </w:r>
      <w:r>
        <w:t xml:space="preserve"> =10.37 m</w:t>
      </w:r>
      <w:r>
        <w:rPr>
          <w:vertAlign w:val="superscript"/>
        </w:rPr>
        <w:t>2</w:t>
      </w:r>
      <w:r>
        <w:t xml:space="preserve">  </w:t>
      </w:r>
    </w:p>
    <w:p w14:paraId="28DA58B8" w14:textId="77777777" w:rsidR="007435B7" w:rsidRDefault="007435B7" w:rsidP="007435B7">
      <w:pPr>
        <w:spacing w:after="189"/>
        <w:ind w:left="-5"/>
      </w:pPr>
      <w:r>
        <w:t>Illuminance, E= 200 Lumen/m</w:t>
      </w:r>
      <w:r>
        <w:rPr>
          <w:vertAlign w:val="superscript"/>
        </w:rPr>
        <w:t>2</w:t>
      </w:r>
      <w:r>
        <w:t xml:space="preserve">  </w:t>
      </w:r>
    </w:p>
    <w:p w14:paraId="5B8A4716" w14:textId="77777777" w:rsidR="007435B7" w:rsidRDefault="007435B7" w:rsidP="007435B7">
      <w:pPr>
        <w:ind w:left="-5"/>
      </w:pPr>
      <w:r>
        <w:t xml:space="preserve">Light Loss Factor and Utilization Factor, LLF x UF = 0.7 </w:t>
      </w:r>
    </w:p>
    <w:p w14:paraId="62D5F254" w14:textId="77777777" w:rsidR="007435B7" w:rsidRDefault="007435B7" w:rsidP="007435B7">
      <w:pPr>
        <w:ind w:left="-5"/>
      </w:pPr>
      <w:r>
        <w:t xml:space="preserve">Number of lights per </w:t>
      </w:r>
      <w:proofErr w:type="spellStart"/>
      <w:r>
        <w:t>illuminaire</w:t>
      </w:r>
      <w:proofErr w:type="spellEnd"/>
      <w:r>
        <w:t xml:space="preserve">, n=1 </w:t>
      </w:r>
    </w:p>
    <w:p w14:paraId="44BE6A77" w14:textId="77777777" w:rsidR="007435B7" w:rsidRDefault="007435B7" w:rsidP="007435B7">
      <w:pPr>
        <w:ind w:left="-5"/>
      </w:pPr>
      <w:r>
        <w:t xml:space="preserve">Flux= 1250 Lumen (20W Energy Saving Bulb and Fluorescent Tube Light) </w:t>
      </w:r>
    </w:p>
    <w:p w14:paraId="58072AED" w14:textId="77777777" w:rsidR="007435B7" w:rsidRDefault="007435B7" w:rsidP="007435B7">
      <w:pPr>
        <w:ind w:left="-5"/>
      </w:pPr>
      <w:r>
        <w:t xml:space="preserve">Number of Lights, N= 2.37 </w:t>
      </w:r>
    </w:p>
    <w:p w14:paraId="26069BD1" w14:textId="77777777" w:rsidR="007435B7" w:rsidRDefault="007435B7" w:rsidP="007435B7">
      <w:pPr>
        <w:spacing w:after="160" w:line="259" w:lineRule="auto"/>
        <w:ind w:left="-5"/>
      </w:pPr>
      <w:proofErr w:type="gramStart"/>
      <w:r>
        <w:rPr>
          <w:b/>
        </w:rPr>
        <w:t>So,  3</w:t>
      </w:r>
      <w:proofErr w:type="gramEnd"/>
      <w:r>
        <w:rPr>
          <w:b/>
        </w:rPr>
        <w:t xml:space="preserve"> Light bulb is required. </w:t>
      </w:r>
    </w:p>
    <w:p w14:paraId="669472F8" w14:textId="77777777" w:rsidR="007435B7" w:rsidRDefault="007435B7" w:rsidP="007435B7">
      <w:pPr>
        <w:ind w:left="-5"/>
      </w:pPr>
      <w:r>
        <w:t xml:space="preserve">Number of Fans= 1.12 </w:t>
      </w:r>
    </w:p>
    <w:p w14:paraId="5F882C57" w14:textId="25AE1C84" w:rsidR="007435B7" w:rsidRDefault="007435B7" w:rsidP="007270BE">
      <w:pPr>
        <w:spacing w:after="160" w:line="259" w:lineRule="auto"/>
        <w:ind w:left="-5"/>
      </w:pPr>
      <w:r>
        <w:rPr>
          <w:b/>
        </w:rPr>
        <w:t xml:space="preserve">1 Exhaust Fan is required. </w:t>
      </w:r>
      <w:r>
        <w:t xml:space="preserve"> </w:t>
      </w:r>
    </w:p>
    <w:p w14:paraId="0619E657" w14:textId="77777777" w:rsidR="007435B7" w:rsidRPr="007270BE" w:rsidRDefault="007435B7" w:rsidP="007270BE">
      <w:pPr>
        <w:spacing w:after="143" w:line="259" w:lineRule="auto"/>
        <w:ind w:left="-5"/>
        <w:rPr>
          <w:b/>
          <w:i/>
          <w:u w:val="single"/>
        </w:rPr>
      </w:pPr>
      <w:r w:rsidRPr="007270BE">
        <w:rPr>
          <w:b/>
          <w:i/>
          <w:u w:val="single"/>
        </w:rPr>
        <w:t xml:space="preserve">Common Space: </w:t>
      </w:r>
    </w:p>
    <w:p w14:paraId="2AA65E31" w14:textId="77777777" w:rsidR="007435B7" w:rsidRDefault="007435B7" w:rsidP="007435B7">
      <w:pPr>
        <w:spacing w:after="189"/>
        <w:ind w:left="-5"/>
      </w:pPr>
      <w:r>
        <w:t xml:space="preserve">Area= 9’6” x 11’9” =111.625 </w:t>
      </w:r>
      <w:proofErr w:type="spellStart"/>
      <w:r>
        <w:t>sqft</w:t>
      </w:r>
      <w:proofErr w:type="spellEnd"/>
      <w:r>
        <w:t xml:space="preserve"> = (111.625 x </w:t>
      </w:r>
      <w:proofErr w:type="gramStart"/>
      <w:r>
        <w:t>0.092903)m</w:t>
      </w:r>
      <w:proofErr w:type="gramEnd"/>
      <w:r>
        <w:rPr>
          <w:vertAlign w:val="superscript"/>
        </w:rPr>
        <w:t>2</w:t>
      </w:r>
      <w:r>
        <w:t xml:space="preserve"> =10.37 m</w:t>
      </w:r>
      <w:r>
        <w:rPr>
          <w:vertAlign w:val="superscript"/>
        </w:rPr>
        <w:t>2</w:t>
      </w:r>
      <w:r>
        <w:t xml:space="preserve">  </w:t>
      </w:r>
    </w:p>
    <w:p w14:paraId="4B783553" w14:textId="77777777" w:rsidR="007435B7" w:rsidRDefault="007435B7" w:rsidP="007435B7">
      <w:pPr>
        <w:spacing w:after="189"/>
        <w:ind w:left="-5"/>
      </w:pPr>
      <w:r>
        <w:t>Illuminance, E= 100 Lumen/m</w:t>
      </w:r>
      <w:r>
        <w:rPr>
          <w:vertAlign w:val="superscript"/>
        </w:rPr>
        <w:t>2</w:t>
      </w:r>
      <w:r>
        <w:t xml:space="preserve">  </w:t>
      </w:r>
    </w:p>
    <w:p w14:paraId="5DA27B7B" w14:textId="77777777" w:rsidR="007435B7" w:rsidRDefault="007435B7" w:rsidP="007435B7">
      <w:pPr>
        <w:ind w:left="-5"/>
      </w:pPr>
      <w:r>
        <w:t xml:space="preserve">Light Loss Factor and Utilization Factor, LLF x UF = 0.7 </w:t>
      </w:r>
    </w:p>
    <w:p w14:paraId="3D67FEB7" w14:textId="77777777" w:rsidR="007435B7" w:rsidRDefault="007435B7" w:rsidP="007435B7">
      <w:pPr>
        <w:ind w:left="-5"/>
      </w:pPr>
      <w:r>
        <w:t xml:space="preserve">Number of lights per </w:t>
      </w:r>
      <w:proofErr w:type="spellStart"/>
      <w:r>
        <w:t>illuminaire</w:t>
      </w:r>
      <w:proofErr w:type="spellEnd"/>
      <w:r>
        <w:t xml:space="preserve">, n=1 </w:t>
      </w:r>
    </w:p>
    <w:p w14:paraId="59A394EF" w14:textId="77777777" w:rsidR="007435B7" w:rsidRDefault="007435B7" w:rsidP="007435B7">
      <w:pPr>
        <w:ind w:left="-5"/>
      </w:pPr>
      <w:r>
        <w:t xml:space="preserve">Flux= 1250 Lumen (20W Energy Saving Bulb and Fluorescent Tube Light) </w:t>
      </w:r>
    </w:p>
    <w:p w14:paraId="73958896" w14:textId="77777777" w:rsidR="007435B7" w:rsidRDefault="007435B7" w:rsidP="007435B7">
      <w:pPr>
        <w:ind w:left="-5"/>
      </w:pPr>
      <w:r>
        <w:t xml:space="preserve">Number of Lights, N= 1.19 </w:t>
      </w:r>
    </w:p>
    <w:p w14:paraId="4AA5D4AF" w14:textId="77777777" w:rsidR="007435B7" w:rsidRDefault="007435B7" w:rsidP="007435B7">
      <w:pPr>
        <w:spacing w:after="160" w:line="259" w:lineRule="auto"/>
        <w:ind w:left="-5"/>
      </w:pPr>
      <w:proofErr w:type="gramStart"/>
      <w:r>
        <w:rPr>
          <w:b/>
        </w:rPr>
        <w:t>So,  1</w:t>
      </w:r>
      <w:proofErr w:type="gramEnd"/>
      <w:r>
        <w:rPr>
          <w:b/>
        </w:rPr>
        <w:t xml:space="preserve"> Light bulb 1 tube light is required. </w:t>
      </w:r>
    </w:p>
    <w:p w14:paraId="56DD1085" w14:textId="77777777" w:rsidR="007435B7" w:rsidRDefault="007435B7" w:rsidP="007435B7">
      <w:pPr>
        <w:ind w:left="-5"/>
      </w:pPr>
      <w:r>
        <w:t xml:space="preserve">Number of Fans= 1.12 </w:t>
      </w:r>
    </w:p>
    <w:p w14:paraId="79CF9B13" w14:textId="77777777" w:rsidR="007435B7" w:rsidRDefault="007435B7" w:rsidP="007435B7">
      <w:pPr>
        <w:spacing w:after="160" w:line="259" w:lineRule="auto"/>
        <w:ind w:left="-5"/>
      </w:pPr>
      <w:r>
        <w:rPr>
          <w:b/>
        </w:rPr>
        <w:t xml:space="preserve">1 Fan is required. </w:t>
      </w:r>
    </w:p>
    <w:p w14:paraId="2C7D2329" w14:textId="77777777" w:rsidR="007435B7" w:rsidRDefault="007435B7" w:rsidP="007435B7">
      <w:pPr>
        <w:spacing w:after="197" w:line="259" w:lineRule="auto"/>
      </w:pPr>
      <w:r>
        <w:rPr>
          <w:b/>
        </w:rPr>
        <w:lastRenderedPageBreak/>
        <w:t xml:space="preserve"> </w:t>
      </w:r>
    </w:p>
    <w:p w14:paraId="57BAAE17" w14:textId="77777777" w:rsidR="007435B7" w:rsidRPr="007270BE" w:rsidRDefault="007435B7" w:rsidP="007270BE">
      <w:pPr>
        <w:spacing w:after="143" w:line="259" w:lineRule="auto"/>
        <w:ind w:left="-5"/>
        <w:rPr>
          <w:b/>
          <w:i/>
          <w:u w:val="single"/>
        </w:rPr>
      </w:pPr>
      <w:r w:rsidRPr="007270BE">
        <w:rPr>
          <w:b/>
          <w:i/>
          <w:u w:val="single"/>
        </w:rPr>
        <w:t xml:space="preserve">Dining Space: </w:t>
      </w:r>
    </w:p>
    <w:p w14:paraId="2FB58C29" w14:textId="77777777" w:rsidR="007435B7" w:rsidRDefault="007435B7" w:rsidP="007435B7">
      <w:pPr>
        <w:spacing w:after="187"/>
        <w:ind w:left="-5"/>
      </w:pPr>
      <w:r>
        <w:t xml:space="preserve">Area= 11’6” x 11’9” =135.125 </w:t>
      </w:r>
      <w:proofErr w:type="spellStart"/>
      <w:r>
        <w:t>sqft</w:t>
      </w:r>
      <w:proofErr w:type="spellEnd"/>
      <w:r>
        <w:t xml:space="preserve"> = (135.125 x </w:t>
      </w:r>
      <w:proofErr w:type="gramStart"/>
      <w:r>
        <w:t>0.092903)m</w:t>
      </w:r>
      <w:proofErr w:type="gramEnd"/>
      <w:r>
        <w:rPr>
          <w:vertAlign w:val="superscript"/>
        </w:rPr>
        <w:t>2</w:t>
      </w:r>
      <w:r>
        <w:t xml:space="preserve"> =12.55 m</w:t>
      </w:r>
      <w:r>
        <w:rPr>
          <w:vertAlign w:val="superscript"/>
        </w:rPr>
        <w:t>2</w:t>
      </w:r>
      <w:r>
        <w:t xml:space="preserve">  </w:t>
      </w:r>
    </w:p>
    <w:p w14:paraId="62CED8A2" w14:textId="77777777" w:rsidR="007435B7" w:rsidRDefault="007435B7" w:rsidP="007435B7">
      <w:pPr>
        <w:spacing w:after="191"/>
        <w:ind w:left="-5"/>
      </w:pPr>
      <w:r>
        <w:t>Illuminance, E= 100 Lumen/m</w:t>
      </w:r>
      <w:r>
        <w:rPr>
          <w:vertAlign w:val="superscript"/>
        </w:rPr>
        <w:t>2</w:t>
      </w:r>
      <w:r>
        <w:t xml:space="preserve">  </w:t>
      </w:r>
    </w:p>
    <w:p w14:paraId="3459B397" w14:textId="77777777" w:rsidR="007435B7" w:rsidRDefault="007435B7" w:rsidP="007435B7">
      <w:pPr>
        <w:ind w:left="-5"/>
      </w:pPr>
      <w:r>
        <w:t xml:space="preserve">Light Loss Factor and Utilization Factor, LLF x UF = 0.7 </w:t>
      </w:r>
    </w:p>
    <w:p w14:paraId="704B818B" w14:textId="77777777" w:rsidR="007435B7" w:rsidRDefault="007435B7" w:rsidP="007435B7">
      <w:pPr>
        <w:ind w:left="-5"/>
      </w:pPr>
      <w:r>
        <w:t xml:space="preserve">Number of lights per </w:t>
      </w:r>
      <w:proofErr w:type="spellStart"/>
      <w:r>
        <w:t>illuminaire</w:t>
      </w:r>
      <w:proofErr w:type="spellEnd"/>
      <w:r>
        <w:t xml:space="preserve">, n=1 </w:t>
      </w:r>
    </w:p>
    <w:p w14:paraId="1BB59B99" w14:textId="77777777" w:rsidR="007435B7" w:rsidRDefault="007435B7" w:rsidP="007435B7">
      <w:pPr>
        <w:ind w:left="-5"/>
      </w:pPr>
      <w:r>
        <w:t xml:space="preserve">Flux= 1250 Lumen (20W Energy Saving Bulb and Fluorescent Tube Light) </w:t>
      </w:r>
    </w:p>
    <w:p w14:paraId="211EF7DA" w14:textId="77777777" w:rsidR="007435B7" w:rsidRDefault="007435B7" w:rsidP="007435B7">
      <w:pPr>
        <w:ind w:left="-5"/>
      </w:pPr>
      <w:r>
        <w:t xml:space="preserve">Number of Lights, N= 1.43 </w:t>
      </w:r>
    </w:p>
    <w:p w14:paraId="3C1733AC" w14:textId="77777777" w:rsidR="007435B7" w:rsidRDefault="007435B7" w:rsidP="007435B7">
      <w:pPr>
        <w:spacing w:after="160" w:line="259" w:lineRule="auto"/>
        <w:ind w:left="-5"/>
      </w:pPr>
      <w:proofErr w:type="gramStart"/>
      <w:r>
        <w:rPr>
          <w:b/>
        </w:rPr>
        <w:t>So,  1</w:t>
      </w:r>
      <w:proofErr w:type="gramEnd"/>
      <w:r>
        <w:rPr>
          <w:b/>
        </w:rPr>
        <w:t xml:space="preserve"> Light bulb and 1 tube light is required. </w:t>
      </w:r>
    </w:p>
    <w:p w14:paraId="61262047" w14:textId="77777777" w:rsidR="007435B7" w:rsidRDefault="007435B7" w:rsidP="007435B7">
      <w:pPr>
        <w:ind w:left="-5"/>
      </w:pPr>
      <w:r>
        <w:t xml:space="preserve">Number of Fans= 1.35 </w:t>
      </w:r>
    </w:p>
    <w:p w14:paraId="3FE3D252" w14:textId="16DD6BD7" w:rsidR="007435B7" w:rsidRDefault="007435B7" w:rsidP="007270BE">
      <w:pPr>
        <w:spacing w:after="160" w:line="259" w:lineRule="auto"/>
        <w:ind w:left="-5"/>
      </w:pPr>
      <w:r>
        <w:rPr>
          <w:b/>
        </w:rPr>
        <w:t xml:space="preserve">1 Fan is required. </w:t>
      </w:r>
    </w:p>
    <w:p w14:paraId="2208652A" w14:textId="77777777" w:rsidR="007435B7" w:rsidRPr="007270BE" w:rsidRDefault="007435B7" w:rsidP="007270BE">
      <w:pPr>
        <w:spacing w:after="143" w:line="259" w:lineRule="auto"/>
        <w:ind w:left="-5"/>
        <w:rPr>
          <w:b/>
          <w:i/>
          <w:u w:val="single"/>
        </w:rPr>
      </w:pPr>
      <w:r w:rsidRPr="007270BE">
        <w:rPr>
          <w:b/>
          <w:i/>
          <w:u w:val="single"/>
        </w:rPr>
        <w:t xml:space="preserve">Common Toilet: </w:t>
      </w:r>
    </w:p>
    <w:p w14:paraId="371DB9C6" w14:textId="77777777" w:rsidR="007435B7" w:rsidRDefault="007435B7" w:rsidP="007435B7">
      <w:pPr>
        <w:spacing w:after="187"/>
        <w:ind w:left="-5"/>
      </w:pPr>
      <w:r>
        <w:t xml:space="preserve">Area= 6’6” x 5’ =32.5 </w:t>
      </w:r>
      <w:proofErr w:type="spellStart"/>
      <w:r>
        <w:t>sqft</w:t>
      </w:r>
      <w:proofErr w:type="spellEnd"/>
      <w:r>
        <w:t xml:space="preserve"> = (32.5 x </w:t>
      </w:r>
      <w:proofErr w:type="gramStart"/>
      <w:r>
        <w:t>0.092903)m</w:t>
      </w:r>
      <w:proofErr w:type="gramEnd"/>
      <w:r>
        <w:rPr>
          <w:vertAlign w:val="superscript"/>
        </w:rPr>
        <w:t>2</w:t>
      </w:r>
      <w:r>
        <w:t xml:space="preserve"> =3.02 m</w:t>
      </w:r>
      <w:r>
        <w:rPr>
          <w:vertAlign w:val="superscript"/>
        </w:rPr>
        <w:t>2</w:t>
      </w:r>
      <w:r>
        <w:t xml:space="preserve">  </w:t>
      </w:r>
    </w:p>
    <w:p w14:paraId="0A6CBFA5" w14:textId="77777777" w:rsidR="007435B7" w:rsidRDefault="007435B7" w:rsidP="007435B7">
      <w:pPr>
        <w:spacing w:after="191"/>
        <w:ind w:left="-5"/>
      </w:pPr>
      <w:r>
        <w:t>Illuminance, E= 100 Lumen/m</w:t>
      </w:r>
      <w:r>
        <w:rPr>
          <w:vertAlign w:val="superscript"/>
        </w:rPr>
        <w:t>2</w:t>
      </w:r>
      <w:r>
        <w:t xml:space="preserve">  </w:t>
      </w:r>
    </w:p>
    <w:p w14:paraId="0900C0D6" w14:textId="77777777" w:rsidR="007435B7" w:rsidRDefault="007435B7" w:rsidP="007435B7">
      <w:pPr>
        <w:ind w:left="-5"/>
      </w:pPr>
      <w:r>
        <w:t xml:space="preserve">Light Loss Factor and Utilization Factor, LLF x UF = 0.7 </w:t>
      </w:r>
    </w:p>
    <w:p w14:paraId="7CF28570" w14:textId="77777777" w:rsidR="007435B7" w:rsidRDefault="007435B7" w:rsidP="007435B7">
      <w:pPr>
        <w:ind w:left="-5"/>
      </w:pPr>
      <w:r>
        <w:t xml:space="preserve">Number of lights per </w:t>
      </w:r>
      <w:proofErr w:type="spellStart"/>
      <w:r>
        <w:t>illuminaire</w:t>
      </w:r>
      <w:proofErr w:type="spellEnd"/>
      <w:r>
        <w:t xml:space="preserve">, n=1 </w:t>
      </w:r>
    </w:p>
    <w:p w14:paraId="7EF626A0" w14:textId="77777777" w:rsidR="007435B7" w:rsidRDefault="007435B7" w:rsidP="007435B7">
      <w:pPr>
        <w:ind w:left="-5"/>
      </w:pPr>
      <w:r>
        <w:t xml:space="preserve">Flux= 1250 Lumen (20W Energy Saving Bulb and Fluorescent Tube Light) </w:t>
      </w:r>
    </w:p>
    <w:p w14:paraId="4434BB97" w14:textId="77777777" w:rsidR="007435B7" w:rsidRDefault="007435B7" w:rsidP="007435B7">
      <w:pPr>
        <w:ind w:left="-5"/>
      </w:pPr>
      <w:r>
        <w:t xml:space="preserve">Number of Lights, N= 0.345 </w:t>
      </w:r>
    </w:p>
    <w:p w14:paraId="3B186949" w14:textId="0FDD637E" w:rsidR="007435B7" w:rsidRDefault="007435B7" w:rsidP="007270BE">
      <w:pPr>
        <w:spacing w:after="160" w:line="259" w:lineRule="auto"/>
        <w:ind w:left="-5"/>
      </w:pPr>
      <w:r>
        <w:rPr>
          <w:b/>
        </w:rPr>
        <w:t xml:space="preserve">So, 1 Light </w:t>
      </w:r>
      <w:r w:rsidR="00300286">
        <w:rPr>
          <w:b/>
        </w:rPr>
        <w:t>Bulb is</w:t>
      </w:r>
      <w:r>
        <w:rPr>
          <w:b/>
        </w:rPr>
        <w:t xml:space="preserve"> required. </w:t>
      </w:r>
    </w:p>
    <w:p w14:paraId="328BECAA" w14:textId="77777777" w:rsidR="007435B7" w:rsidRPr="007270BE" w:rsidRDefault="007435B7" w:rsidP="007270BE">
      <w:pPr>
        <w:spacing w:after="143" w:line="259" w:lineRule="auto"/>
        <w:ind w:left="-5"/>
        <w:rPr>
          <w:b/>
          <w:i/>
          <w:u w:val="single"/>
        </w:rPr>
      </w:pPr>
      <w:r w:rsidRPr="007270BE">
        <w:rPr>
          <w:b/>
          <w:i/>
          <w:u w:val="single"/>
        </w:rPr>
        <w:t xml:space="preserve">Store room: </w:t>
      </w:r>
    </w:p>
    <w:p w14:paraId="3D02F2C0" w14:textId="77777777" w:rsidR="007435B7" w:rsidRDefault="007435B7" w:rsidP="007435B7">
      <w:pPr>
        <w:spacing w:after="187"/>
        <w:ind w:left="-5"/>
      </w:pPr>
      <w:r>
        <w:t xml:space="preserve">Area= 7’6” x 6’4” =47.47 </w:t>
      </w:r>
      <w:proofErr w:type="spellStart"/>
      <w:r>
        <w:t>sqft</w:t>
      </w:r>
      <w:proofErr w:type="spellEnd"/>
      <w:r>
        <w:t xml:space="preserve"> = (47.47 x </w:t>
      </w:r>
      <w:proofErr w:type="gramStart"/>
      <w:r>
        <w:t>0.092903)m</w:t>
      </w:r>
      <w:proofErr w:type="gramEnd"/>
      <w:r>
        <w:rPr>
          <w:vertAlign w:val="superscript"/>
        </w:rPr>
        <w:t>2</w:t>
      </w:r>
      <w:r>
        <w:t xml:space="preserve"> =4.41 m</w:t>
      </w:r>
      <w:r>
        <w:rPr>
          <w:vertAlign w:val="superscript"/>
        </w:rPr>
        <w:t>2</w:t>
      </w:r>
      <w:r>
        <w:t xml:space="preserve">  </w:t>
      </w:r>
    </w:p>
    <w:p w14:paraId="3527840C" w14:textId="77777777" w:rsidR="007435B7" w:rsidRDefault="007435B7" w:rsidP="007435B7">
      <w:pPr>
        <w:spacing w:after="191"/>
        <w:ind w:left="-5"/>
      </w:pPr>
      <w:r>
        <w:t>Illuminance, E= 100 Lumen/m</w:t>
      </w:r>
      <w:r>
        <w:rPr>
          <w:vertAlign w:val="superscript"/>
        </w:rPr>
        <w:t>2</w:t>
      </w:r>
      <w:r>
        <w:t xml:space="preserve">  </w:t>
      </w:r>
    </w:p>
    <w:p w14:paraId="48018119" w14:textId="77777777" w:rsidR="007435B7" w:rsidRDefault="007435B7" w:rsidP="007435B7">
      <w:pPr>
        <w:ind w:left="-5"/>
      </w:pPr>
      <w:r>
        <w:t xml:space="preserve">Light Loss Factor and Utilization Factor, LLF x UF = 0.7 </w:t>
      </w:r>
    </w:p>
    <w:p w14:paraId="7CC27385" w14:textId="77777777" w:rsidR="007435B7" w:rsidRDefault="007435B7" w:rsidP="007435B7">
      <w:pPr>
        <w:ind w:left="-5"/>
      </w:pPr>
      <w:r>
        <w:t xml:space="preserve">Number of lights per </w:t>
      </w:r>
      <w:proofErr w:type="spellStart"/>
      <w:r>
        <w:t>illuminaire</w:t>
      </w:r>
      <w:proofErr w:type="spellEnd"/>
      <w:r>
        <w:t xml:space="preserve">, n=1 </w:t>
      </w:r>
    </w:p>
    <w:p w14:paraId="4AD6B48B" w14:textId="77777777" w:rsidR="007435B7" w:rsidRDefault="007435B7" w:rsidP="007435B7">
      <w:pPr>
        <w:ind w:left="-5"/>
      </w:pPr>
      <w:r>
        <w:t xml:space="preserve">Flux= 1250 Lumen (20W Energy Saving Bulb and Fluorescent Tube Light) </w:t>
      </w:r>
    </w:p>
    <w:p w14:paraId="29D922D2" w14:textId="77777777" w:rsidR="007435B7" w:rsidRDefault="007435B7" w:rsidP="007435B7">
      <w:pPr>
        <w:ind w:left="-5"/>
      </w:pPr>
      <w:r>
        <w:t xml:space="preserve">Number of Lights, N= 0.5 </w:t>
      </w:r>
    </w:p>
    <w:p w14:paraId="147A7059" w14:textId="4C4FBE4F" w:rsidR="007435B7" w:rsidRDefault="007435B7" w:rsidP="007270BE">
      <w:pPr>
        <w:spacing w:after="160" w:line="259" w:lineRule="auto"/>
        <w:ind w:left="-5"/>
      </w:pPr>
      <w:r>
        <w:rPr>
          <w:b/>
        </w:rPr>
        <w:t xml:space="preserve">So, 1 Light </w:t>
      </w:r>
      <w:proofErr w:type="gramStart"/>
      <w:r>
        <w:rPr>
          <w:b/>
        </w:rPr>
        <w:t>Bulb  is</w:t>
      </w:r>
      <w:proofErr w:type="gramEnd"/>
      <w:r>
        <w:rPr>
          <w:b/>
        </w:rPr>
        <w:t xml:space="preserve"> required. </w:t>
      </w:r>
    </w:p>
    <w:p w14:paraId="3834B3E4" w14:textId="77777777" w:rsidR="007435B7" w:rsidRPr="007270BE" w:rsidRDefault="007435B7" w:rsidP="007270BE">
      <w:pPr>
        <w:spacing w:after="143" w:line="259" w:lineRule="auto"/>
        <w:ind w:left="-5"/>
        <w:rPr>
          <w:b/>
          <w:i/>
          <w:u w:val="single"/>
        </w:rPr>
      </w:pPr>
      <w:r w:rsidRPr="007270BE">
        <w:rPr>
          <w:b/>
          <w:i/>
          <w:u w:val="single"/>
        </w:rPr>
        <w:t xml:space="preserve">Stairs: </w:t>
      </w:r>
    </w:p>
    <w:p w14:paraId="58E5F616" w14:textId="77777777" w:rsidR="007435B7" w:rsidRDefault="007435B7" w:rsidP="007435B7">
      <w:pPr>
        <w:spacing w:after="187"/>
        <w:ind w:left="-5"/>
      </w:pPr>
      <w:r>
        <w:t xml:space="preserve">Area= 7’3.5” x 9’=65.625 </w:t>
      </w:r>
      <w:proofErr w:type="spellStart"/>
      <w:r>
        <w:t>sqft</w:t>
      </w:r>
      <w:proofErr w:type="spellEnd"/>
      <w:r>
        <w:t xml:space="preserve"> = (65.625 x </w:t>
      </w:r>
      <w:proofErr w:type="gramStart"/>
      <w:r>
        <w:t>0.092903)m</w:t>
      </w:r>
      <w:proofErr w:type="gramEnd"/>
      <w:r>
        <w:rPr>
          <w:vertAlign w:val="superscript"/>
        </w:rPr>
        <w:t>2</w:t>
      </w:r>
      <w:r>
        <w:t xml:space="preserve"> =6.09 m</w:t>
      </w:r>
      <w:r>
        <w:rPr>
          <w:vertAlign w:val="superscript"/>
        </w:rPr>
        <w:t>2</w:t>
      </w:r>
      <w:r>
        <w:t xml:space="preserve">  </w:t>
      </w:r>
    </w:p>
    <w:p w14:paraId="091E960B" w14:textId="77777777" w:rsidR="007435B7" w:rsidRDefault="007435B7" w:rsidP="007435B7">
      <w:pPr>
        <w:spacing w:after="189"/>
        <w:ind w:left="-5"/>
      </w:pPr>
      <w:r>
        <w:t>Illuminance, E= 70Lumen/m</w:t>
      </w:r>
      <w:r>
        <w:rPr>
          <w:vertAlign w:val="superscript"/>
        </w:rPr>
        <w:t>2</w:t>
      </w:r>
      <w:r>
        <w:t xml:space="preserve">  </w:t>
      </w:r>
    </w:p>
    <w:p w14:paraId="756ED49F" w14:textId="77777777" w:rsidR="007435B7" w:rsidRDefault="007435B7" w:rsidP="007435B7">
      <w:pPr>
        <w:ind w:left="-5"/>
      </w:pPr>
      <w:r>
        <w:t xml:space="preserve">Light Loss Factor and Utilization Factor, LLF x UF = 0.7 </w:t>
      </w:r>
    </w:p>
    <w:p w14:paraId="37DFD38B" w14:textId="77777777" w:rsidR="007435B7" w:rsidRDefault="007435B7" w:rsidP="007435B7">
      <w:pPr>
        <w:ind w:left="-5"/>
      </w:pPr>
      <w:r>
        <w:t xml:space="preserve">Number of lights per </w:t>
      </w:r>
      <w:proofErr w:type="spellStart"/>
      <w:r>
        <w:t>illuminaire</w:t>
      </w:r>
      <w:proofErr w:type="spellEnd"/>
      <w:r>
        <w:t xml:space="preserve">, n=1 </w:t>
      </w:r>
    </w:p>
    <w:p w14:paraId="20C35809" w14:textId="77777777" w:rsidR="007435B7" w:rsidRDefault="007435B7" w:rsidP="007435B7">
      <w:pPr>
        <w:ind w:left="-5"/>
      </w:pPr>
      <w:r>
        <w:t xml:space="preserve">Flux= 1250 Lumen (20W Energy Saving Bulb and Fluorescent Tube Light) </w:t>
      </w:r>
    </w:p>
    <w:p w14:paraId="01151143" w14:textId="77777777" w:rsidR="007435B7" w:rsidRDefault="007435B7" w:rsidP="007435B7">
      <w:pPr>
        <w:ind w:left="-5"/>
      </w:pPr>
      <w:r>
        <w:t xml:space="preserve">Number of Lights, N= 0.4872 </w:t>
      </w:r>
    </w:p>
    <w:p w14:paraId="2043EF77" w14:textId="77777777" w:rsidR="007435B7" w:rsidRDefault="007435B7" w:rsidP="007435B7">
      <w:pPr>
        <w:spacing w:after="160" w:line="259" w:lineRule="auto"/>
        <w:ind w:left="-5"/>
      </w:pPr>
      <w:proofErr w:type="gramStart"/>
      <w:r>
        <w:rPr>
          <w:b/>
        </w:rPr>
        <w:t>So,  1</w:t>
      </w:r>
      <w:proofErr w:type="gramEnd"/>
      <w:r>
        <w:rPr>
          <w:b/>
        </w:rPr>
        <w:t xml:space="preserve"> Ceiling mounted Light Bulb is  required.  </w:t>
      </w:r>
    </w:p>
    <w:p w14:paraId="1BA468D6" w14:textId="77777777" w:rsidR="00CA762C" w:rsidRDefault="00CA762C">
      <w:pPr>
        <w:rPr>
          <w:b/>
          <w:bCs/>
          <w:u w:val="single"/>
        </w:rPr>
      </w:pPr>
      <w:r>
        <w:rPr>
          <w:b/>
          <w:bCs/>
          <w:u w:val="single"/>
        </w:rPr>
        <w:br w:type="page"/>
      </w:r>
    </w:p>
    <w:p w14:paraId="13FDFFD4" w14:textId="77777777" w:rsidR="00CA762C" w:rsidRDefault="00CA762C" w:rsidP="00CA762C"/>
    <w:p w14:paraId="765E4BFD" w14:textId="0013D5CE" w:rsidR="00CA762C" w:rsidRPr="007435B7" w:rsidRDefault="00CA762C" w:rsidP="00CA762C">
      <w:pPr>
        <w:pStyle w:val="Heading2"/>
        <w:spacing w:before="30" w:after="30"/>
        <w:rPr>
          <w:rFonts w:ascii="Palatino Linotype" w:hAnsi="Palatino Linotype"/>
          <w:sz w:val="28"/>
          <w:szCs w:val="28"/>
        </w:rPr>
      </w:pPr>
      <w:bookmarkStart w:id="28" w:name="_Toc156767561"/>
      <w:r>
        <w:rPr>
          <w:rFonts w:ascii="Palatino Linotype" w:hAnsi="Palatino Linotype"/>
          <w:sz w:val="28"/>
          <w:szCs w:val="28"/>
        </w:rPr>
        <w:t>total load calculation</w:t>
      </w:r>
      <w:r w:rsidRPr="007435B7">
        <w:rPr>
          <w:rFonts w:ascii="Palatino Linotype" w:hAnsi="Palatino Linotype"/>
          <w:sz w:val="28"/>
          <w:szCs w:val="28"/>
        </w:rPr>
        <w:t xml:space="preserve"> (FOR GROUND FLOOR)</w:t>
      </w:r>
      <w:bookmarkEnd w:id="28"/>
    </w:p>
    <w:p w14:paraId="4DAAE10C" w14:textId="77777777" w:rsidR="00CA762C" w:rsidRDefault="00CA762C">
      <w:pPr>
        <w:rPr>
          <w:b/>
          <w:bCs/>
          <w:u w:val="single"/>
        </w:rPr>
      </w:pPr>
    </w:p>
    <w:tbl>
      <w:tblPr>
        <w:tblStyle w:val="GridTable1Light"/>
        <w:tblW w:w="8905" w:type="dxa"/>
        <w:tblInd w:w="-5" w:type="dxa"/>
        <w:tblLook w:val="04A0" w:firstRow="1" w:lastRow="0" w:firstColumn="1" w:lastColumn="0" w:noHBand="0" w:noVBand="1"/>
      </w:tblPr>
      <w:tblGrid>
        <w:gridCol w:w="3510"/>
        <w:gridCol w:w="979"/>
        <w:gridCol w:w="1137"/>
        <w:gridCol w:w="1572"/>
        <w:gridCol w:w="1707"/>
      </w:tblGrid>
      <w:tr w:rsidR="007370BC" w:rsidRPr="002823C3" w14:paraId="36DD6366" w14:textId="77777777" w:rsidTr="002823C3">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F887209" w14:textId="77777777" w:rsidR="007370BC" w:rsidRPr="002823C3" w:rsidRDefault="007370BC" w:rsidP="002823C3">
            <w:pPr>
              <w:tabs>
                <w:tab w:val="left" w:pos="10390"/>
              </w:tabs>
              <w:spacing w:before="66"/>
              <w:jc w:val="center"/>
              <w:rPr>
                <w:rFonts w:ascii="Times New Roman" w:hAnsi="Times New Roman" w:cs="Times New Roman"/>
                <w:szCs w:val="24"/>
              </w:rPr>
            </w:pPr>
            <w:r w:rsidRPr="002823C3">
              <w:rPr>
                <w:rFonts w:ascii="Times New Roman" w:hAnsi="Times New Roman" w:cs="Times New Roman"/>
                <w:szCs w:val="24"/>
              </w:rPr>
              <w:t>Appliance</w:t>
            </w:r>
          </w:p>
        </w:tc>
        <w:tc>
          <w:tcPr>
            <w:tcW w:w="979" w:type="dxa"/>
            <w:tcBorders>
              <w:top w:val="single" w:sz="4" w:space="0" w:color="999999" w:themeColor="text1" w:themeTint="66"/>
              <w:left w:val="single" w:sz="4" w:space="0" w:color="999999" w:themeColor="text1" w:themeTint="66"/>
              <w:right w:val="single" w:sz="4" w:space="0" w:color="999999" w:themeColor="text1" w:themeTint="66"/>
            </w:tcBorders>
            <w:vAlign w:val="center"/>
          </w:tcPr>
          <w:p w14:paraId="3331A912" w14:textId="787EC84B" w:rsidR="007370BC" w:rsidRPr="002823C3" w:rsidRDefault="007370BC" w:rsidP="002823C3">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Unit Power (W)</w:t>
            </w:r>
          </w:p>
        </w:tc>
        <w:tc>
          <w:tcPr>
            <w:tcW w:w="1137"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08B9398" w14:textId="1924C8A2" w:rsidR="007370BC" w:rsidRPr="002823C3" w:rsidRDefault="007370BC" w:rsidP="002823C3">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Quantity</w:t>
            </w:r>
          </w:p>
        </w:tc>
        <w:tc>
          <w:tcPr>
            <w:tcW w:w="157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5A9FD45" w14:textId="1F28687B" w:rsidR="007370BC" w:rsidRPr="002823C3" w:rsidRDefault="000B70FA" w:rsidP="002823C3">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Power of Equipment (W)</w:t>
            </w:r>
          </w:p>
        </w:tc>
        <w:tc>
          <w:tcPr>
            <w:tcW w:w="1707"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5660BBF" w14:textId="4E9F05CC" w:rsidR="007370BC" w:rsidRPr="002823C3" w:rsidRDefault="000B70FA" w:rsidP="002823C3">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Total Power</w:t>
            </w:r>
            <w:r w:rsidR="00882713">
              <w:rPr>
                <w:rFonts w:ascii="Times New Roman" w:hAnsi="Times New Roman" w:cs="Times New Roman"/>
                <w:szCs w:val="24"/>
              </w:rPr>
              <w:t xml:space="preserve"> (W)</w:t>
            </w:r>
          </w:p>
        </w:tc>
      </w:tr>
      <w:tr w:rsidR="002823C3" w:rsidRPr="002823C3" w14:paraId="1F0E4119" w14:textId="77777777" w:rsidTr="002823C3">
        <w:trPr>
          <w:trHeight w:val="359"/>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63AFEB1" w14:textId="604F9050" w:rsidR="002823C3" w:rsidRPr="002823C3" w:rsidRDefault="002823C3" w:rsidP="002823C3">
            <w:pPr>
              <w:tabs>
                <w:tab w:val="left" w:pos="10390"/>
              </w:tabs>
              <w:spacing w:before="66"/>
              <w:jc w:val="center"/>
              <w:rPr>
                <w:rFonts w:ascii="Times New Roman" w:hAnsi="Times New Roman" w:cs="Times New Roman"/>
                <w:b w:val="0"/>
                <w:szCs w:val="24"/>
              </w:rPr>
            </w:pPr>
            <w:r w:rsidRPr="002823C3">
              <w:rPr>
                <w:rFonts w:ascii="Times New Roman" w:hAnsi="Times New Roman" w:cs="Times New Roman"/>
                <w:b w:val="0"/>
                <w:szCs w:val="24"/>
              </w:rPr>
              <w:t>Celling Fan</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2123EFD" w14:textId="2A144D3E" w:rsidR="002823C3"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80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049C6D0" w14:textId="56E4E2F7" w:rsidR="002823C3"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5CCC5E" w14:textId="4516D9AB" w:rsidR="002823C3"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400</w:t>
            </w:r>
          </w:p>
        </w:tc>
        <w:tc>
          <w:tcPr>
            <w:tcW w:w="1707" w:type="dxa"/>
            <w:vMerge w:val="restar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818EB78" w14:textId="06F5C88A" w:rsidR="002823C3"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5380</w:t>
            </w:r>
          </w:p>
        </w:tc>
      </w:tr>
      <w:tr w:rsidR="002823C3" w:rsidRPr="002823C3" w14:paraId="2BAFFB2B" w14:textId="77777777" w:rsidTr="002823C3">
        <w:trPr>
          <w:trHeight w:val="352"/>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0E42225" w14:textId="58B45410" w:rsidR="002823C3" w:rsidRPr="002823C3" w:rsidRDefault="002823C3" w:rsidP="002823C3">
            <w:pPr>
              <w:tabs>
                <w:tab w:val="left" w:pos="10390"/>
              </w:tabs>
              <w:spacing w:before="66"/>
              <w:jc w:val="center"/>
              <w:rPr>
                <w:rFonts w:ascii="Times New Roman" w:hAnsi="Times New Roman" w:cs="Times New Roman"/>
                <w:b w:val="0"/>
                <w:szCs w:val="24"/>
              </w:rPr>
            </w:pPr>
            <w:r w:rsidRPr="002823C3">
              <w:rPr>
                <w:rFonts w:ascii="Times New Roman" w:hAnsi="Times New Roman" w:cs="Times New Roman"/>
                <w:b w:val="0"/>
                <w:szCs w:val="24"/>
              </w:rPr>
              <w:t>Exhaust Fan</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D35587D" w14:textId="1E50F5C1"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60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AFE928C" w14:textId="0107397E"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3</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348EC0A" w14:textId="48360660"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180</w:t>
            </w:r>
          </w:p>
        </w:tc>
        <w:tc>
          <w:tcPr>
            <w:tcW w:w="1707" w:type="dxa"/>
            <w:vMerge/>
            <w:tcBorders>
              <w:left w:val="single" w:sz="4" w:space="0" w:color="999999" w:themeColor="text1" w:themeTint="66"/>
              <w:right w:val="single" w:sz="4" w:space="0" w:color="999999" w:themeColor="text1" w:themeTint="66"/>
            </w:tcBorders>
            <w:vAlign w:val="center"/>
            <w:hideMark/>
          </w:tcPr>
          <w:p w14:paraId="3F93FF25" w14:textId="5F94EE2D"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71FCE" w:rsidRPr="002823C3" w14:paraId="5AC0BB17" w14:textId="77777777" w:rsidTr="002823C3">
        <w:trPr>
          <w:trHeight w:val="352"/>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630533" w14:textId="3F79F20B" w:rsidR="00471FCE" w:rsidRPr="002823C3" w:rsidRDefault="00471FCE" w:rsidP="002823C3">
            <w:pPr>
              <w:tabs>
                <w:tab w:val="left" w:pos="10390"/>
              </w:tabs>
              <w:spacing w:before="66"/>
              <w:jc w:val="center"/>
              <w:rPr>
                <w:b w:val="0"/>
                <w:szCs w:val="24"/>
              </w:rPr>
            </w:pPr>
            <w:r>
              <w:rPr>
                <w:b w:val="0"/>
                <w:szCs w:val="24"/>
              </w:rPr>
              <w:t>Wall Fan</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CB4421" w14:textId="30011440" w:rsidR="00471FCE"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szCs w:val="24"/>
              </w:rPr>
            </w:pPr>
            <w:r>
              <w:rPr>
                <w:szCs w:val="24"/>
              </w:rPr>
              <w:t>20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016E39" w14:textId="01219A86" w:rsidR="00471FCE"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szCs w:val="24"/>
              </w:rPr>
            </w:pPr>
            <w:r>
              <w:rPr>
                <w:szCs w:val="24"/>
              </w:rPr>
              <w:t>1</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EE3814" w14:textId="2D669E60" w:rsidR="00471FCE"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szCs w:val="24"/>
              </w:rPr>
            </w:pPr>
            <w:r>
              <w:rPr>
                <w:szCs w:val="24"/>
              </w:rPr>
              <w:t>20</w:t>
            </w:r>
          </w:p>
        </w:tc>
        <w:tc>
          <w:tcPr>
            <w:tcW w:w="1707" w:type="dxa"/>
            <w:vMerge/>
            <w:tcBorders>
              <w:left w:val="single" w:sz="4" w:space="0" w:color="999999" w:themeColor="text1" w:themeTint="66"/>
              <w:right w:val="single" w:sz="4" w:space="0" w:color="999999" w:themeColor="text1" w:themeTint="66"/>
            </w:tcBorders>
            <w:vAlign w:val="center"/>
          </w:tcPr>
          <w:p w14:paraId="5EEA3A05" w14:textId="77777777" w:rsidR="00471FCE"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szCs w:val="24"/>
              </w:rPr>
            </w:pPr>
          </w:p>
        </w:tc>
      </w:tr>
      <w:tr w:rsidR="002823C3" w:rsidRPr="002823C3" w14:paraId="0070C30A" w14:textId="77777777" w:rsidTr="002823C3">
        <w:trPr>
          <w:trHeight w:val="359"/>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9437A76" w14:textId="3B333CA0" w:rsidR="002823C3" w:rsidRPr="002823C3" w:rsidRDefault="002823C3" w:rsidP="002823C3">
            <w:pPr>
              <w:tabs>
                <w:tab w:val="left" w:pos="10390"/>
              </w:tabs>
              <w:spacing w:before="66"/>
              <w:jc w:val="center"/>
              <w:rPr>
                <w:rFonts w:ascii="Times New Roman" w:hAnsi="Times New Roman" w:cs="Times New Roman"/>
                <w:b w:val="0"/>
                <w:szCs w:val="24"/>
              </w:rPr>
            </w:pPr>
            <w:r w:rsidRPr="002823C3">
              <w:rPr>
                <w:rFonts w:ascii="Times New Roman" w:hAnsi="Times New Roman" w:cs="Times New Roman"/>
                <w:b w:val="0"/>
                <w:szCs w:val="24"/>
              </w:rPr>
              <w:t>Fluorescent Ceiling Light</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7FBBDB" w14:textId="34719069"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20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CBDD28A" w14:textId="2C4EFA81" w:rsidR="002823C3" w:rsidRPr="002823C3" w:rsidRDefault="00A85C6C"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9</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42D186" w14:textId="3062428A" w:rsidR="002823C3" w:rsidRPr="002823C3" w:rsidRDefault="00A85C6C"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180</w:t>
            </w:r>
          </w:p>
        </w:tc>
        <w:tc>
          <w:tcPr>
            <w:tcW w:w="1707" w:type="dxa"/>
            <w:vMerge/>
            <w:tcBorders>
              <w:left w:val="single" w:sz="4" w:space="0" w:color="999999" w:themeColor="text1" w:themeTint="66"/>
              <w:right w:val="single" w:sz="4" w:space="0" w:color="999999" w:themeColor="text1" w:themeTint="66"/>
            </w:tcBorders>
            <w:vAlign w:val="center"/>
            <w:hideMark/>
          </w:tcPr>
          <w:p w14:paraId="036CCFE9" w14:textId="13151B2F"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2823C3" w:rsidRPr="002823C3" w14:paraId="121F362E" w14:textId="77777777" w:rsidTr="002823C3">
        <w:trPr>
          <w:trHeight w:val="395"/>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0F6FC40" w14:textId="7EFDB455" w:rsidR="002823C3" w:rsidRPr="002823C3" w:rsidRDefault="002823C3" w:rsidP="002823C3">
            <w:pPr>
              <w:tabs>
                <w:tab w:val="left" w:pos="10390"/>
              </w:tabs>
              <w:spacing w:before="66"/>
              <w:jc w:val="center"/>
              <w:rPr>
                <w:rFonts w:ascii="Times New Roman" w:hAnsi="Times New Roman" w:cs="Times New Roman"/>
                <w:b w:val="0"/>
                <w:szCs w:val="24"/>
              </w:rPr>
            </w:pPr>
            <w:r w:rsidRPr="002823C3">
              <w:rPr>
                <w:rFonts w:ascii="Times New Roman" w:hAnsi="Times New Roman" w:cs="Times New Roman"/>
                <w:b w:val="0"/>
                <w:szCs w:val="24"/>
              </w:rPr>
              <w:t>Fluorescent Tube Light</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C4F7335" w14:textId="274C64CC"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20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E37DDC6" w14:textId="36723D52" w:rsidR="002823C3" w:rsidRPr="002823C3" w:rsidRDefault="00A85C6C"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043AE95" w14:textId="26808BBA" w:rsidR="002823C3" w:rsidRPr="002823C3" w:rsidRDefault="00A85C6C"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60</w:t>
            </w:r>
          </w:p>
        </w:tc>
        <w:tc>
          <w:tcPr>
            <w:tcW w:w="1707" w:type="dxa"/>
            <w:vMerge/>
            <w:tcBorders>
              <w:left w:val="single" w:sz="4" w:space="0" w:color="999999" w:themeColor="text1" w:themeTint="66"/>
              <w:right w:val="single" w:sz="4" w:space="0" w:color="999999" w:themeColor="text1" w:themeTint="66"/>
            </w:tcBorders>
            <w:vAlign w:val="center"/>
            <w:hideMark/>
          </w:tcPr>
          <w:p w14:paraId="1F8D7DC8" w14:textId="5232B8F2"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2823C3" w:rsidRPr="002823C3" w14:paraId="2EECBF39" w14:textId="77777777" w:rsidTr="002823C3">
        <w:trPr>
          <w:trHeight w:val="359"/>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26E31FD" w14:textId="58CE2545" w:rsidR="002823C3" w:rsidRPr="002823C3" w:rsidRDefault="00471FCE" w:rsidP="002823C3">
            <w:pPr>
              <w:tabs>
                <w:tab w:val="left" w:pos="10390"/>
              </w:tabs>
              <w:spacing w:before="66"/>
              <w:jc w:val="center"/>
              <w:rPr>
                <w:rFonts w:ascii="Times New Roman" w:hAnsi="Times New Roman" w:cs="Times New Roman"/>
                <w:b w:val="0"/>
                <w:szCs w:val="24"/>
              </w:rPr>
            </w:pPr>
            <w:r>
              <w:rPr>
                <w:rFonts w:ascii="Times New Roman" w:hAnsi="Times New Roman" w:cs="Times New Roman"/>
                <w:b w:val="0"/>
                <w:szCs w:val="24"/>
              </w:rPr>
              <w:t>Tube Light</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A193115" w14:textId="563F01AF"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20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880A859" w14:textId="6C99F3EA" w:rsidR="002823C3"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7</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AC75EB0" w14:textId="575DFCA0"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1</w:t>
            </w:r>
            <w:r w:rsidR="00471FCE">
              <w:rPr>
                <w:rFonts w:ascii="Times New Roman" w:hAnsi="Times New Roman" w:cs="Times New Roman"/>
                <w:szCs w:val="24"/>
              </w:rPr>
              <w:t>40</w:t>
            </w:r>
          </w:p>
        </w:tc>
        <w:tc>
          <w:tcPr>
            <w:tcW w:w="1707" w:type="dxa"/>
            <w:vMerge/>
            <w:tcBorders>
              <w:left w:val="single" w:sz="4" w:space="0" w:color="999999" w:themeColor="text1" w:themeTint="66"/>
              <w:right w:val="single" w:sz="4" w:space="0" w:color="999999" w:themeColor="text1" w:themeTint="66"/>
            </w:tcBorders>
            <w:vAlign w:val="center"/>
            <w:hideMark/>
          </w:tcPr>
          <w:p w14:paraId="3D883F2F" w14:textId="278C9CEC"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2823C3" w:rsidRPr="002823C3" w14:paraId="2E168F91" w14:textId="77777777" w:rsidTr="002823C3">
        <w:trPr>
          <w:trHeight w:val="359"/>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B70BCAE" w14:textId="0C48FC16" w:rsidR="002823C3" w:rsidRPr="002823C3" w:rsidRDefault="002823C3" w:rsidP="002823C3">
            <w:pPr>
              <w:tabs>
                <w:tab w:val="left" w:pos="10390"/>
              </w:tabs>
              <w:spacing w:before="66"/>
              <w:jc w:val="center"/>
              <w:rPr>
                <w:rFonts w:ascii="Times New Roman" w:hAnsi="Times New Roman" w:cs="Times New Roman"/>
                <w:b w:val="0"/>
                <w:szCs w:val="24"/>
              </w:rPr>
            </w:pPr>
            <w:r w:rsidRPr="002823C3">
              <w:rPr>
                <w:rFonts w:ascii="Times New Roman" w:hAnsi="Times New Roman" w:cs="Times New Roman"/>
                <w:b w:val="0"/>
                <w:szCs w:val="24"/>
              </w:rPr>
              <w:t>3 PIN Power Socket (PC)</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98B5D6D" w14:textId="61F28B52"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1000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F034A49" w14:textId="496C554F" w:rsidR="002823C3"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C459BA5" w14:textId="26E145A3" w:rsidR="002823C3"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r w:rsidR="002823C3" w:rsidRPr="002823C3">
              <w:rPr>
                <w:rFonts w:ascii="Times New Roman" w:hAnsi="Times New Roman" w:cs="Times New Roman"/>
                <w:szCs w:val="24"/>
              </w:rPr>
              <w:t>000</w:t>
            </w:r>
          </w:p>
        </w:tc>
        <w:tc>
          <w:tcPr>
            <w:tcW w:w="1707" w:type="dxa"/>
            <w:vMerge/>
            <w:tcBorders>
              <w:left w:val="single" w:sz="4" w:space="0" w:color="999999" w:themeColor="text1" w:themeTint="66"/>
              <w:right w:val="single" w:sz="4" w:space="0" w:color="999999" w:themeColor="text1" w:themeTint="66"/>
            </w:tcBorders>
            <w:vAlign w:val="center"/>
            <w:hideMark/>
          </w:tcPr>
          <w:p w14:paraId="157113F0" w14:textId="6B652F07"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2823C3" w:rsidRPr="002823C3" w14:paraId="11AB8476" w14:textId="77777777" w:rsidTr="002823C3">
        <w:trPr>
          <w:trHeight w:val="359"/>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E4A3942" w14:textId="35E5CE0F" w:rsidR="002823C3" w:rsidRPr="002823C3" w:rsidRDefault="002823C3" w:rsidP="002823C3">
            <w:pPr>
              <w:tabs>
                <w:tab w:val="left" w:pos="10390"/>
              </w:tabs>
              <w:spacing w:before="66"/>
              <w:jc w:val="center"/>
              <w:rPr>
                <w:rFonts w:ascii="Times New Roman" w:hAnsi="Times New Roman" w:cs="Times New Roman"/>
                <w:szCs w:val="24"/>
              </w:rPr>
            </w:pPr>
            <w:r w:rsidRPr="002823C3">
              <w:rPr>
                <w:rFonts w:ascii="Times New Roman" w:hAnsi="Times New Roman" w:cs="Times New Roman"/>
                <w:b w:val="0"/>
                <w:szCs w:val="24"/>
              </w:rPr>
              <w:t>3 PIN Power Socket (AC, Fridge)</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08392E3" w14:textId="04278C82"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2000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2A6D652" w14:textId="7418709E"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1</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78E90D" w14:textId="4E1FAF16"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2000</w:t>
            </w:r>
          </w:p>
        </w:tc>
        <w:tc>
          <w:tcPr>
            <w:tcW w:w="1707" w:type="dxa"/>
            <w:vMerge/>
            <w:tcBorders>
              <w:left w:val="single" w:sz="4" w:space="0" w:color="999999" w:themeColor="text1" w:themeTint="66"/>
              <w:right w:val="single" w:sz="4" w:space="0" w:color="999999" w:themeColor="text1" w:themeTint="66"/>
            </w:tcBorders>
            <w:vAlign w:val="center"/>
          </w:tcPr>
          <w:p w14:paraId="5A91425B" w14:textId="4803419B"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2823C3" w:rsidRPr="002823C3" w14:paraId="5B965601" w14:textId="77777777" w:rsidTr="002823C3">
        <w:trPr>
          <w:trHeight w:val="207"/>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28E7C0D" w14:textId="299ADBBA" w:rsidR="002823C3" w:rsidRPr="002823C3" w:rsidRDefault="002823C3" w:rsidP="002823C3">
            <w:pPr>
              <w:tabs>
                <w:tab w:val="left" w:pos="10390"/>
              </w:tabs>
              <w:spacing w:before="66"/>
              <w:jc w:val="center"/>
              <w:rPr>
                <w:rFonts w:ascii="Times New Roman" w:hAnsi="Times New Roman" w:cs="Times New Roman"/>
                <w:b w:val="0"/>
                <w:szCs w:val="24"/>
              </w:rPr>
            </w:pPr>
            <w:r w:rsidRPr="002823C3">
              <w:rPr>
                <w:rFonts w:ascii="Times New Roman" w:hAnsi="Times New Roman" w:cs="Times New Roman"/>
                <w:b w:val="0"/>
                <w:szCs w:val="24"/>
              </w:rPr>
              <w:t xml:space="preserve">2 PIN Power </w:t>
            </w:r>
            <w:proofErr w:type="gramStart"/>
            <w:r w:rsidRPr="002823C3">
              <w:rPr>
                <w:rFonts w:ascii="Times New Roman" w:hAnsi="Times New Roman" w:cs="Times New Roman"/>
                <w:b w:val="0"/>
                <w:szCs w:val="24"/>
              </w:rPr>
              <w:t>Socket</w:t>
            </w:r>
            <w:r w:rsidR="00471FCE">
              <w:rPr>
                <w:rFonts w:ascii="Times New Roman" w:hAnsi="Times New Roman" w:cs="Times New Roman"/>
                <w:b w:val="0"/>
                <w:szCs w:val="24"/>
              </w:rPr>
              <w:t>(</w:t>
            </w:r>
            <w:proofErr w:type="gramEnd"/>
            <w:r w:rsidR="00471FCE">
              <w:rPr>
                <w:rFonts w:ascii="Times New Roman" w:hAnsi="Times New Roman" w:cs="Times New Roman"/>
                <w:b w:val="0"/>
                <w:szCs w:val="24"/>
              </w:rPr>
              <w:t>TV)</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C512EAE" w14:textId="3F84CD19"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100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F39D86A" w14:textId="4EB0F9C7" w:rsidR="002823C3"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9301E3F" w14:textId="0A807D62" w:rsidR="002823C3" w:rsidRPr="002823C3" w:rsidRDefault="00471FCE"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r w:rsidR="002823C3" w:rsidRPr="002823C3">
              <w:rPr>
                <w:rFonts w:ascii="Times New Roman" w:hAnsi="Times New Roman" w:cs="Times New Roman"/>
                <w:szCs w:val="24"/>
              </w:rPr>
              <w:t>00</w:t>
            </w:r>
          </w:p>
        </w:tc>
        <w:tc>
          <w:tcPr>
            <w:tcW w:w="1707" w:type="dxa"/>
            <w:vMerge/>
            <w:tcBorders>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6051228" w14:textId="62A2A3C5" w:rsidR="002823C3" w:rsidRPr="002823C3" w:rsidRDefault="002823C3" w:rsidP="002823C3">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bl>
    <w:p w14:paraId="06798636" w14:textId="77777777" w:rsidR="002823C3" w:rsidRDefault="002823C3">
      <w:pPr>
        <w:rPr>
          <w:b/>
          <w:bCs/>
          <w:u w:val="single"/>
        </w:rPr>
      </w:pPr>
    </w:p>
    <w:p w14:paraId="58ECDA38" w14:textId="77777777" w:rsidR="00882713" w:rsidRDefault="00882713" w:rsidP="00882713"/>
    <w:p w14:paraId="7F1E75A5" w14:textId="6F3BFB15" w:rsidR="002823C3" w:rsidRPr="007435B7" w:rsidRDefault="002823C3" w:rsidP="002823C3">
      <w:pPr>
        <w:pStyle w:val="Heading2"/>
        <w:spacing w:before="30" w:after="30"/>
        <w:rPr>
          <w:rFonts w:ascii="Palatino Linotype" w:hAnsi="Palatino Linotype"/>
          <w:sz w:val="28"/>
          <w:szCs w:val="28"/>
        </w:rPr>
      </w:pPr>
      <w:bookmarkStart w:id="29" w:name="_Toc156767562"/>
      <w:r>
        <w:rPr>
          <w:rFonts w:ascii="Palatino Linotype" w:hAnsi="Palatino Linotype"/>
          <w:sz w:val="28"/>
          <w:szCs w:val="28"/>
        </w:rPr>
        <w:t>total load calculation</w:t>
      </w:r>
      <w:r w:rsidRPr="007435B7">
        <w:rPr>
          <w:rFonts w:ascii="Palatino Linotype" w:hAnsi="Palatino Linotype"/>
          <w:sz w:val="28"/>
          <w:szCs w:val="28"/>
        </w:rPr>
        <w:t xml:space="preserve"> (FOR </w:t>
      </w:r>
      <w:r>
        <w:rPr>
          <w:rFonts w:ascii="Palatino Linotype" w:hAnsi="Palatino Linotype"/>
          <w:sz w:val="28"/>
          <w:szCs w:val="28"/>
        </w:rPr>
        <w:t>1</w:t>
      </w:r>
      <w:proofErr w:type="gramStart"/>
      <w:r w:rsidRPr="002823C3">
        <w:rPr>
          <w:rFonts w:ascii="Palatino Linotype" w:hAnsi="Palatino Linotype"/>
          <w:sz w:val="28"/>
          <w:szCs w:val="28"/>
          <w:vertAlign w:val="superscript"/>
        </w:rPr>
        <w:t>st</w:t>
      </w:r>
      <w:r>
        <w:rPr>
          <w:rFonts w:ascii="Palatino Linotype" w:hAnsi="Palatino Linotype"/>
          <w:sz w:val="28"/>
          <w:szCs w:val="28"/>
        </w:rPr>
        <w:t xml:space="preserve">  </w:t>
      </w:r>
      <w:r w:rsidRPr="007435B7">
        <w:rPr>
          <w:rFonts w:ascii="Palatino Linotype" w:hAnsi="Palatino Linotype"/>
          <w:sz w:val="28"/>
          <w:szCs w:val="28"/>
        </w:rPr>
        <w:t>FLOOR</w:t>
      </w:r>
      <w:proofErr w:type="gramEnd"/>
      <w:r w:rsidRPr="007435B7">
        <w:rPr>
          <w:rFonts w:ascii="Palatino Linotype" w:hAnsi="Palatino Linotype"/>
          <w:sz w:val="28"/>
          <w:szCs w:val="28"/>
        </w:rPr>
        <w:t>)</w:t>
      </w:r>
      <w:bookmarkEnd w:id="29"/>
    </w:p>
    <w:p w14:paraId="7C3C3ED0" w14:textId="77777777" w:rsidR="002823C3" w:rsidRDefault="002823C3">
      <w:pPr>
        <w:rPr>
          <w:b/>
          <w:bCs/>
          <w:u w:val="single"/>
        </w:rPr>
      </w:pPr>
    </w:p>
    <w:tbl>
      <w:tblPr>
        <w:tblStyle w:val="GridTable1Light"/>
        <w:tblW w:w="8905" w:type="dxa"/>
        <w:tblInd w:w="-5" w:type="dxa"/>
        <w:tblLook w:val="04A0" w:firstRow="1" w:lastRow="0" w:firstColumn="1" w:lastColumn="0" w:noHBand="0" w:noVBand="1"/>
      </w:tblPr>
      <w:tblGrid>
        <w:gridCol w:w="3510"/>
        <w:gridCol w:w="979"/>
        <w:gridCol w:w="1137"/>
        <w:gridCol w:w="1572"/>
        <w:gridCol w:w="1707"/>
      </w:tblGrid>
      <w:tr w:rsidR="002823C3" w:rsidRPr="002823C3" w14:paraId="5B3F2E9F" w14:textId="77777777" w:rsidTr="00A85C6C">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E42B4D7" w14:textId="77777777" w:rsidR="002823C3" w:rsidRPr="002823C3" w:rsidRDefault="002823C3" w:rsidP="00A85C6C">
            <w:pPr>
              <w:tabs>
                <w:tab w:val="left" w:pos="10390"/>
              </w:tabs>
              <w:spacing w:before="66"/>
              <w:jc w:val="center"/>
              <w:rPr>
                <w:rFonts w:ascii="Times New Roman" w:hAnsi="Times New Roman" w:cs="Times New Roman"/>
                <w:szCs w:val="24"/>
              </w:rPr>
            </w:pPr>
            <w:r w:rsidRPr="002823C3">
              <w:rPr>
                <w:rFonts w:ascii="Times New Roman" w:hAnsi="Times New Roman" w:cs="Times New Roman"/>
                <w:szCs w:val="24"/>
              </w:rPr>
              <w:t>Appliance</w:t>
            </w:r>
          </w:p>
        </w:tc>
        <w:tc>
          <w:tcPr>
            <w:tcW w:w="979" w:type="dxa"/>
            <w:tcBorders>
              <w:top w:val="single" w:sz="4" w:space="0" w:color="999999" w:themeColor="text1" w:themeTint="66"/>
              <w:left w:val="single" w:sz="4" w:space="0" w:color="999999" w:themeColor="text1" w:themeTint="66"/>
              <w:right w:val="single" w:sz="4" w:space="0" w:color="999999" w:themeColor="text1" w:themeTint="66"/>
            </w:tcBorders>
            <w:vAlign w:val="center"/>
          </w:tcPr>
          <w:p w14:paraId="50205892" w14:textId="77777777" w:rsidR="002823C3" w:rsidRPr="002823C3" w:rsidRDefault="002823C3" w:rsidP="00A85C6C">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Unit Power (W)</w:t>
            </w:r>
          </w:p>
        </w:tc>
        <w:tc>
          <w:tcPr>
            <w:tcW w:w="1137"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3F2C949" w14:textId="77777777" w:rsidR="002823C3" w:rsidRPr="002823C3" w:rsidRDefault="002823C3" w:rsidP="00A85C6C">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Quantity</w:t>
            </w:r>
          </w:p>
        </w:tc>
        <w:tc>
          <w:tcPr>
            <w:tcW w:w="157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420ACBF" w14:textId="77777777" w:rsidR="002823C3" w:rsidRPr="002823C3" w:rsidRDefault="002823C3" w:rsidP="00A85C6C">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Power of Equipment (W)</w:t>
            </w:r>
          </w:p>
        </w:tc>
        <w:tc>
          <w:tcPr>
            <w:tcW w:w="1707"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448FC9D8" w14:textId="34E940D0" w:rsidR="002823C3" w:rsidRPr="002823C3" w:rsidRDefault="002823C3" w:rsidP="00A85C6C">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Total Power</w:t>
            </w:r>
            <w:r w:rsidR="00882713">
              <w:rPr>
                <w:rFonts w:ascii="Times New Roman" w:hAnsi="Times New Roman" w:cs="Times New Roman"/>
                <w:szCs w:val="24"/>
              </w:rPr>
              <w:t xml:space="preserve"> (W)</w:t>
            </w:r>
          </w:p>
        </w:tc>
      </w:tr>
      <w:tr w:rsidR="002823C3" w:rsidRPr="002823C3" w14:paraId="08F816B1" w14:textId="77777777" w:rsidTr="00A85C6C">
        <w:trPr>
          <w:trHeight w:val="359"/>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1EC6AB9" w14:textId="77777777" w:rsidR="002823C3" w:rsidRPr="002823C3" w:rsidRDefault="002823C3" w:rsidP="00A85C6C">
            <w:pPr>
              <w:tabs>
                <w:tab w:val="left" w:pos="10390"/>
              </w:tabs>
              <w:spacing w:before="66"/>
              <w:jc w:val="center"/>
              <w:rPr>
                <w:rFonts w:ascii="Times New Roman" w:hAnsi="Times New Roman" w:cs="Times New Roman"/>
                <w:b w:val="0"/>
                <w:szCs w:val="24"/>
              </w:rPr>
            </w:pPr>
            <w:r w:rsidRPr="002823C3">
              <w:rPr>
                <w:rFonts w:ascii="Times New Roman" w:hAnsi="Times New Roman" w:cs="Times New Roman"/>
                <w:b w:val="0"/>
                <w:szCs w:val="24"/>
              </w:rPr>
              <w:t>Celling Fan</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C6F056" w14:textId="20D260F7"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80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BFEBE67" w14:textId="41FC45EB"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6DB40DF" w14:textId="541522E6"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240</w:t>
            </w:r>
          </w:p>
        </w:tc>
        <w:tc>
          <w:tcPr>
            <w:tcW w:w="1707" w:type="dxa"/>
            <w:vMerge w:val="restar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454817B" w14:textId="12DE38BD"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840</w:t>
            </w:r>
          </w:p>
        </w:tc>
      </w:tr>
      <w:tr w:rsidR="002823C3" w:rsidRPr="002823C3" w14:paraId="3F1CF3C0" w14:textId="77777777" w:rsidTr="00A85C6C">
        <w:trPr>
          <w:trHeight w:val="352"/>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08B30F6" w14:textId="19D5AE40" w:rsidR="002823C3" w:rsidRPr="002823C3" w:rsidRDefault="00471FCE" w:rsidP="00A85C6C">
            <w:pPr>
              <w:tabs>
                <w:tab w:val="left" w:pos="10390"/>
              </w:tabs>
              <w:spacing w:before="66"/>
              <w:jc w:val="center"/>
              <w:rPr>
                <w:rFonts w:ascii="Times New Roman" w:hAnsi="Times New Roman" w:cs="Times New Roman"/>
                <w:b w:val="0"/>
                <w:szCs w:val="24"/>
              </w:rPr>
            </w:pPr>
            <w:r>
              <w:rPr>
                <w:rFonts w:ascii="Times New Roman" w:hAnsi="Times New Roman" w:cs="Times New Roman"/>
                <w:b w:val="0"/>
                <w:szCs w:val="24"/>
              </w:rPr>
              <w:t>Wall light</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6E20ABB" w14:textId="62544FEA"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8C29F13" w14:textId="1ED221BA"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D5D4809" w14:textId="1DAF10C0"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40</w:t>
            </w:r>
          </w:p>
        </w:tc>
        <w:tc>
          <w:tcPr>
            <w:tcW w:w="1707" w:type="dxa"/>
            <w:vMerge/>
            <w:tcBorders>
              <w:left w:val="single" w:sz="4" w:space="0" w:color="999999" w:themeColor="text1" w:themeTint="66"/>
              <w:right w:val="single" w:sz="4" w:space="0" w:color="999999" w:themeColor="text1" w:themeTint="66"/>
            </w:tcBorders>
            <w:vAlign w:val="center"/>
            <w:hideMark/>
          </w:tcPr>
          <w:p w14:paraId="6EA15A95" w14:textId="77777777" w:rsidR="002823C3" w:rsidRPr="002823C3" w:rsidRDefault="002823C3"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2823C3" w:rsidRPr="002823C3" w14:paraId="7D42D325" w14:textId="77777777" w:rsidTr="00A85C6C">
        <w:trPr>
          <w:trHeight w:val="359"/>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4BFDCB3" w14:textId="77777777" w:rsidR="002823C3" w:rsidRPr="002823C3" w:rsidRDefault="002823C3" w:rsidP="00A85C6C">
            <w:pPr>
              <w:tabs>
                <w:tab w:val="left" w:pos="10390"/>
              </w:tabs>
              <w:spacing w:before="66"/>
              <w:jc w:val="center"/>
              <w:rPr>
                <w:rFonts w:ascii="Times New Roman" w:hAnsi="Times New Roman" w:cs="Times New Roman"/>
                <w:b w:val="0"/>
                <w:szCs w:val="24"/>
              </w:rPr>
            </w:pPr>
            <w:r w:rsidRPr="002823C3">
              <w:rPr>
                <w:rFonts w:ascii="Times New Roman" w:hAnsi="Times New Roman" w:cs="Times New Roman"/>
                <w:b w:val="0"/>
                <w:szCs w:val="24"/>
              </w:rPr>
              <w:t>Fluorescent Ceiling Light</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F829199" w14:textId="77777777" w:rsidR="002823C3" w:rsidRPr="002823C3" w:rsidRDefault="002823C3"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20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F187ADE" w14:textId="41387D77"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9</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92E59C8" w14:textId="2835DD14" w:rsidR="002823C3" w:rsidRPr="002823C3" w:rsidRDefault="00373ED4"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r w:rsidR="00471FCE">
              <w:rPr>
                <w:rFonts w:ascii="Times New Roman" w:hAnsi="Times New Roman" w:cs="Times New Roman"/>
                <w:szCs w:val="24"/>
              </w:rPr>
              <w:t>80</w:t>
            </w:r>
          </w:p>
        </w:tc>
        <w:tc>
          <w:tcPr>
            <w:tcW w:w="1707" w:type="dxa"/>
            <w:vMerge/>
            <w:tcBorders>
              <w:left w:val="single" w:sz="4" w:space="0" w:color="999999" w:themeColor="text1" w:themeTint="66"/>
              <w:right w:val="single" w:sz="4" w:space="0" w:color="999999" w:themeColor="text1" w:themeTint="66"/>
            </w:tcBorders>
            <w:vAlign w:val="center"/>
            <w:hideMark/>
          </w:tcPr>
          <w:p w14:paraId="62374444" w14:textId="77777777" w:rsidR="002823C3" w:rsidRPr="002823C3" w:rsidRDefault="002823C3"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2823C3" w:rsidRPr="002823C3" w14:paraId="224AD5AB" w14:textId="77777777" w:rsidTr="00A85C6C">
        <w:trPr>
          <w:trHeight w:val="395"/>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7AB289B" w14:textId="77777777" w:rsidR="002823C3" w:rsidRPr="002823C3" w:rsidRDefault="002823C3" w:rsidP="00A85C6C">
            <w:pPr>
              <w:tabs>
                <w:tab w:val="left" w:pos="10390"/>
              </w:tabs>
              <w:spacing w:before="66"/>
              <w:jc w:val="center"/>
              <w:rPr>
                <w:rFonts w:ascii="Times New Roman" w:hAnsi="Times New Roman" w:cs="Times New Roman"/>
                <w:b w:val="0"/>
                <w:szCs w:val="24"/>
              </w:rPr>
            </w:pPr>
            <w:r w:rsidRPr="002823C3">
              <w:rPr>
                <w:rFonts w:ascii="Times New Roman" w:hAnsi="Times New Roman" w:cs="Times New Roman"/>
                <w:b w:val="0"/>
                <w:szCs w:val="24"/>
              </w:rPr>
              <w:t>Fluorescent Tube Light</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C418704" w14:textId="77777777" w:rsidR="002823C3" w:rsidRPr="002823C3" w:rsidRDefault="002823C3"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20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8E593F3" w14:textId="009F3876"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A698F8A" w14:textId="1661028D"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40</w:t>
            </w:r>
          </w:p>
        </w:tc>
        <w:tc>
          <w:tcPr>
            <w:tcW w:w="1707" w:type="dxa"/>
            <w:vMerge/>
            <w:tcBorders>
              <w:left w:val="single" w:sz="4" w:space="0" w:color="999999" w:themeColor="text1" w:themeTint="66"/>
              <w:right w:val="single" w:sz="4" w:space="0" w:color="999999" w:themeColor="text1" w:themeTint="66"/>
            </w:tcBorders>
            <w:vAlign w:val="center"/>
            <w:hideMark/>
          </w:tcPr>
          <w:p w14:paraId="6EB49F29" w14:textId="77777777" w:rsidR="002823C3" w:rsidRPr="002823C3" w:rsidRDefault="002823C3"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2823C3" w:rsidRPr="002823C3" w14:paraId="652A9F98" w14:textId="77777777" w:rsidTr="00A85C6C">
        <w:trPr>
          <w:trHeight w:val="359"/>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BF3B8A5" w14:textId="222255F7" w:rsidR="002823C3" w:rsidRPr="002823C3" w:rsidRDefault="00471FCE" w:rsidP="00A85C6C">
            <w:pPr>
              <w:tabs>
                <w:tab w:val="left" w:pos="10390"/>
              </w:tabs>
              <w:spacing w:before="66"/>
              <w:jc w:val="center"/>
              <w:rPr>
                <w:rFonts w:ascii="Times New Roman" w:hAnsi="Times New Roman" w:cs="Times New Roman"/>
                <w:b w:val="0"/>
                <w:szCs w:val="24"/>
              </w:rPr>
            </w:pPr>
            <w:r>
              <w:rPr>
                <w:rFonts w:ascii="Times New Roman" w:hAnsi="Times New Roman" w:cs="Times New Roman"/>
                <w:b w:val="0"/>
                <w:szCs w:val="24"/>
              </w:rPr>
              <w:t>Tube light 600mm</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FFF5C45" w14:textId="77777777" w:rsidR="002823C3" w:rsidRPr="002823C3" w:rsidRDefault="002823C3"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20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283A419" w14:textId="299F1262"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F3B358A" w14:textId="29E19AC6"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40</w:t>
            </w:r>
          </w:p>
        </w:tc>
        <w:tc>
          <w:tcPr>
            <w:tcW w:w="1707" w:type="dxa"/>
            <w:vMerge/>
            <w:tcBorders>
              <w:left w:val="single" w:sz="4" w:space="0" w:color="999999" w:themeColor="text1" w:themeTint="66"/>
              <w:right w:val="single" w:sz="4" w:space="0" w:color="999999" w:themeColor="text1" w:themeTint="66"/>
            </w:tcBorders>
            <w:vAlign w:val="center"/>
            <w:hideMark/>
          </w:tcPr>
          <w:p w14:paraId="2D81BC89" w14:textId="77777777" w:rsidR="002823C3" w:rsidRPr="002823C3" w:rsidRDefault="002823C3"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2823C3" w:rsidRPr="002823C3" w14:paraId="6CD392B8" w14:textId="77777777" w:rsidTr="00A85C6C">
        <w:trPr>
          <w:trHeight w:val="207"/>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8AF7464" w14:textId="77777777" w:rsidR="002823C3" w:rsidRPr="002823C3" w:rsidRDefault="002823C3" w:rsidP="00A85C6C">
            <w:pPr>
              <w:tabs>
                <w:tab w:val="left" w:pos="10390"/>
              </w:tabs>
              <w:spacing w:before="66"/>
              <w:jc w:val="center"/>
              <w:rPr>
                <w:rFonts w:ascii="Times New Roman" w:hAnsi="Times New Roman" w:cs="Times New Roman"/>
                <w:b w:val="0"/>
                <w:szCs w:val="24"/>
              </w:rPr>
            </w:pPr>
            <w:r w:rsidRPr="002823C3">
              <w:rPr>
                <w:rFonts w:ascii="Times New Roman" w:hAnsi="Times New Roman" w:cs="Times New Roman"/>
                <w:b w:val="0"/>
                <w:szCs w:val="24"/>
              </w:rPr>
              <w:t>2 PIN Power Socket</w:t>
            </w:r>
          </w:p>
        </w:tc>
        <w:tc>
          <w:tcPr>
            <w:tcW w:w="9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E10E26A" w14:textId="77777777" w:rsidR="002823C3" w:rsidRPr="002823C3" w:rsidRDefault="002823C3"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100</w:t>
            </w:r>
          </w:p>
        </w:tc>
        <w:tc>
          <w:tcPr>
            <w:tcW w:w="11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8CADE4B" w14:textId="1C999B7F"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9BE985F" w14:textId="5D97233A" w:rsidR="002823C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300</w:t>
            </w:r>
          </w:p>
        </w:tc>
        <w:tc>
          <w:tcPr>
            <w:tcW w:w="1707" w:type="dxa"/>
            <w:vMerge/>
            <w:tcBorders>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FE84608" w14:textId="77777777" w:rsidR="002823C3" w:rsidRPr="002823C3" w:rsidRDefault="002823C3"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bl>
    <w:p w14:paraId="369E9857" w14:textId="77777777" w:rsidR="00373ED4" w:rsidRDefault="00373ED4">
      <w:pPr>
        <w:rPr>
          <w:b/>
          <w:bCs/>
          <w:u w:val="single"/>
        </w:rPr>
      </w:pPr>
    </w:p>
    <w:p w14:paraId="35637527" w14:textId="77777777" w:rsidR="00882713" w:rsidRDefault="00882713" w:rsidP="00882713"/>
    <w:p w14:paraId="7D471C6A" w14:textId="6B1C51AF" w:rsidR="00373ED4" w:rsidRDefault="00373ED4" w:rsidP="00373ED4">
      <w:pPr>
        <w:pStyle w:val="Heading2"/>
        <w:spacing w:before="30" w:after="30"/>
        <w:rPr>
          <w:rFonts w:ascii="Palatino Linotype" w:hAnsi="Palatino Linotype"/>
          <w:sz w:val="28"/>
          <w:szCs w:val="28"/>
        </w:rPr>
      </w:pPr>
      <w:bookmarkStart w:id="30" w:name="_Toc156767563"/>
      <w:r>
        <w:rPr>
          <w:rFonts w:ascii="Palatino Linotype" w:hAnsi="Palatino Linotype"/>
          <w:sz w:val="28"/>
          <w:szCs w:val="28"/>
        </w:rPr>
        <w:t>total load calculation</w:t>
      </w:r>
      <w:r w:rsidRPr="007435B7">
        <w:rPr>
          <w:rFonts w:ascii="Palatino Linotype" w:hAnsi="Palatino Linotype"/>
          <w:sz w:val="28"/>
          <w:szCs w:val="28"/>
        </w:rPr>
        <w:t xml:space="preserve"> (GROUND</w:t>
      </w:r>
      <w:r>
        <w:rPr>
          <w:rFonts w:ascii="Palatino Linotype" w:hAnsi="Palatino Linotype"/>
          <w:sz w:val="28"/>
          <w:szCs w:val="28"/>
        </w:rPr>
        <w:t xml:space="preserve"> +</w:t>
      </w:r>
      <w:r w:rsidRPr="007435B7">
        <w:rPr>
          <w:rFonts w:ascii="Palatino Linotype" w:hAnsi="Palatino Linotype"/>
          <w:sz w:val="28"/>
          <w:szCs w:val="28"/>
        </w:rPr>
        <w:t xml:space="preserve"> </w:t>
      </w:r>
      <w:r>
        <w:rPr>
          <w:rFonts w:ascii="Palatino Linotype" w:hAnsi="Palatino Linotype"/>
          <w:sz w:val="28"/>
          <w:szCs w:val="28"/>
        </w:rPr>
        <w:t>1</w:t>
      </w:r>
      <w:r w:rsidRPr="002823C3">
        <w:rPr>
          <w:rFonts w:ascii="Palatino Linotype" w:hAnsi="Palatino Linotype"/>
          <w:sz w:val="28"/>
          <w:szCs w:val="28"/>
          <w:vertAlign w:val="superscript"/>
        </w:rPr>
        <w:t>st</w:t>
      </w:r>
      <w:r>
        <w:rPr>
          <w:rFonts w:ascii="Palatino Linotype" w:hAnsi="Palatino Linotype"/>
          <w:sz w:val="28"/>
          <w:szCs w:val="28"/>
        </w:rPr>
        <w:t xml:space="preserve"> </w:t>
      </w:r>
      <w:r w:rsidRPr="007435B7">
        <w:rPr>
          <w:rFonts w:ascii="Palatino Linotype" w:hAnsi="Palatino Linotype"/>
          <w:sz w:val="28"/>
          <w:szCs w:val="28"/>
        </w:rPr>
        <w:t>FLOOR)</w:t>
      </w:r>
      <w:bookmarkEnd w:id="30"/>
    </w:p>
    <w:p w14:paraId="6F8959FE" w14:textId="77777777" w:rsidR="00882713" w:rsidRPr="00882713" w:rsidRDefault="00882713" w:rsidP="00882713">
      <w:pPr>
        <w:pStyle w:val="PhDNormal"/>
      </w:pPr>
    </w:p>
    <w:tbl>
      <w:tblPr>
        <w:tblStyle w:val="GridTable1Light"/>
        <w:tblW w:w="8714" w:type="dxa"/>
        <w:tblInd w:w="-5" w:type="dxa"/>
        <w:tblLook w:val="04A0" w:firstRow="1" w:lastRow="0" w:firstColumn="1" w:lastColumn="0" w:noHBand="0" w:noVBand="1"/>
      </w:tblPr>
      <w:tblGrid>
        <w:gridCol w:w="4505"/>
        <w:gridCol w:w="2018"/>
        <w:gridCol w:w="2191"/>
      </w:tblGrid>
      <w:tr w:rsidR="00882713" w:rsidRPr="002823C3" w14:paraId="7B8A6F2C" w14:textId="77777777" w:rsidTr="00882713">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505"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384C5E6" w14:textId="35DD9938" w:rsidR="00882713" w:rsidRPr="002823C3" w:rsidRDefault="00882713" w:rsidP="00A85C6C">
            <w:pPr>
              <w:tabs>
                <w:tab w:val="left" w:pos="10390"/>
              </w:tabs>
              <w:spacing w:before="66"/>
              <w:jc w:val="center"/>
              <w:rPr>
                <w:rFonts w:ascii="Times New Roman" w:hAnsi="Times New Roman" w:cs="Times New Roman"/>
                <w:szCs w:val="24"/>
              </w:rPr>
            </w:pPr>
            <w:r>
              <w:rPr>
                <w:rFonts w:ascii="Times New Roman" w:hAnsi="Times New Roman" w:cs="Times New Roman"/>
                <w:szCs w:val="24"/>
              </w:rPr>
              <w:t>Floor Type</w:t>
            </w:r>
          </w:p>
        </w:tc>
        <w:tc>
          <w:tcPr>
            <w:tcW w:w="201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F682519" w14:textId="77777777" w:rsidR="00882713" w:rsidRPr="002823C3" w:rsidRDefault="00882713" w:rsidP="00A85C6C">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Power of Equipment (W)</w:t>
            </w:r>
          </w:p>
        </w:tc>
        <w:tc>
          <w:tcPr>
            <w:tcW w:w="219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963FA6A" w14:textId="426E39C9" w:rsidR="00882713" w:rsidRPr="002823C3" w:rsidRDefault="00882713" w:rsidP="00A85C6C">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823C3">
              <w:rPr>
                <w:rFonts w:ascii="Times New Roman" w:hAnsi="Times New Roman" w:cs="Times New Roman"/>
                <w:szCs w:val="24"/>
              </w:rPr>
              <w:t xml:space="preserve">Total </w:t>
            </w:r>
            <w:r>
              <w:rPr>
                <w:rFonts w:ascii="Times New Roman" w:hAnsi="Times New Roman" w:cs="Times New Roman"/>
                <w:szCs w:val="24"/>
              </w:rPr>
              <w:t>Load (W)</w:t>
            </w:r>
          </w:p>
        </w:tc>
      </w:tr>
      <w:tr w:rsidR="00882713" w:rsidRPr="002823C3" w14:paraId="3BC9AD6C" w14:textId="77777777" w:rsidTr="00882713">
        <w:trPr>
          <w:trHeight w:val="385"/>
        </w:trPr>
        <w:tc>
          <w:tcPr>
            <w:cnfStyle w:val="001000000000" w:firstRow="0" w:lastRow="0" w:firstColumn="1" w:lastColumn="0" w:oddVBand="0" w:evenVBand="0" w:oddHBand="0" w:evenHBand="0" w:firstRowFirstColumn="0" w:firstRowLastColumn="0" w:lastRowFirstColumn="0" w:lastRowLastColumn="0"/>
            <w:tcW w:w="45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8D7F3CF" w14:textId="1B733B49" w:rsidR="00882713" w:rsidRPr="002823C3" w:rsidRDefault="00882713" w:rsidP="00A85C6C">
            <w:pPr>
              <w:tabs>
                <w:tab w:val="left" w:pos="10390"/>
              </w:tabs>
              <w:spacing w:before="66"/>
              <w:jc w:val="center"/>
              <w:rPr>
                <w:rFonts w:ascii="Times New Roman" w:hAnsi="Times New Roman" w:cs="Times New Roman"/>
                <w:b w:val="0"/>
                <w:szCs w:val="24"/>
              </w:rPr>
            </w:pPr>
            <w:r>
              <w:rPr>
                <w:rFonts w:ascii="Times New Roman" w:hAnsi="Times New Roman" w:cs="Times New Roman"/>
                <w:b w:val="0"/>
                <w:szCs w:val="24"/>
              </w:rPr>
              <w:t>Ground Floor</w:t>
            </w:r>
          </w:p>
        </w:tc>
        <w:tc>
          <w:tcPr>
            <w:tcW w:w="20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2872EA4" w14:textId="7246B6A0" w:rsidR="0088271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5380</w:t>
            </w:r>
          </w:p>
        </w:tc>
        <w:tc>
          <w:tcPr>
            <w:tcW w:w="2191" w:type="dxa"/>
            <w:vMerge w:val="restar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71500BA" w14:textId="76067FE7" w:rsidR="0088271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6220</w:t>
            </w:r>
          </w:p>
        </w:tc>
      </w:tr>
      <w:tr w:rsidR="00882713" w:rsidRPr="002823C3" w14:paraId="7BC05AC8" w14:textId="77777777" w:rsidTr="00882713">
        <w:trPr>
          <w:trHeight w:val="377"/>
        </w:trPr>
        <w:tc>
          <w:tcPr>
            <w:cnfStyle w:val="001000000000" w:firstRow="0" w:lastRow="0" w:firstColumn="1" w:lastColumn="0" w:oddVBand="0" w:evenVBand="0" w:oddHBand="0" w:evenHBand="0" w:firstRowFirstColumn="0" w:firstRowLastColumn="0" w:lastRowFirstColumn="0" w:lastRowLastColumn="0"/>
            <w:tcW w:w="45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30ED782" w14:textId="4F2584F3" w:rsidR="00882713" w:rsidRPr="002823C3" w:rsidRDefault="00882713" w:rsidP="00A85C6C">
            <w:pPr>
              <w:tabs>
                <w:tab w:val="left" w:pos="10390"/>
              </w:tabs>
              <w:spacing w:before="66"/>
              <w:jc w:val="center"/>
              <w:rPr>
                <w:rFonts w:ascii="Times New Roman" w:hAnsi="Times New Roman" w:cs="Times New Roman"/>
                <w:b w:val="0"/>
                <w:szCs w:val="24"/>
              </w:rPr>
            </w:pPr>
            <w:r>
              <w:rPr>
                <w:rFonts w:ascii="Times New Roman" w:hAnsi="Times New Roman" w:cs="Times New Roman"/>
                <w:b w:val="0"/>
                <w:szCs w:val="24"/>
              </w:rPr>
              <w:t>1</w:t>
            </w:r>
            <w:r w:rsidRPr="00882713">
              <w:rPr>
                <w:rFonts w:ascii="Times New Roman" w:hAnsi="Times New Roman" w:cs="Times New Roman"/>
                <w:b w:val="0"/>
                <w:szCs w:val="24"/>
                <w:vertAlign w:val="superscript"/>
              </w:rPr>
              <w:t>st</w:t>
            </w:r>
            <w:r>
              <w:rPr>
                <w:rFonts w:ascii="Times New Roman" w:hAnsi="Times New Roman" w:cs="Times New Roman"/>
                <w:b w:val="0"/>
                <w:szCs w:val="24"/>
              </w:rPr>
              <w:t xml:space="preserve"> Floor</w:t>
            </w:r>
          </w:p>
        </w:tc>
        <w:tc>
          <w:tcPr>
            <w:tcW w:w="20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EB75162" w14:textId="0D7135B0" w:rsidR="00882713" w:rsidRPr="002823C3" w:rsidRDefault="00471FCE"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840</w:t>
            </w:r>
          </w:p>
        </w:tc>
        <w:tc>
          <w:tcPr>
            <w:tcW w:w="2191" w:type="dxa"/>
            <w:vMerge/>
            <w:tcBorders>
              <w:left w:val="single" w:sz="4" w:space="0" w:color="999999" w:themeColor="text1" w:themeTint="66"/>
              <w:right w:val="single" w:sz="4" w:space="0" w:color="999999" w:themeColor="text1" w:themeTint="66"/>
            </w:tcBorders>
            <w:vAlign w:val="center"/>
            <w:hideMark/>
          </w:tcPr>
          <w:p w14:paraId="49B9E62E" w14:textId="77777777" w:rsidR="00882713" w:rsidRPr="002823C3" w:rsidRDefault="00882713" w:rsidP="00A85C6C">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bl>
    <w:p w14:paraId="5DF606BF" w14:textId="646CA263" w:rsidR="007435B7" w:rsidRDefault="007435B7">
      <w:pPr>
        <w:rPr>
          <w:b/>
          <w:bCs/>
          <w:u w:val="single"/>
        </w:rPr>
      </w:pPr>
      <w:r>
        <w:rPr>
          <w:b/>
          <w:bCs/>
          <w:u w:val="single"/>
        </w:rPr>
        <w:br w:type="page"/>
      </w:r>
    </w:p>
    <w:p w14:paraId="5E1305E5" w14:textId="68E7B0E1" w:rsidR="00A60C37" w:rsidRDefault="00A60C37" w:rsidP="00A60C37">
      <w:pPr>
        <w:spacing w:after="256" w:line="259" w:lineRule="auto"/>
      </w:pPr>
    </w:p>
    <w:p w14:paraId="78209437" w14:textId="6F4A5243" w:rsidR="004F15D7" w:rsidRPr="007F208D" w:rsidRDefault="004F15D7" w:rsidP="004F15D7">
      <w:pPr>
        <w:pStyle w:val="Heading1"/>
        <w:spacing w:before="30" w:after="30"/>
        <w:ind w:left="2131" w:hanging="2131"/>
        <w:rPr>
          <w:rFonts w:ascii="Palatino Linotype" w:hAnsi="Palatino Linotype"/>
          <w:i/>
          <w:iCs/>
          <w:sz w:val="36"/>
          <w:szCs w:val="16"/>
        </w:rPr>
      </w:pPr>
      <w:bookmarkStart w:id="31" w:name="_Toc156767564"/>
      <w:r w:rsidRPr="007F208D">
        <w:rPr>
          <w:rFonts w:ascii="Palatino Linotype" w:hAnsi="Palatino Linotype"/>
          <w:i/>
          <w:iCs/>
          <w:sz w:val="36"/>
          <w:szCs w:val="16"/>
        </w:rPr>
        <w:t>Bill of Quantity</w:t>
      </w:r>
      <w:bookmarkEnd w:id="31"/>
    </w:p>
    <w:p w14:paraId="14E2EF01" w14:textId="490C94DA" w:rsidR="004F15D7" w:rsidRPr="00636221" w:rsidRDefault="00636221" w:rsidP="004B2CD2">
      <w:pPr>
        <w:pStyle w:val="Heading2"/>
        <w:rPr>
          <w:sz w:val="26"/>
          <w:szCs w:val="26"/>
          <w:u w:val="single"/>
        </w:rPr>
      </w:pPr>
      <w:bookmarkStart w:id="32" w:name="_Toc156767565"/>
      <w:r w:rsidRPr="00636221">
        <w:rPr>
          <w:u w:val="single"/>
        </w:rPr>
        <w:t xml:space="preserve">boq for </w:t>
      </w:r>
      <w:r w:rsidR="004B2CD2" w:rsidRPr="00636221">
        <w:rPr>
          <w:u w:val="single"/>
        </w:rPr>
        <w:t>Ground Floor</w:t>
      </w:r>
      <w:r>
        <w:rPr>
          <w:u w:val="single"/>
        </w:rPr>
        <w:t>:</w:t>
      </w:r>
      <w:bookmarkEnd w:id="32"/>
    </w:p>
    <w:tbl>
      <w:tblPr>
        <w:tblStyle w:val="GridTable1Light"/>
        <w:tblW w:w="0" w:type="auto"/>
        <w:jc w:val="center"/>
        <w:tblInd w:w="0" w:type="dxa"/>
        <w:tblLook w:val="04A0" w:firstRow="1" w:lastRow="0" w:firstColumn="1" w:lastColumn="0" w:noHBand="0" w:noVBand="1"/>
      </w:tblPr>
      <w:tblGrid>
        <w:gridCol w:w="3247"/>
        <w:gridCol w:w="1213"/>
        <w:gridCol w:w="1415"/>
        <w:gridCol w:w="1516"/>
        <w:gridCol w:w="1509"/>
      </w:tblGrid>
      <w:tr w:rsidR="004B2CD2" w:rsidRPr="004B2CD2" w14:paraId="746F6DD5" w14:textId="66F96CEC" w:rsidTr="004B2CD2">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3247"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0F7B7ED" w14:textId="77777777" w:rsidR="004B2CD2" w:rsidRPr="004B2CD2" w:rsidRDefault="004B2CD2" w:rsidP="004B2CD2">
            <w:pPr>
              <w:tabs>
                <w:tab w:val="left" w:pos="10390"/>
              </w:tabs>
              <w:spacing w:before="66"/>
              <w:jc w:val="center"/>
              <w:rPr>
                <w:rFonts w:ascii="Times New Roman" w:hAnsi="Times New Roman" w:cs="Times New Roman"/>
                <w:szCs w:val="24"/>
              </w:rPr>
            </w:pPr>
            <w:r w:rsidRPr="004B2CD2">
              <w:rPr>
                <w:rFonts w:ascii="Times New Roman" w:hAnsi="Times New Roman" w:cs="Times New Roman"/>
                <w:szCs w:val="24"/>
              </w:rPr>
              <w:t>Appliance</w:t>
            </w:r>
          </w:p>
        </w:tc>
        <w:tc>
          <w:tcPr>
            <w:tcW w:w="121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A57F2A4" w14:textId="77777777" w:rsidR="004B2CD2" w:rsidRPr="004B2CD2" w:rsidRDefault="004B2CD2" w:rsidP="004B2CD2">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Quantity</w:t>
            </w:r>
          </w:p>
        </w:tc>
        <w:tc>
          <w:tcPr>
            <w:tcW w:w="1415"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B043480" w14:textId="4D7E656B" w:rsidR="004B2CD2" w:rsidRPr="004B2CD2" w:rsidRDefault="004B2CD2" w:rsidP="004B2CD2">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Per Unit Price (TK)</w:t>
            </w:r>
          </w:p>
        </w:tc>
        <w:tc>
          <w:tcPr>
            <w:tcW w:w="151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B5EF1CF" w14:textId="228B060E" w:rsidR="004B2CD2" w:rsidRPr="004B2CD2" w:rsidRDefault="004B2CD2" w:rsidP="004B2CD2">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Net Unit Price (TK)</w:t>
            </w:r>
          </w:p>
        </w:tc>
        <w:tc>
          <w:tcPr>
            <w:tcW w:w="1509" w:type="dxa"/>
            <w:tcBorders>
              <w:top w:val="single" w:sz="4" w:space="0" w:color="999999" w:themeColor="text1" w:themeTint="66"/>
              <w:left w:val="single" w:sz="4" w:space="0" w:color="999999" w:themeColor="text1" w:themeTint="66"/>
              <w:right w:val="single" w:sz="4" w:space="0" w:color="999999" w:themeColor="text1" w:themeTint="66"/>
            </w:tcBorders>
            <w:vAlign w:val="center"/>
          </w:tcPr>
          <w:p w14:paraId="09D474B4" w14:textId="778B24E0" w:rsidR="004B2CD2" w:rsidRPr="004B2CD2" w:rsidRDefault="004B2CD2" w:rsidP="004B2CD2">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Total Cost (Tk)</w:t>
            </w:r>
          </w:p>
        </w:tc>
      </w:tr>
      <w:tr w:rsidR="004B2CD2" w:rsidRPr="004B2CD2" w14:paraId="331BA277" w14:textId="368DC999" w:rsidTr="004B2CD2">
        <w:trPr>
          <w:trHeight w:val="240"/>
          <w:jc w:val="center"/>
        </w:trPr>
        <w:tc>
          <w:tcPr>
            <w:cnfStyle w:val="001000000000" w:firstRow="0" w:lastRow="0" w:firstColumn="1" w:lastColumn="0" w:oddVBand="0" w:evenVBand="0" w:oddHBand="0" w:evenHBand="0" w:firstRowFirstColumn="0" w:firstRowLastColumn="0" w:lastRowFirstColumn="0" w:lastRowLastColumn="0"/>
            <w:tcW w:w="3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1D58A33" w14:textId="42EC97A6" w:rsidR="004B2CD2" w:rsidRPr="004B2CD2" w:rsidRDefault="00471FCE" w:rsidP="004B2CD2">
            <w:pPr>
              <w:tabs>
                <w:tab w:val="left" w:pos="10390"/>
              </w:tabs>
              <w:spacing w:before="66"/>
              <w:jc w:val="center"/>
              <w:rPr>
                <w:rFonts w:ascii="Times New Roman" w:hAnsi="Times New Roman" w:cs="Times New Roman"/>
                <w:b w:val="0"/>
                <w:szCs w:val="24"/>
              </w:rPr>
            </w:pPr>
            <w:r>
              <w:rPr>
                <w:rFonts w:ascii="Times New Roman" w:hAnsi="Times New Roman" w:cs="Times New Roman"/>
                <w:b w:val="0"/>
                <w:szCs w:val="24"/>
              </w:rPr>
              <w:t>National</w:t>
            </w:r>
            <w:r w:rsidR="004B2CD2" w:rsidRPr="004B2CD2">
              <w:rPr>
                <w:rFonts w:ascii="Times New Roman" w:hAnsi="Times New Roman" w:cs="Times New Roman"/>
                <w:b w:val="0"/>
                <w:szCs w:val="24"/>
              </w:rPr>
              <w:t xml:space="preserve"> 48’’ 100W Celling Fan</w:t>
            </w:r>
          </w:p>
        </w:tc>
        <w:tc>
          <w:tcPr>
            <w:tcW w:w="12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823B041" w14:textId="567248C8" w:rsidR="004B2CD2" w:rsidRPr="004B2CD2" w:rsidRDefault="00471FCE" w:rsidP="00471FCE">
            <w:pPr>
              <w:tabs>
                <w:tab w:val="left" w:pos="10390"/>
              </w:tabs>
              <w:spacing w:before="6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        5</w:t>
            </w:r>
          </w:p>
        </w:tc>
        <w:tc>
          <w:tcPr>
            <w:tcW w:w="14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C2D6C7A"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3050</w:t>
            </w:r>
          </w:p>
        </w:tc>
        <w:tc>
          <w:tcPr>
            <w:tcW w:w="15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5A76D5E" w14:textId="34618B71"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1</w:t>
            </w:r>
            <w:r w:rsidR="00471FCE">
              <w:rPr>
                <w:rFonts w:ascii="Times New Roman" w:hAnsi="Times New Roman" w:cs="Times New Roman"/>
                <w:szCs w:val="24"/>
              </w:rPr>
              <w:t>5250</w:t>
            </w:r>
          </w:p>
        </w:tc>
        <w:tc>
          <w:tcPr>
            <w:tcW w:w="1509" w:type="dxa"/>
            <w:vMerge w:val="restart"/>
            <w:tcBorders>
              <w:top w:val="single" w:sz="4" w:space="0" w:color="999999" w:themeColor="text1" w:themeTint="66"/>
              <w:left w:val="single" w:sz="4" w:space="0" w:color="999999" w:themeColor="text1" w:themeTint="66"/>
              <w:right w:val="single" w:sz="4" w:space="0" w:color="999999" w:themeColor="text1" w:themeTint="66"/>
            </w:tcBorders>
            <w:vAlign w:val="center"/>
          </w:tcPr>
          <w:p w14:paraId="787BD2DD" w14:textId="5E45C968"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30290</w:t>
            </w:r>
          </w:p>
        </w:tc>
      </w:tr>
      <w:tr w:rsidR="00471FCE" w:rsidRPr="004B2CD2" w14:paraId="1769AB54" w14:textId="77777777" w:rsidTr="004B2CD2">
        <w:trPr>
          <w:trHeight w:val="240"/>
          <w:jc w:val="center"/>
        </w:trPr>
        <w:tc>
          <w:tcPr>
            <w:cnfStyle w:val="001000000000" w:firstRow="0" w:lastRow="0" w:firstColumn="1" w:lastColumn="0" w:oddVBand="0" w:evenVBand="0" w:oddHBand="0" w:evenHBand="0" w:firstRowFirstColumn="0" w:firstRowLastColumn="0" w:lastRowFirstColumn="0" w:lastRowLastColumn="0"/>
            <w:tcW w:w="3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97E8CF5" w14:textId="61A75ABC" w:rsidR="00471FCE" w:rsidRDefault="00471FCE" w:rsidP="004B2CD2">
            <w:pPr>
              <w:tabs>
                <w:tab w:val="left" w:pos="10390"/>
              </w:tabs>
              <w:spacing w:before="66"/>
              <w:jc w:val="center"/>
              <w:rPr>
                <w:b w:val="0"/>
                <w:szCs w:val="24"/>
              </w:rPr>
            </w:pPr>
            <w:r>
              <w:rPr>
                <w:b w:val="0"/>
                <w:szCs w:val="24"/>
              </w:rPr>
              <w:t>Wall Fan</w:t>
            </w:r>
          </w:p>
        </w:tc>
        <w:tc>
          <w:tcPr>
            <w:tcW w:w="12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F291DC" w14:textId="492104EB" w:rsidR="00471FCE" w:rsidRDefault="00471FCE" w:rsidP="00471FCE">
            <w:pPr>
              <w:tabs>
                <w:tab w:val="left" w:pos="10390"/>
              </w:tabs>
              <w:spacing w:before="66"/>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1</w:t>
            </w:r>
          </w:p>
        </w:tc>
        <w:tc>
          <w:tcPr>
            <w:tcW w:w="14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D26C42" w14:textId="6A15F8C6" w:rsidR="00471FCE"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szCs w:val="24"/>
              </w:rPr>
            </w:pPr>
            <w:r>
              <w:rPr>
                <w:szCs w:val="24"/>
              </w:rPr>
              <w:t>300</w:t>
            </w:r>
          </w:p>
        </w:tc>
        <w:tc>
          <w:tcPr>
            <w:tcW w:w="15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D8FD075" w14:textId="482B0D3A" w:rsidR="00471FCE"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szCs w:val="24"/>
              </w:rPr>
            </w:pPr>
            <w:r>
              <w:rPr>
                <w:szCs w:val="24"/>
              </w:rPr>
              <w:t>300</w:t>
            </w:r>
          </w:p>
        </w:tc>
        <w:tc>
          <w:tcPr>
            <w:tcW w:w="1509" w:type="dxa"/>
            <w:vMerge/>
            <w:tcBorders>
              <w:top w:val="single" w:sz="4" w:space="0" w:color="999999" w:themeColor="text1" w:themeTint="66"/>
              <w:left w:val="single" w:sz="4" w:space="0" w:color="999999" w:themeColor="text1" w:themeTint="66"/>
              <w:right w:val="single" w:sz="4" w:space="0" w:color="999999" w:themeColor="text1" w:themeTint="66"/>
            </w:tcBorders>
            <w:vAlign w:val="center"/>
          </w:tcPr>
          <w:p w14:paraId="013CDFFD" w14:textId="77777777" w:rsidR="00471FCE"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szCs w:val="24"/>
              </w:rPr>
            </w:pPr>
          </w:p>
        </w:tc>
      </w:tr>
      <w:tr w:rsidR="004B2CD2" w:rsidRPr="004B2CD2" w14:paraId="6DDB46C9" w14:textId="415551C9" w:rsidTr="004B2CD2">
        <w:trPr>
          <w:trHeight w:val="244"/>
          <w:jc w:val="center"/>
        </w:trPr>
        <w:tc>
          <w:tcPr>
            <w:cnfStyle w:val="001000000000" w:firstRow="0" w:lastRow="0" w:firstColumn="1" w:lastColumn="0" w:oddVBand="0" w:evenVBand="0" w:oddHBand="0" w:evenHBand="0" w:firstRowFirstColumn="0" w:firstRowLastColumn="0" w:lastRowFirstColumn="0" w:lastRowLastColumn="0"/>
            <w:tcW w:w="3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63477B0" w14:textId="75EE4D9B" w:rsidR="004B2CD2" w:rsidRPr="004B2CD2" w:rsidRDefault="00471FCE" w:rsidP="004B2CD2">
            <w:pPr>
              <w:tabs>
                <w:tab w:val="left" w:pos="10390"/>
              </w:tabs>
              <w:spacing w:before="66"/>
              <w:jc w:val="center"/>
              <w:rPr>
                <w:rFonts w:ascii="Times New Roman" w:hAnsi="Times New Roman" w:cs="Times New Roman"/>
                <w:b w:val="0"/>
                <w:szCs w:val="24"/>
              </w:rPr>
            </w:pPr>
            <w:r>
              <w:rPr>
                <w:rFonts w:ascii="Times New Roman" w:hAnsi="Times New Roman" w:cs="Times New Roman"/>
                <w:b w:val="0"/>
                <w:szCs w:val="24"/>
              </w:rPr>
              <w:t>National</w:t>
            </w:r>
            <w:r w:rsidR="004B2CD2" w:rsidRPr="004B2CD2">
              <w:rPr>
                <w:rFonts w:ascii="Times New Roman" w:hAnsi="Times New Roman" w:cs="Times New Roman"/>
                <w:b w:val="0"/>
                <w:szCs w:val="24"/>
              </w:rPr>
              <w:t xml:space="preserve"> 6’’ 45W Exhaust Fan</w:t>
            </w:r>
          </w:p>
        </w:tc>
        <w:tc>
          <w:tcPr>
            <w:tcW w:w="12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5E06736" w14:textId="7490F9E4"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4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CE47F5F"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920</w:t>
            </w:r>
          </w:p>
        </w:tc>
        <w:tc>
          <w:tcPr>
            <w:tcW w:w="15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4F749EA" w14:textId="63ACF67E"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2760</w:t>
            </w:r>
          </w:p>
        </w:tc>
        <w:tc>
          <w:tcPr>
            <w:tcW w:w="1509" w:type="dxa"/>
            <w:vMerge/>
            <w:tcBorders>
              <w:left w:val="single" w:sz="4" w:space="0" w:color="999999" w:themeColor="text1" w:themeTint="66"/>
              <w:right w:val="single" w:sz="4" w:space="0" w:color="999999" w:themeColor="text1" w:themeTint="66"/>
            </w:tcBorders>
            <w:vAlign w:val="center"/>
          </w:tcPr>
          <w:p w14:paraId="012F5C46"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B2CD2" w:rsidRPr="004B2CD2" w14:paraId="61D54493" w14:textId="10F38B27" w:rsidTr="004B2CD2">
        <w:trPr>
          <w:trHeight w:val="244"/>
          <w:jc w:val="center"/>
        </w:trPr>
        <w:tc>
          <w:tcPr>
            <w:cnfStyle w:val="001000000000" w:firstRow="0" w:lastRow="0" w:firstColumn="1" w:lastColumn="0" w:oddVBand="0" w:evenVBand="0" w:oddHBand="0" w:evenHBand="0" w:firstRowFirstColumn="0" w:firstRowLastColumn="0" w:lastRowFirstColumn="0" w:lastRowLastColumn="0"/>
            <w:tcW w:w="3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0377061" w14:textId="0BFECCEB" w:rsidR="004B2CD2" w:rsidRPr="004B2CD2" w:rsidRDefault="004B2CD2" w:rsidP="004B2CD2">
            <w:pPr>
              <w:tabs>
                <w:tab w:val="left" w:pos="10390"/>
              </w:tabs>
              <w:spacing w:before="66"/>
              <w:jc w:val="center"/>
              <w:rPr>
                <w:rFonts w:ascii="Times New Roman" w:hAnsi="Times New Roman" w:cs="Times New Roman"/>
                <w:b w:val="0"/>
                <w:szCs w:val="24"/>
              </w:rPr>
            </w:pPr>
            <w:r w:rsidRPr="004B2CD2">
              <w:rPr>
                <w:rFonts w:ascii="Times New Roman" w:hAnsi="Times New Roman" w:cs="Times New Roman"/>
                <w:b w:val="0"/>
                <w:szCs w:val="24"/>
              </w:rPr>
              <w:t>20W Fluorescent Ceiling Light</w:t>
            </w:r>
          </w:p>
        </w:tc>
        <w:tc>
          <w:tcPr>
            <w:tcW w:w="12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9DEE752" w14:textId="76FACBEB"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9</w:t>
            </w:r>
          </w:p>
        </w:tc>
        <w:tc>
          <w:tcPr>
            <w:tcW w:w="14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5D0377"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530</w:t>
            </w:r>
          </w:p>
        </w:tc>
        <w:tc>
          <w:tcPr>
            <w:tcW w:w="15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65ABB6F" w14:textId="4BD55656"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4770</w:t>
            </w:r>
          </w:p>
        </w:tc>
        <w:tc>
          <w:tcPr>
            <w:tcW w:w="1509" w:type="dxa"/>
            <w:vMerge/>
            <w:tcBorders>
              <w:left w:val="single" w:sz="4" w:space="0" w:color="999999" w:themeColor="text1" w:themeTint="66"/>
              <w:right w:val="single" w:sz="4" w:space="0" w:color="999999" w:themeColor="text1" w:themeTint="66"/>
            </w:tcBorders>
            <w:vAlign w:val="center"/>
          </w:tcPr>
          <w:p w14:paraId="6A2E009A"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B2CD2" w:rsidRPr="004B2CD2" w14:paraId="05766A13" w14:textId="01DA0A73" w:rsidTr="004B2CD2">
        <w:trPr>
          <w:trHeight w:val="349"/>
          <w:jc w:val="center"/>
        </w:trPr>
        <w:tc>
          <w:tcPr>
            <w:cnfStyle w:val="001000000000" w:firstRow="0" w:lastRow="0" w:firstColumn="1" w:lastColumn="0" w:oddVBand="0" w:evenVBand="0" w:oddHBand="0" w:evenHBand="0" w:firstRowFirstColumn="0" w:firstRowLastColumn="0" w:lastRowFirstColumn="0" w:lastRowLastColumn="0"/>
            <w:tcW w:w="3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DB49E88" w14:textId="56C1848F" w:rsidR="004B2CD2" w:rsidRPr="004B2CD2" w:rsidRDefault="004B2CD2" w:rsidP="004B2CD2">
            <w:pPr>
              <w:tabs>
                <w:tab w:val="left" w:pos="10390"/>
              </w:tabs>
              <w:spacing w:before="66"/>
              <w:jc w:val="center"/>
              <w:rPr>
                <w:rFonts w:ascii="Times New Roman" w:hAnsi="Times New Roman" w:cs="Times New Roman"/>
                <w:b w:val="0"/>
                <w:szCs w:val="24"/>
              </w:rPr>
            </w:pPr>
            <w:r w:rsidRPr="004B2CD2">
              <w:rPr>
                <w:rFonts w:ascii="Times New Roman" w:hAnsi="Times New Roman" w:cs="Times New Roman"/>
                <w:b w:val="0"/>
                <w:szCs w:val="24"/>
              </w:rPr>
              <w:t>4’-20W Wall Mounted Fluorescent Tube Light</w:t>
            </w:r>
          </w:p>
        </w:tc>
        <w:tc>
          <w:tcPr>
            <w:tcW w:w="12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532AD29" w14:textId="4B860E44"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4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429CAFF"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595</w:t>
            </w:r>
          </w:p>
        </w:tc>
        <w:tc>
          <w:tcPr>
            <w:tcW w:w="15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25D6EF4" w14:textId="0EC36CC9"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1785</w:t>
            </w:r>
          </w:p>
        </w:tc>
        <w:tc>
          <w:tcPr>
            <w:tcW w:w="1509" w:type="dxa"/>
            <w:vMerge/>
            <w:tcBorders>
              <w:left w:val="single" w:sz="4" w:space="0" w:color="999999" w:themeColor="text1" w:themeTint="66"/>
              <w:right w:val="single" w:sz="4" w:space="0" w:color="999999" w:themeColor="text1" w:themeTint="66"/>
            </w:tcBorders>
            <w:vAlign w:val="center"/>
          </w:tcPr>
          <w:p w14:paraId="24CF8830"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B2CD2" w:rsidRPr="004B2CD2" w14:paraId="6329E644" w14:textId="48A86BF0" w:rsidTr="004B2CD2">
        <w:trPr>
          <w:trHeight w:val="244"/>
          <w:jc w:val="center"/>
        </w:trPr>
        <w:tc>
          <w:tcPr>
            <w:cnfStyle w:val="001000000000" w:firstRow="0" w:lastRow="0" w:firstColumn="1" w:lastColumn="0" w:oddVBand="0" w:evenVBand="0" w:oddHBand="0" w:evenHBand="0" w:firstRowFirstColumn="0" w:firstRowLastColumn="0" w:lastRowFirstColumn="0" w:lastRowLastColumn="0"/>
            <w:tcW w:w="3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AD00FE1" w14:textId="0EEE69AB" w:rsidR="004B2CD2" w:rsidRPr="004B2CD2" w:rsidRDefault="004B2CD2" w:rsidP="004B2CD2">
            <w:pPr>
              <w:tabs>
                <w:tab w:val="left" w:pos="10390"/>
              </w:tabs>
              <w:spacing w:before="66"/>
              <w:jc w:val="center"/>
              <w:rPr>
                <w:rFonts w:ascii="Times New Roman" w:hAnsi="Times New Roman" w:cs="Times New Roman"/>
                <w:b w:val="0"/>
                <w:szCs w:val="24"/>
              </w:rPr>
            </w:pPr>
            <w:r w:rsidRPr="004B2CD2">
              <w:rPr>
                <w:rFonts w:ascii="Times New Roman" w:hAnsi="Times New Roman" w:cs="Times New Roman"/>
                <w:b w:val="0"/>
                <w:szCs w:val="24"/>
              </w:rPr>
              <w:t>20W Fluorescent Light</w:t>
            </w:r>
          </w:p>
        </w:tc>
        <w:tc>
          <w:tcPr>
            <w:tcW w:w="12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AFDEE54" w14:textId="14C1441A"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7</w:t>
            </w:r>
          </w:p>
        </w:tc>
        <w:tc>
          <w:tcPr>
            <w:tcW w:w="14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AACB9D9"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720</w:t>
            </w:r>
          </w:p>
        </w:tc>
        <w:tc>
          <w:tcPr>
            <w:tcW w:w="15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F628F8C" w14:textId="126F9292"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5040</w:t>
            </w:r>
          </w:p>
        </w:tc>
        <w:tc>
          <w:tcPr>
            <w:tcW w:w="1509" w:type="dxa"/>
            <w:vMerge/>
            <w:tcBorders>
              <w:left w:val="single" w:sz="4" w:space="0" w:color="999999" w:themeColor="text1" w:themeTint="66"/>
              <w:right w:val="single" w:sz="4" w:space="0" w:color="999999" w:themeColor="text1" w:themeTint="66"/>
            </w:tcBorders>
            <w:vAlign w:val="center"/>
          </w:tcPr>
          <w:p w14:paraId="0041A025"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B2CD2" w:rsidRPr="004B2CD2" w14:paraId="6B55EB8C" w14:textId="70A969A1" w:rsidTr="004B2CD2">
        <w:trPr>
          <w:trHeight w:val="244"/>
          <w:jc w:val="center"/>
        </w:trPr>
        <w:tc>
          <w:tcPr>
            <w:cnfStyle w:val="001000000000" w:firstRow="0" w:lastRow="0" w:firstColumn="1" w:lastColumn="0" w:oddVBand="0" w:evenVBand="0" w:oddHBand="0" w:evenHBand="0" w:firstRowFirstColumn="0" w:firstRowLastColumn="0" w:lastRowFirstColumn="0" w:lastRowLastColumn="0"/>
            <w:tcW w:w="3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973BAEF" w14:textId="727B1276" w:rsidR="004B2CD2" w:rsidRPr="004B2CD2" w:rsidRDefault="004B2CD2" w:rsidP="004B2CD2">
            <w:pPr>
              <w:tabs>
                <w:tab w:val="left" w:pos="10390"/>
              </w:tabs>
              <w:spacing w:before="66"/>
              <w:jc w:val="center"/>
              <w:rPr>
                <w:rFonts w:ascii="Times New Roman" w:hAnsi="Times New Roman" w:cs="Times New Roman"/>
                <w:b w:val="0"/>
                <w:szCs w:val="24"/>
              </w:rPr>
            </w:pPr>
            <w:r w:rsidRPr="004B2CD2">
              <w:rPr>
                <w:rFonts w:ascii="Times New Roman" w:hAnsi="Times New Roman" w:cs="Times New Roman"/>
                <w:b w:val="0"/>
                <w:szCs w:val="24"/>
              </w:rPr>
              <w:t>3 PIN Power Socket for</w:t>
            </w:r>
            <w:r w:rsidR="00471FCE">
              <w:rPr>
                <w:rFonts w:ascii="Times New Roman" w:hAnsi="Times New Roman" w:cs="Times New Roman"/>
                <w:b w:val="0"/>
                <w:szCs w:val="24"/>
              </w:rPr>
              <w:t xml:space="preserve"> AC</w:t>
            </w:r>
          </w:p>
        </w:tc>
        <w:tc>
          <w:tcPr>
            <w:tcW w:w="12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7D742CF" w14:textId="31424C0B"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c>
          <w:tcPr>
            <w:tcW w:w="14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82ACCD4"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195</w:t>
            </w:r>
          </w:p>
        </w:tc>
        <w:tc>
          <w:tcPr>
            <w:tcW w:w="15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D009B63" w14:textId="777C3F6C"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195</w:t>
            </w:r>
          </w:p>
        </w:tc>
        <w:tc>
          <w:tcPr>
            <w:tcW w:w="1509" w:type="dxa"/>
            <w:vMerge/>
            <w:tcBorders>
              <w:left w:val="single" w:sz="4" w:space="0" w:color="999999" w:themeColor="text1" w:themeTint="66"/>
              <w:right w:val="single" w:sz="4" w:space="0" w:color="999999" w:themeColor="text1" w:themeTint="66"/>
            </w:tcBorders>
            <w:vAlign w:val="center"/>
          </w:tcPr>
          <w:p w14:paraId="2E463C8D"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B2CD2" w:rsidRPr="004B2CD2" w14:paraId="35BF470A" w14:textId="578DC736" w:rsidTr="004B2CD2">
        <w:trPr>
          <w:trHeight w:val="144"/>
          <w:jc w:val="center"/>
        </w:trPr>
        <w:tc>
          <w:tcPr>
            <w:cnfStyle w:val="001000000000" w:firstRow="0" w:lastRow="0" w:firstColumn="1" w:lastColumn="0" w:oddVBand="0" w:evenVBand="0" w:oddHBand="0" w:evenHBand="0" w:firstRowFirstColumn="0" w:firstRowLastColumn="0" w:lastRowFirstColumn="0" w:lastRowLastColumn="0"/>
            <w:tcW w:w="3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A3A37BE" w14:textId="77777777" w:rsidR="004B2CD2" w:rsidRPr="004B2CD2" w:rsidRDefault="004B2CD2" w:rsidP="004B2CD2">
            <w:pPr>
              <w:tabs>
                <w:tab w:val="left" w:pos="10390"/>
              </w:tabs>
              <w:spacing w:before="66"/>
              <w:jc w:val="center"/>
              <w:rPr>
                <w:rFonts w:ascii="Times New Roman" w:hAnsi="Times New Roman" w:cs="Times New Roman"/>
                <w:b w:val="0"/>
                <w:szCs w:val="24"/>
              </w:rPr>
            </w:pPr>
            <w:r w:rsidRPr="004B2CD2">
              <w:rPr>
                <w:rFonts w:ascii="Times New Roman" w:hAnsi="Times New Roman" w:cs="Times New Roman"/>
                <w:b w:val="0"/>
                <w:szCs w:val="24"/>
              </w:rPr>
              <w:t>2 PIN Power Socket</w:t>
            </w:r>
          </w:p>
        </w:tc>
        <w:tc>
          <w:tcPr>
            <w:tcW w:w="12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67964CB" w14:textId="37A7BC29"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4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A1C8161"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30</w:t>
            </w:r>
          </w:p>
        </w:tc>
        <w:tc>
          <w:tcPr>
            <w:tcW w:w="15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29C6AF0" w14:textId="5AEFF1BB"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120</w:t>
            </w:r>
          </w:p>
        </w:tc>
        <w:tc>
          <w:tcPr>
            <w:tcW w:w="1509" w:type="dxa"/>
            <w:vMerge/>
            <w:tcBorders>
              <w:left w:val="single" w:sz="4" w:space="0" w:color="999999" w:themeColor="text1" w:themeTint="66"/>
              <w:right w:val="single" w:sz="4" w:space="0" w:color="999999" w:themeColor="text1" w:themeTint="66"/>
            </w:tcBorders>
            <w:vAlign w:val="center"/>
          </w:tcPr>
          <w:p w14:paraId="75204239"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B2CD2" w:rsidRPr="004B2CD2" w14:paraId="164D2575" w14:textId="71997C37" w:rsidTr="004B2CD2">
        <w:trPr>
          <w:trHeight w:val="240"/>
          <w:jc w:val="center"/>
        </w:trPr>
        <w:tc>
          <w:tcPr>
            <w:cnfStyle w:val="001000000000" w:firstRow="0" w:lastRow="0" w:firstColumn="1" w:lastColumn="0" w:oddVBand="0" w:evenVBand="0" w:oddHBand="0" w:evenHBand="0" w:firstRowFirstColumn="0" w:firstRowLastColumn="0" w:lastRowFirstColumn="0" w:lastRowLastColumn="0"/>
            <w:tcW w:w="3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61519E9" w14:textId="3A3A2CB9" w:rsidR="004B2CD2" w:rsidRPr="004B2CD2" w:rsidRDefault="004B2CD2" w:rsidP="004B2CD2">
            <w:pPr>
              <w:tabs>
                <w:tab w:val="left" w:pos="10390"/>
              </w:tabs>
              <w:spacing w:before="66"/>
              <w:jc w:val="center"/>
              <w:rPr>
                <w:rFonts w:ascii="Times New Roman" w:hAnsi="Times New Roman" w:cs="Times New Roman"/>
                <w:b w:val="0"/>
                <w:szCs w:val="24"/>
              </w:rPr>
            </w:pPr>
            <w:r w:rsidRPr="004B2CD2">
              <w:rPr>
                <w:rFonts w:ascii="Times New Roman" w:hAnsi="Times New Roman" w:cs="Times New Roman"/>
                <w:b w:val="0"/>
                <w:szCs w:val="24"/>
              </w:rPr>
              <w:t>Switch Board with Switches</w:t>
            </w:r>
          </w:p>
        </w:tc>
        <w:tc>
          <w:tcPr>
            <w:tcW w:w="121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28FB9DC" w14:textId="5C2FFA72"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7</w:t>
            </w:r>
          </w:p>
        </w:tc>
        <w:tc>
          <w:tcPr>
            <w:tcW w:w="14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EDA324C"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10</w:t>
            </w:r>
          </w:p>
        </w:tc>
        <w:tc>
          <w:tcPr>
            <w:tcW w:w="15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3C84D5F" w14:textId="60BE6369"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70</w:t>
            </w:r>
          </w:p>
        </w:tc>
        <w:tc>
          <w:tcPr>
            <w:tcW w:w="1509" w:type="dxa"/>
            <w:vMerge/>
            <w:tcBorders>
              <w:left w:val="single" w:sz="4" w:space="0" w:color="999999" w:themeColor="text1" w:themeTint="66"/>
              <w:bottom w:val="single" w:sz="4" w:space="0" w:color="999999" w:themeColor="text1" w:themeTint="66"/>
              <w:right w:val="single" w:sz="4" w:space="0" w:color="999999" w:themeColor="text1" w:themeTint="66"/>
            </w:tcBorders>
            <w:vAlign w:val="center"/>
          </w:tcPr>
          <w:p w14:paraId="283F3F65"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bl>
    <w:p w14:paraId="607D5517" w14:textId="77777777" w:rsidR="004F15D7" w:rsidRDefault="004F15D7" w:rsidP="004F15D7">
      <w:pPr>
        <w:rPr>
          <w:rFonts w:ascii="Palatino Linotype" w:hAnsi="Palatino Linotype"/>
          <w:szCs w:val="24"/>
        </w:rPr>
      </w:pPr>
    </w:p>
    <w:p w14:paraId="10F5BD02" w14:textId="364C88DA" w:rsidR="004F15D7" w:rsidRPr="00636221" w:rsidRDefault="00636221" w:rsidP="00636221">
      <w:pPr>
        <w:pStyle w:val="Heading2"/>
        <w:rPr>
          <w:sz w:val="26"/>
          <w:szCs w:val="26"/>
          <w:u w:val="single"/>
        </w:rPr>
      </w:pPr>
      <w:bookmarkStart w:id="33" w:name="_Toc156767566"/>
      <w:r w:rsidRPr="00636221">
        <w:rPr>
          <w:u w:val="single"/>
        </w:rPr>
        <w:t xml:space="preserve">boq for </w:t>
      </w:r>
      <w:r>
        <w:rPr>
          <w:u w:val="single"/>
        </w:rPr>
        <w:t>1</w:t>
      </w:r>
      <w:r w:rsidRPr="00636221">
        <w:rPr>
          <w:u w:val="single"/>
          <w:vertAlign w:val="superscript"/>
        </w:rPr>
        <w:t>st</w:t>
      </w:r>
      <w:r>
        <w:rPr>
          <w:u w:val="single"/>
        </w:rPr>
        <w:t xml:space="preserve"> </w:t>
      </w:r>
      <w:r w:rsidRPr="00636221">
        <w:rPr>
          <w:u w:val="single"/>
        </w:rPr>
        <w:t>Floor</w:t>
      </w:r>
      <w:r>
        <w:rPr>
          <w:u w:val="single"/>
        </w:rPr>
        <w:t>:</w:t>
      </w:r>
      <w:bookmarkEnd w:id="33"/>
    </w:p>
    <w:tbl>
      <w:tblPr>
        <w:tblStyle w:val="GridTable1Light"/>
        <w:tblW w:w="8912" w:type="dxa"/>
        <w:jc w:val="center"/>
        <w:tblInd w:w="0" w:type="dxa"/>
        <w:tblLook w:val="04A0" w:firstRow="1" w:lastRow="0" w:firstColumn="1" w:lastColumn="0" w:noHBand="0" w:noVBand="1"/>
      </w:tblPr>
      <w:tblGrid>
        <w:gridCol w:w="3428"/>
        <w:gridCol w:w="1247"/>
        <w:gridCol w:w="1361"/>
        <w:gridCol w:w="1438"/>
        <w:gridCol w:w="1438"/>
      </w:tblGrid>
      <w:tr w:rsidR="004B2CD2" w:rsidRPr="004B2CD2" w14:paraId="6DE08388" w14:textId="08786CB3" w:rsidTr="00636221">
        <w:trPr>
          <w:cnfStyle w:val="100000000000" w:firstRow="1" w:lastRow="0" w:firstColumn="0" w:lastColumn="0" w:oddVBand="0" w:evenVBand="0" w:oddHBand="0"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342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E60B8B6" w14:textId="77777777" w:rsidR="004B2CD2" w:rsidRPr="004B2CD2" w:rsidRDefault="004B2CD2" w:rsidP="004B2CD2">
            <w:pPr>
              <w:tabs>
                <w:tab w:val="left" w:pos="10390"/>
              </w:tabs>
              <w:spacing w:before="66"/>
              <w:jc w:val="center"/>
              <w:rPr>
                <w:rFonts w:ascii="Times New Roman" w:hAnsi="Times New Roman" w:cs="Times New Roman"/>
                <w:szCs w:val="24"/>
              </w:rPr>
            </w:pPr>
            <w:r w:rsidRPr="004B2CD2">
              <w:rPr>
                <w:rFonts w:ascii="Times New Roman" w:hAnsi="Times New Roman" w:cs="Times New Roman"/>
                <w:szCs w:val="24"/>
              </w:rPr>
              <w:t>Appliance</w:t>
            </w:r>
          </w:p>
        </w:tc>
        <w:tc>
          <w:tcPr>
            <w:tcW w:w="1247"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F9B06CB" w14:textId="77777777" w:rsidR="004B2CD2" w:rsidRPr="004B2CD2" w:rsidRDefault="004B2CD2" w:rsidP="004B2CD2">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Quantity</w:t>
            </w:r>
          </w:p>
        </w:tc>
        <w:tc>
          <w:tcPr>
            <w:tcW w:w="136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9606A12" w14:textId="41B20D5B" w:rsidR="004B2CD2" w:rsidRPr="004B2CD2" w:rsidRDefault="004B2CD2" w:rsidP="004B2CD2">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Per Unit Price (TK)</w:t>
            </w:r>
          </w:p>
        </w:tc>
        <w:tc>
          <w:tcPr>
            <w:tcW w:w="143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2D20397" w14:textId="7A0F8D70" w:rsidR="004B2CD2" w:rsidRPr="004B2CD2" w:rsidRDefault="004B2CD2" w:rsidP="004B2CD2">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Net Unit Price (TK)</w:t>
            </w:r>
          </w:p>
        </w:tc>
        <w:tc>
          <w:tcPr>
            <w:tcW w:w="1438" w:type="dxa"/>
            <w:tcBorders>
              <w:top w:val="single" w:sz="4" w:space="0" w:color="999999" w:themeColor="text1" w:themeTint="66"/>
              <w:left w:val="single" w:sz="4" w:space="0" w:color="999999" w:themeColor="text1" w:themeTint="66"/>
              <w:right w:val="single" w:sz="4" w:space="0" w:color="999999" w:themeColor="text1" w:themeTint="66"/>
            </w:tcBorders>
            <w:vAlign w:val="center"/>
          </w:tcPr>
          <w:p w14:paraId="0EEEC102" w14:textId="51D334B0" w:rsidR="004B2CD2" w:rsidRPr="004B2CD2" w:rsidRDefault="004B2CD2" w:rsidP="004B2CD2">
            <w:pPr>
              <w:tabs>
                <w:tab w:val="left" w:pos="10390"/>
              </w:tabs>
              <w:spacing w:before="6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Total Cost (Tk)</w:t>
            </w:r>
          </w:p>
        </w:tc>
      </w:tr>
      <w:tr w:rsidR="004B2CD2" w:rsidRPr="004B2CD2" w14:paraId="4A0A79C1" w14:textId="786F231E" w:rsidTr="00636221">
        <w:trPr>
          <w:trHeight w:val="374"/>
          <w:jc w:val="center"/>
        </w:trPr>
        <w:tc>
          <w:tcPr>
            <w:cnfStyle w:val="001000000000" w:firstRow="0" w:lastRow="0" w:firstColumn="1" w:lastColumn="0" w:oddVBand="0" w:evenVBand="0" w:oddHBand="0" w:evenHBand="0" w:firstRowFirstColumn="0" w:firstRowLastColumn="0" w:lastRowFirstColumn="0" w:lastRowLastColumn="0"/>
            <w:tcW w:w="34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922E3C7" w14:textId="09B47F70" w:rsidR="004B2CD2" w:rsidRPr="004B2CD2" w:rsidRDefault="00471FCE" w:rsidP="004B2CD2">
            <w:pPr>
              <w:tabs>
                <w:tab w:val="left" w:pos="10390"/>
              </w:tabs>
              <w:spacing w:before="66"/>
              <w:jc w:val="center"/>
              <w:rPr>
                <w:rFonts w:ascii="Times New Roman" w:hAnsi="Times New Roman" w:cs="Times New Roman"/>
                <w:b w:val="0"/>
                <w:szCs w:val="24"/>
              </w:rPr>
            </w:pPr>
            <w:r>
              <w:rPr>
                <w:rFonts w:ascii="Times New Roman" w:hAnsi="Times New Roman" w:cs="Times New Roman"/>
                <w:b w:val="0"/>
                <w:szCs w:val="24"/>
              </w:rPr>
              <w:t>National</w:t>
            </w:r>
            <w:r w:rsidR="004B2CD2" w:rsidRPr="004B2CD2">
              <w:rPr>
                <w:rFonts w:ascii="Times New Roman" w:hAnsi="Times New Roman" w:cs="Times New Roman"/>
                <w:b w:val="0"/>
                <w:szCs w:val="24"/>
              </w:rPr>
              <w:t xml:space="preserve"> 48’’ 100W Celling Fan</w:t>
            </w:r>
          </w:p>
        </w:tc>
        <w:tc>
          <w:tcPr>
            <w:tcW w:w="1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A892E5F" w14:textId="63B98AE9"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36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BC4CD9F"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3050</w:t>
            </w:r>
          </w:p>
        </w:tc>
        <w:tc>
          <w:tcPr>
            <w:tcW w:w="14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811482A" w14:textId="07E2A9AB"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9150</w:t>
            </w:r>
          </w:p>
        </w:tc>
        <w:tc>
          <w:tcPr>
            <w:tcW w:w="1438" w:type="dxa"/>
            <w:vMerge w:val="restart"/>
            <w:tcBorders>
              <w:top w:val="single" w:sz="4" w:space="0" w:color="999999" w:themeColor="text1" w:themeTint="66"/>
              <w:left w:val="single" w:sz="4" w:space="0" w:color="999999" w:themeColor="text1" w:themeTint="66"/>
              <w:right w:val="single" w:sz="4" w:space="0" w:color="999999" w:themeColor="text1" w:themeTint="66"/>
            </w:tcBorders>
            <w:vAlign w:val="center"/>
          </w:tcPr>
          <w:p w14:paraId="5AA33B58" w14:textId="569F191F"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16270</w:t>
            </w:r>
          </w:p>
        </w:tc>
      </w:tr>
      <w:tr w:rsidR="004B2CD2" w:rsidRPr="004B2CD2" w14:paraId="4E364CC2" w14:textId="43288C24" w:rsidTr="00636221">
        <w:trPr>
          <w:trHeight w:val="380"/>
          <w:jc w:val="center"/>
        </w:trPr>
        <w:tc>
          <w:tcPr>
            <w:cnfStyle w:val="001000000000" w:firstRow="0" w:lastRow="0" w:firstColumn="1" w:lastColumn="0" w:oddVBand="0" w:evenVBand="0" w:oddHBand="0" w:evenHBand="0" w:firstRowFirstColumn="0" w:firstRowLastColumn="0" w:lastRowFirstColumn="0" w:lastRowLastColumn="0"/>
            <w:tcW w:w="34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EEDBCC1" w14:textId="3B9D04D8" w:rsidR="004B2CD2" w:rsidRPr="004B2CD2" w:rsidRDefault="00471FCE" w:rsidP="004B2CD2">
            <w:pPr>
              <w:tabs>
                <w:tab w:val="left" w:pos="10390"/>
              </w:tabs>
              <w:spacing w:before="66"/>
              <w:jc w:val="center"/>
              <w:rPr>
                <w:rFonts w:ascii="Times New Roman" w:hAnsi="Times New Roman" w:cs="Times New Roman"/>
                <w:b w:val="0"/>
                <w:szCs w:val="24"/>
              </w:rPr>
            </w:pPr>
            <w:r>
              <w:rPr>
                <w:rFonts w:ascii="Times New Roman" w:hAnsi="Times New Roman" w:cs="Times New Roman"/>
                <w:b w:val="0"/>
                <w:szCs w:val="24"/>
              </w:rPr>
              <w:t>National</w:t>
            </w:r>
            <w:r w:rsidR="004B2CD2" w:rsidRPr="004B2CD2">
              <w:rPr>
                <w:rFonts w:ascii="Times New Roman" w:hAnsi="Times New Roman" w:cs="Times New Roman"/>
                <w:b w:val="0"/>
                <w:szCs w:val="24"/>
              </w:rPr>
              <w:t xml:space="preserve"> 6’’ 45W Exhaust Fan</w:t>
            </w:r>
          </w:p>
        </w:tc>
        <w:tc>
          <w:tcPr>
            <w:tcW w:w="1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16EF135"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1</w:t>
            </w:r>
          </w:p>
        </w:tc>
        <w:tc>
          <w:tcPr>
            <w:tcW w:w="136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82867D4"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920</w:t>
            </w:r>
          </w:p>
        </w:tc>
        <w:tc>
          <w:tcPr>
            <w:tcW w:w="14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124073C"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920</w:t>
            </w:r>
          </w:p>
        </w:tc>
        <w:tc>
          <w:tcPr>
            <w:tcW w:w="1438" w:type="dxa"/>
            <w:vMerge/>
            <w:tcBorders>
              <w:left w:val="single" w:sz="4" w:space="0" w:color="999999" w:themeColor="text1" w:themeTint="66"/>
              <w:right w:val="single" w:sz="4" w:space="0" w:color="999999" w:themeColor="text1" w:themeTint="66"/>
            </w:tcBorders>
            <w:vAlign w:val="center"/>
          </w:tcPr>
          <w:p w14:paraId="05950D82"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B2CD2" w:rsidRPr="004B2CD2" w14:paraId="0F4AA93B" w14:textId="4233F231" w:rsidTr="00636221">
        <w:trPr>
          <w:trHeight w:val="380"/>
          <w:jc w:val="center"/>
        </w:trPr>
        <w:tc>
          <w:tcPr>
            <w:cnfStyle w:val="001000000000" w:firstRow="0" w:lastRow="0" w:firstColumn="1" w:lastColumn="0" w:oddVBand="0" w:evenVBand="0" w:oddHBand="0" w:evenHBand="0" w:firstRowFirstColumn="0" w:firstRowLastColumn="0" w:lastRowFirstColumn="0" w:lastRowLastColumn="0"/>
            <w:tcW w:w="34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42B7EA7" w14:textId="77777777" w:rsidR="004B2CD2" w:rsidRPr="004B2CD2" w:rsidRDefault="004B2CD2" w:rsidP="004B2CD2">
            <w:pPr>
              <w:tabs>
                <w:tab w:val="left" w:pos="10390"/>
              </w:tabs>
              <w:spacing w:before="66"/>
              <w:jc w:val="center"/>
              <w:rPr>
                <w:rFonts w:ascii="Times New Roman" w:hAnsi="Times New Roman" w:cs="Times New Roman"/>
                <w:b w:val="0"/>
                <w:szCs w:val="24"/>
              </w:rPr>
            </w:pPr>
            <w:r w:rsidRPr="004B2CD2">
              <w:rPr>
                <w:rFonts w:ascii="Times New Roman" w:hAnsi="Times New Roman" w:cs="Times New Roman"/>
                <w:b w:val="0"/>
                <w:szCs w:val="24"/>
              </w:rPr>
              <w:t xml:space="preserve">20W </w:t>
            </w:r>
            <w:proofErr w:type="spellStart"/>
            <w:r w:rsidRPr="004B2CD2">
              <w:rPr>
                <w:rFonts w:ascii="Times New Roman" w:hAnsi="Times New Roman" w:cs="Times New Roman"/>
                <w:b w:val="0"/>
                <w:szCs w:val="24"/>
              </w:rPr>
              <w:t>Fluoroscent</w:t>
            </w:r>
            <w:proofErr w:type="spellEnd"/>
            <w:r w:rsidRPr="004B2CD2">
              <w:rPr>
                <w:rFonts w:ascii="Times New Roman" w:hAnsi="Times New Roman" w:cs="Times New Roman"/>
                <w:b w:val="0"/>
                <w:szCs w:val="24"/>
              </w:rPr>
              <w:t xml:space="preserve"> Ceiling Light</w:t>
            </w:r>
          </w:p>
        </w:tc>
        <w:tc>
          <w:tcPr>
            <w:tcW w:w="1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3A68DC7" w14:textId="5020F4B8"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9</w:t>
            </w:r>
          </w:p>
        </w:tc>
        <w:tc>
          <w:tcPr>
            <w:tcW w:w="136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79A0594" w14:textId="008FEB9B"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430</w:t>
            </w:r>
          </w:p>
        </w:tc>
        <w:tc>
          <w:tcPr>
            <w:tcW w:w="14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AD4C307" w14:textId="2CEED8A8"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3870</w:t>
            </w:r>
          </w:p>
        </w:tc>
        <w:tc>
          <w:tcPr>
            <w:tcW w:w="1438" w:type="dxa"/>
            <w:vMerge/>
            <w:tcBorders>
              <w:left w:val="single" w:sz="4" w:space="0" w:color="999999" w:themeColor="text1" w:themeTint="66"/>
              <w:right w:val="single" w:sz="4" w:space="0" w:color="999999" w:themeColor="text1" w:themeTint="66"/>
            </w:tcBorders>
            <w:vAlign w:val="center"/>
          </w:tcPr>
          <w:p w14:paraId="5DDF23F5"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B2CD2" w:rsidRPr="004B2CD2" w14:paraId="6FC8F2E5" w14:textId="547345E5" w:rsidTr="00636221">
        <w:trPr>
          <w:trHeight w:val="549"/>
          <w:jc w:val="center"/>
        </w:trPr>
        <w:tc>
          <w:tcPr>
            <w:cnfStyle w:val="001000000000" w:firstRow="0" w:lastRow="0" w:firstColumn="1" w:lastColumn="0" w:oddVBand="0" w:evenVBand="0" w:oddHBand="0" w:evenHBand="0" w:firstRowFirstColumn="0" w:firstRowLastColumn="0" w:lastRowFirstColumn="0" w:lastRowLastColumn="0"/>
            <w:tcW w:w="34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E4AED10" w14:textId="77777777" w:rsidR="004B2CD2" w:rsidRPr="004B2CD2" w:rsidRDefault="004B2CD2" w:rsidP="004B2CD2">
            <w:pPr>
              <w:tabs>
                <w:tab w:val="left" w:pos="10390"/>
              </w:tabs>
              <w:spacing w:before="66"/>
              <w:jc w:val="center"/>
              <w:rPr>
                <w:rFonts w:ascii="Times New Roman" w:hAnsi="Times New Roman" w:cs="Times New Roman"/>
                <w:b w:val="0"/>
                <w:szCs w:val="24"/>
              </w:rPr>
            </w:pPr>
            <w:r w:rsidRPr="004B2CD2">
              <w:rPr>
                <w:rFonts w:ascii="Times New Roman" w:hAnsi="Times New Roman" w:cs="Times New Roman"/>
                <w:b w:val="0"/>
                <w:szCs w:val="24"/>
              </w:rPr>
              <w:t xml:space="preserve">4’-20W Wall Mounted </w:t>
            </w:r>
            <w:proofErr w:type="spellStart"/>
            <w:r w:rsidRPr="004B2CD2">
              <w:rPr>
                <w:rFonts w:ascii="Times New Roman" w:hAnsi="Times New Roman" w:cs="Times New Roman"/>
                <w:b w:val="0"/>
                <w:szCs w:val="24"/>
              </w:rPr>
              <w:t>Fluoroscent</w:t>
            </w:r>
            <w:proofErr w:type="spellEnd"/>
            <w:r w:rsidRPr="004B2CD2">
              <w:rPr>
                <w:rFonts w:ascii="Times New Roman" w:hAnsi="Times New Roman" w:cs="Times New Roman"/>
                <w:b w:val="0"/>
                <w:szCs w:val="24"/>
              </w:rPr>
              <w:t xml:space="preserve"> Tube Light</w:t>
            </w:r>
          </w:p>
        </w:tc>
        <w:tc>
          <w:tcPr>
            <w:tcW w:w="1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B75543B" w14:textId="42D09C06"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36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F2D37F8"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595</w:t>
            </w:r>
          </w:p>
        </w:tc>
        <w:tc>
          <w:tcPr>
            <w:tcW w:w="14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4C90B72" w14:textId="653AE0CD"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1190</w:t>
            </w:r>
          </w:p>
        </w:tc>
        <w:tc>
          <w:tcPr>
            <w:tcW w:w="1438" w:type="dxa"/>
            <w:vMerge/>
            <w:tcBorders>
              <w:left w:val="single" w:sz="4" w:space="0" w:color="999999" w:themeColor="text1" w:themeTint="66"/>
              <w:right w:val="single" w:sz="4" w:space="0" w:color="999999" w:themeColor="text1" w:themeTint="66"/>
            </w:tcBorders>
            <w:vAlign w:val="center"/>
          </w:tcPr>
          <w:p w14:paraId="654D3E80"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B2CD2" w:rsidRPr="004B2CD2" w14:paraId="634A7761" w14:textId="5F63AC4F" w:rsidTr="00636221">
        <w:trPr>
          <w:trHeight w:val="380"/>
          <w:jc w:val="center"/>
        </w:trPr>
        <w:tc>
          <w:tcPr>
            <w:cnfStyle w:val="001000000000" w:firstRow="0" w:lastRow="0" w:firstColumn="1" w:lastColumn="0" w:oddVBand="0" w:evenVBand="0" w:oddHBand="0" w:evenHBand="0" w:firstRowFirstColumn="0" w:firstRowLastColumn="0" w:lastRowFirstColumn="0" w:lastRowLastColumn="0"/>
            <w:tcW w:w="34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1B3D45" w14:textId="77777777" w:rsidR="004B2CD2" w:rsidRPr="004B2CD2" w:rsidRDefault="004B2CD2" w:rsidP="004B2CD2">
            <w:pPr>
              <w:tabs>
                <w:tab w:val="left" w:pos="10390"/>
              </w:tabs>
              <w:spacing w:before="66"/>
              <w:jc w:val="center"/>
              <w:rPr>
                <w:rFonts w:ascii="Times New Roman" w:hAnsi="Times New Roman" w:cs="Times New Roman"/>
                <w:b w:val="0"/>
                <w:szCs w:val="24"/>
              </w:rPr>
            </w:pPr>
            <w:r w:rsidRPr="004B2CD2">
              <w:rPr>
                <w:rFonts w:ascii="Times New Roman" w:hAnsi="Times New Roman" w:cs="Times New Roman"/>
                <w:b w:val="0"/>
                <w:szCs w:val="24"/>
              </w:rPr>
              <w:t xml:space="preserve">20W </w:t>
            </w:r>
            <w:proofErr w:type="spellStart"/>
            <w:proofErr w:type="gramStart"/>
            <w:r w:rsidRPr="004B2CD2">
              <w:rPr>
                <w:rFonts w:ascii="Times New Roman" w:hAnsi="Times New Roman" w:cs="Times New Roman"/>
                <w:b w:val="0"/>
                <w:szCs w:val="24"/>
              </w:rPr>
              <w:t>Fluoroscent</w:t>
            </w:r>
            <w:proofErr w:type="spellEnd"/>
            <w:r w:rsidRPr="004B2CD2">
              <w:rPr>
                <w:rFonts w:ascii="Times New Roman" w:hAnsi="Times New Roman" w:cs="Times New Roman"/>
                <w:b w:val="0"/>
                <w:szCs w:val="24"/>
              </w:rPr>
              <w:t xml:space="preserve">  Light</w:t>
            </w:r>
            <w:proofErr w:type="gramEnd"/>
          </w:p>
        </w:tc>
        <w:tc>
          <w:tcPr>
            <w:tcW w:w="1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F0A4022" w14:textId="775C4A5A"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36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4B1771" w14:textId="32CB87D9"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500</w:t>
            </w:r>
          </w:p>
        </w:tc>
        <w:tc>
          <w:tcPr>
            <w:tcW w:w="14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6CF21A4" w14:textId="338014AB"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1000</w:t>
            </w:r>
          </w:p>
        </w:tc>
        <w:tc>
          <w:tcPr>
            <w:tcW w:w="1438" w:type="dxa"/>
            <w:vMerge/>
            <w:tcBorders>
              <w:left w:val="single" w:sz="4" w:space="0" w:color="999999" w:themeColor="text1" w:themeTint="66"/>
              <w:right w:val="single" w:sz="4" w:space="0" w:color="999999" w:themeColor="text1" w:themeTint="66"/>
            </w:tcBorders>
            <w:vAlign w:val="center"/>
          </w:tcPr>
          <w:p w14:paraId="0DD63D8D"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B2CD2" w:rsidRPr="004B2CD2" w14:paraId="6EA53816" w14:textId="77D1DC85" w:rsidTr="00636221">
        <w:trPr>
          <w:trHeight w:val="225"/>
          <w:jc w:val="center"/>
        </w:trPr>
        <w:tc>
          <w:tcPr>
            <w:cnfStyle w:val="001000000000" w:firstRow="0" w:lastRow="0" w:firstColumn="1" w:lastColumn="0" w:oddVBand="0" w:evenVBand="0" w:oddHBand="0" w:evenHBand="0" w:firstRowFirstColumn="0" w:firstRowLastColumn="0" w:lastRowFirstColumn="0" w:lastRowLastColumn="0"/>
            <w:tcW w:w="34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A9CA9B5" w14:textId="77777777" w:rsidR="004B2CD2" w:rsidRPr="004B2CD2" w:rsidRDefault="004B2CD2" w:rsidP="004B2CD2">
            <w:pPr>
              <w:tabs>
                <w:tab w:val="left" w:pos="10390"/>
              </w:tabs>
              <w:spacing w:before="66"/>
              <w:jc w:val="center"/>
              <w:rPr>
                <w:rFonts w:ascii="Times New Roman" w:hAnsi="Times New Roman" w:cs="Times New Roman"/>
                <w:b w:val="0"/>
                <w:szCs w:val="24"/>
              </w:rPr>
            </w:pPr>
            <w:r w:rsidRPr="004B2CD2">
              <w:rPr>
                <w:rFonts w:ascii="Times New Roman" w:hAnsi="Times New Roman" w:cs="Times New Roman"/>
                <w:b w:val="0"/>
                <w:szCs w:val="24"/>
              </w:rPr>
              <w:t>2 PIN Power Socket</w:t>
            </w:r>
          </w:p>
        </w:tc>
        <w:tc>
          <w:tcPr>
            <w:tcW w:w="1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7273683" w14:textId="1141FD5D"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36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662E415"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30</w:t>
            </w:r>
          </w:p>
        </w:tc>
        <w:tc>
          <w:tcPr>
            <w:tcW w:w="14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AD4BEB7" w14:textId="5A581C54"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90</w:t>
            </w:r>
          </w:p>
        </w:tc>
        <w:tc>
          <w:tcPr>
            <w:tcW w:w="1438" w:type="dxa"/>
            <w:vMerge/>
            <w:tcBorders>
              <w:left w:val="single" w:sz="4" w:space="0" w:color="999999" w:themeColor="text1" w:themeTint="66"/>
              <w:right w:val="single" w:sz="4" w:space="0" w:color="999999" w:themeColor="text1" w:themeTint="66"/>
            </w:tcBorders>
            <w:vAlign w:val="center"/>
          </w:tcPr>
          <w:p w14:paraId="4905E4C9"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4B2CD2" w:rsidRPr="004B2CD2" w14:paraId="065703ED" w14:textId="0226C046" w:rsidTr="00636221">
        <w:trPr>
          <w:trHeight w:val="374"/>
          <w:jc w:val="center"/>
        </w:trPr>
        <w:tc>
          <w:tcPr>
            <w:cnfStyle w:val="001000000000" w:firstRow="0" w:lastRow="0" w:firstColumn="1" w:lastColumn="0" w:oddVBand="0" w:evenVBand="0" w:oddHBand="0" w:evenHBand="0" w:firstRowFirstColumn="0" w:firstRowLastColumn="0" w:lastRowFirstColumn="0" w:lastRowLastColumn="0"/>
            <w:tcW w:w="342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3659A61" w14:textId="77777777" w:rsidR="004B2CD2" w:rsidRPr="004B2CD2" w:rsidRDefault="004B2CD2" w:rsidP="004B2CD2">
            <w:pPr>
              <w:tabs>
                <w:tab w:val="left" w:pos="10390"/>
              </w:tabs>
              <w:spacing w:before="66"/>
              <w:jc w:val="center"/>
              <w:rPr>
                <w:rFonts w:ascii="Times New Roman" w:hAnsi="Times New Roman" w:cs="Times New Roman"/>
                <w:b w:val="0"/>
                <w:szCs w:val="24"/>
              </w:rPr>
            </w:pPr>
            <w:r w:rsidRPr="004B2CD2">
              <w:rPr>
                <w:rFonts w:ascii="Times New Roman" w:hAnsi="Times New Roman" w:cs="Times New Roman"/>
                <w:b w:val="0"/>
                <w:szCs w:val="24"/>
              </w:rPr>
              <w:t xml:space="preserve">Switch Board </w:t>
            </w:r>
            <w:proofErr w:type="gramStart"/>
            <w:r w:rsidRPr="004B2CD2">
              <w:rPr>
                <w:rFonts w:ascii="Times New Roman" w:hAnsi="Times New Roman" w:cs="Times New Roman"/>
                <w:b w:val="0"/>
                <w:szCs w:val="24"/>
              </w:rPr>
              <w:t>With</w:t>
            </w:r>
            <w:proofErr w:type="gramEnd"/>
            <w:r w:rsidRPr="004B2CD2">
              <w:rPr>
                <w:rFonts w:ascii="Times New Roman" w:hAnsi="Times New Roman" w:cs="Times New Roman"/>
                <w:b w:val="0"/>
                <w:szCs w:val="24"/>
              </w:rPr>
              <w:t xml:space="preserve"> Switches</w:t>
            </w:r>
          </w:p>
        </w:tc>
        <w:tc>
          <w:tcPr>
            <w:tcW w:w="124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BE054C6" w14:textId="4369CE16"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w:t>
            </w:r>
          </w:p>
        </w:tc>
        <w:tc>
          <w:tcPr>
            <w:tcW w:w="136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8213274"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B2CD2">
              <w:rPr>
                <w:rFonts w:ascii="Times New Roman" w:hAnsi="Times New Roman" w:cs="Times New Roman"/>
                <w:szCs w:val="24"/>
              </w:rPr>
              <w:t>10</w:t>
            </w:r>
          </w:p>
        </w:tc>
        <w:tc>
          <w:tcPr>
            <w:tcW w:w="14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C99762A" w14:textId="0EAA0A6E" w:rsidR="004B2CD2" w:rsidRPr="004B2CD2" w:rsidRDefault="00471FCE"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50</w:t>
            </w:r>
          </w:p>
        </w:tc>
        <w:tc>
          <w:tcPr>
            <w:tcW w:w="1438" w:type="dxa"/>
            <w:vMerge/>
            <w:tcBorders>
              <w:left w:val="single" w:sz="4" w:space="0" w:color="999999" w:themeColor="text1" w:themeTint="66"/>
              <w:bottom w:val="single" w:sz="4" w:space="0" w:color="999999" w:themeColor="text1" w:themeTint="66"/>
              <w:right w:val="single" w:sz="4" w:space="0" w:color="999999" w:themeColor="text1" w:themeTint="66"/>
            </w:tcBorders>
            <w:vAlign w:val="center"/>
          </w:tcPr>
          <w:p w14:paraId="23AAFB53" w14:textId="77777777" w:rsidR="004B2CD2" w:rsidRPr="004B2CD2" w:rsidRDefault="004B2CD2" w:rsidP="004B2CD2">
            <w:pPr>
              <w:tabs>
                <w:tab w:val="left" w:pos="10390"/>
              </w:tabs>
              <w:spacing w:before="6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bl>
    <w:p w14:paraId="6026262A" w14:textId="77777777" w:rsidR="004F15D7" w:rsidRPr="00201BD9" w:rsidRDefault="004F15D7" w:rsidP="004F15D7">
      <w:pPr>
        <w:rPr>
          <w:rFonts w:ascii="Palatino Linotype" w:hAnsi="Palatino Linotype"/>
          <w:szCs w:val="24"/>
        </w:rPr>
      </w:pPr>
    </w:p>
    <w:p w14:paraId="217F7AE1" w14:textId="2DA487E3" w:rsidR="00760974" w:rsidRDefault="00760974" w:rsidP="004F15D7">
      <w:pPr>
        <w:rPr>
          <w:rFonts w:ascii="Palatino Linotype" w:hAnsi="Palatino Linotype"/>
          <w:b/>
          <w:bCs/>
          <w:szCs w:val="24"/>
        </w:rPr>
      </w:pPr>
      <w:r w:rsidRPr="00760974">
        <w:rPr>
          <w:rFonts w:ascii="Palatino Linotype" w:hAnsi="Palatino Linotype"/>
          <w:b/>
          <w:bCs/>
          <w:szCs w:val="24"/>
        </w:rPr>
        <w:t>Total Price of appliances</w:t>
      </w:r>
      <w:r>
        <w:rPr>
          <w:rFonts w:ascii="Palatino Linotype" w:hAnsi="Palatino Linotype"/>
          <w:b/>
          <w:bCs/>
          <w:szCs w:val="24"/>
        </w:rPr>
        <w:t xml:space="preserve"> of Ground+1</w:t>
      </w:r>
      <w:r w:rsidRPr="00760974">
        <w:rPr>
          <w:rFonts w:ascii="Palatino Linotype" w:hAnsi="Palatino Linotype"/>
          <w:b/>
          <w:bCs/>
          <w:szCs w:val="24"/>
          <w:vertAlign w:val="superscript"/>
        </w:rPr>
        <w:t>st</w:t>
      </w:r>
      <w:r>
        <w:rPr>
          <w:rFonts w:ascii="Palatino Linotype" w:hAnsi="Palatino Linotype"/>
          <w:b/>
          <w:bCs/>
          <w:szCs w:val="24"/>
        </w:rPr>
        <w:t xml:space="preserve"> floor = 16270+</w:t>
      </w:r>
      <w:proofErr w:type="gramStart"/>
      <w:r>
        <w:rPr>
          <w:rFonts w:ascii="Palatino Linotype" w:hAnsi="Palatino Linotype"/>
          <w:b/>
          <w:bCs/>
          <w:szCs w:val="24"/>
        </w:rPr>
        <w:t>30290  =</w:t>
      </w:r>
      <w:proofErr w:type="gramEnd"/>
      <w:r>
        <w:rPr>
          <w:rFonts w:ascii="Palatino Linotype" w:hAnsi="Palatino Linotype"/>
          <w:b/>
          <w:bCs/>
          <w:szCs w:val="24"/>
        </w:rPr>
        <w:t xml:space="preserve"> 46560tk</w:t>
      </w:r>
    </w:p>
    <w:p w14:paraId="5D363A79" w14:textId="77777777" w:rsidR="005261A5" w:rsidRDefault="005261A5" w:rsidP="004F15D7">
      <w:pPr>
        <w:rPr>
          <w:rFonts w:ascii="Palatino Linotype" w:hAnsi="Palatino Linotype"/>
          <w:b/>
          <w:bCs/>
          <w:szCs w:val="24"/>
        </w:rPr>
      </w:pPr>
    </w:p>
    <w:p w14:paraId="11780A38" w14:textId="77777777" w:rsidR="005261A5" w:rsidRDefault="005261A5" w:rsidP="004F15D7">
      <w:pPr>
        <w:rPr>
          <w:rFonts w:ascii="Palatino Linotype" w:hAnsi="Palatino Linotype"/>
          <w:b/>
          <w:bCs/>
          <w:szCs w:val="24"/>
        </w:rPr>
      </w:pPr>
    </w:p>
    <w:p w14:paraId="5FCD5FDD" w14:textId="77777777" w:rsidR="005261A5" w:rsidRPr="00760974" w:rsidRDefault="005261A5" w:rsidP="004F15D7">
      <w:pPr>
        <w:rPr>
          <w:rFonts w:ascii="Palatino Linotype" w:hAnsi="Palatino Linotype"/>
          <w:b/>
          <w:bCs/>
          <w:szCs w:val="24"/>
        </w:rPr>
      </w:pPr>
    </w:p>
    <w:p w14:paraId="4EB7E763" w14:textId="4B944400" w:rsidR="004F15D7" w:rsidRDefault="00760974" w:rsidP="00760974">
      <w:pPr>
        <w:pStyle w:val="Heading1"/>
        <w:rPr>
          <w:rFonts w:ascii="Palatino Linotype" w:hAnsi="Palatino Linotype"/>
          <w:i/>
          <w:iCs/>
        </w:rPr>
      </w:pPr>
      <w:r>
        <w:lastRenderedPageBreak/>
        <w:t xml:space="preserve">  </w:t>
      </w:r>
      <w:r w:rsidRPr="00760974">
        <w:rPr>
          <w:rFonts w:ascii="Palatino Linotype" w:hAnsi="Palatino Linotype"/>
          <w:i/>
          <w:iCs/>
        </w:rPr>
        <w:t>Installation Schedule</w:t>
      </w:r>
    </w:p>
    <w:p w14:paraId="4D0C641D" w14:textId="77777777" w:rsidR="00760974" w:rsidRPr="00760974" w:rsidRDefault="00760974" w:rsidP="00760974">
      <w:pPr>
        <w:pStyle w:val="PhDNormal"/>
        <w:numPr>
          <w:ilvl w:val="1"/>
          <w:numId w:val="6"/>
        </w:numPr>
        <w:rPr>
          <w:b/>
        </w:rPr>
      </w:pPr>
      <w:r w:rsidRPr="00760974">
        <w:rPr>
          <w:b/>
        </w:rPr>
        <w:t xml:space="preserve">Earthing rod: </w:t>
      </w:r>
    </w:p>
    <w:p w14:paraId="6F69973B" w14:textId="77777777" w:rsidR="00760974" w:rsidRPr="00760974" w:rsidRDefault="00760974" w:rsidP="00760974">
      <w:pPr>
        <w:pStyle w:val="PhDNormal"/>
        <w:numPr>
          <w:ilvl w:val="0"/>
          <w:numId w:val="10"/>
        </w:numPr>
      </w:pPr>
      <w:r w:rsidRPr="00760974">
        <w:t xml:space="preserve">Earthing the electrical installation with 40 mm (1.5") </w:t>
      </w:r>
      <w:proofErr w:type="spellStart"/>
      <w:r w:rsidRPr="00760974">
        <w:t>dia</w:t>
      </w:r>
      <w:proofErr w:type="spellEnd"/>
      <w:r w:rsidRPr="00760974">
        <w:t xml:space="preserve"> </w:t>
      </w:r>
      <w:proofErr w:type="spellStart"/>
      <w:r w:rsidRPr="00760974">
        <w:t>c.l.</w:t>
      </w:r>
      <w:proofErr w:type="spellEnd"/>
      <w:r w:rsidRPr="00760974">
        <w:t xml:space="preserve"> pipe (earth electrode) having 6.35 mm. </w:t>
      </w:r>
      <w:proofErr w:type="spellStart"/>
      <w:r w:rsidRPr="00760974">
        <w:t>dia</w:t>
      </w:r>
      <w:proofErr w:type="spellEnd"/>
      <w:r w:rsidRPr="00760974">
        <w:t xml:space="preserve"> hole across the pipe at 305 mm. interval securely bonded by soldering with 2 nos. ofNo-2 SWG HDBC earth leads (at the top of the electrode) with its protection by 20 mm. (3/4") </w:t>
      </w:r>
      <w:proofErr w:type="spellStart"/>
      <w:r w:rsidRPr="00760974">
        <w:t>dia</w:t>
      </w:r>
      <w:proofErr w:type="spellEnd"/>
      <w:r w:rsidRPr="00760974">
        <w:t xml:space="preserve"> </w:t>
      </w:r>
      <w:proofErr w:type="spellStart"/>
      <w:r w:rsidRPr="00760974">
        <w:t>G.l.</w:t>
      </w:r>
      <w:proofErr w:type="spellEnd"/>
      <w:r w:rsidRPr="00760974">
        <w:t xml:space="preserve"> pipe up-to plinth level run at a depth of 609.6 mm (2 ft) below G.L up-to main board to be earned including necessary connecting copper sockets, bolts, nuts, etc. complete for maintaining earth resistance within I ohm. Depth of bottom of the main electrode at 6858 mm of electrode 6096 mm. (20 ft).</w:t>
      </w:r>
    </w:p>
    <w:p w14:paraId="40DBA573" w14:textId="77777777" w:rsidR="00760974" w:rsidRPr="00760974" w:rsidRDefault="00760974" w:rsidP="00760974">
      <w:pPr>
        <w:pStyle w:val="PhDNormal"/>
        <w:numPr>
          <w:ilvl w:val="0"/>
          <w:numId w:val="10"/>
        </w:numPr>
      </w:pPr>
      <w:r w:rsidRPr="00760974">
        <w:t>on the outer side of the ceiling</w:t>
      </w:r>
    </w:p>
    <w:p w14:paraId="4566FFB9" w14:textId="77777777" w:rsidR="00760974" w:rsidRPr="00760974" w:rsidRDefault="00760974" w:rsidP="00760974">
      <w:pPr>
        <w:pStyle w:val="PhDNormal"/>
      </w:pPr>
    </w:p>
    <w:p w14:paraId="1B6D38F9" w14:textId="77777777" w:rsidR="00760974" w:rsidRPr="00760974" w:rsidRDefault="00760974" w:rsidP="00760974">
      <w:pPr>
        <w:pStyle w:val="PhDNormal"/>
        <w:numPr>
          <w:ilvl w:val="1"/>
          <w:numId w:val="6"/>
        </w:numPr>
        <w:rPr>
          <w:b/>
        </w:rPr>
      </w:pPr>
      <w:bookmarkStart w:id="34" w:name="_Toc156780926"/>
      <w:r w:rsidRPr="00760974">
        <w:rPr>
          <w:b/>
        </w:rPr>
        <w:t>Main Distribution Board:</w:t>
      </w:r>
      <w:bookmarkEnd w:id="34"/>
      <w:r w:rsidRPr="00760974">
        <w:rPr>
          <w:b/>
        </w:rPr>
        <w:t xml:space="preserve"> </w:t>
      </w:r>
    </w:p>
    <w:p w14:paraId="482F56FD" w14:textId="77777777" w:rsidR="00760974" w:rsidRPr="00760974" w:rsidRDefault="00760974" w:rsidP="00760974">
      <w:pPr>
        <w:pStyle w:val="PhDNormal"/>
        <w:numPr>
          <w:ilvl w:val="0"/>
          <w:numId w:val="11"/>
        </w:numPr>
      </w:pPr>
      <w:r w:rsidRPr="00760974">
        <w:t>60/63 Amps (minimum I0 KA)</w:t>
      </w:r>
    </w:p>
    <w:p w14:paraId="5B28FA08" w14:textId="77777777" w:rsidR="00760974" w:rsidRPr="00760974" w:rsidRDefault="00760974" w:rsidP="00760974">
      <w:pPr>
        <w:pStyle w:val="PhDNormal"/>
        <w:numPr>
          <w:ilvl w:val="0"/>
          <w:numId w:val="11"/>
        </w:numPr>
      </w:pPr>
      <w:r w:rsidRPr="00760974">
        <w:t>under the stair,3 feet above from ground attached with wall.</w:t>
      </w:r>
    </w:p>
    <w:p w14:paraId="4E0CE1BE" w14:textId="77777777" w:rsidR="00760974" w:rsidRPr="00760974" w:rsidRDefault="00760974" w:rsidP="00760974">
      <w:pPr>
        <w:pStyle w:val="PhDNormal"/>
      </w:pPr>
    </w:p>
    <w:p w14:paraId="5F3D11E2" w14:textId="77777777" w:rsidR="00760974" w:rsidRPr="00760974" w:rsidRDefault="00760974" w:rsidP="00760974">
      <w:pPr>
        <w:pStyle w:val="PhDNormal"/>
        <w:numPr>
          <w:ilvl w:val="1"/>
          <w:numId w:val="6"/>
        </w:numPr>
        <w:rPr>
          <w:b/>
        </w:rPr>
      </w:pPr>
      <w:bookmarkStart w:id="35" w:name="_Toc156780927"/>
      <w:r w:rsidRPr="00760974">
        <w:rPr>
          <w:b/>
        </w:rPr>
        <w:t>Gang type Socket:</w:t>
      </w:r>
      <w:bookmarkEnd w:id="35"/>
      <w:r w:rsidRPr="00760974">
        <w:rPr>
          <w:b/>
        </w:rPr>
        <w:t xml:space="preserve"> </w:t>
      </w:r>
    </w:p>
    <w:p w14:paraId="44E3FF77" w14:textId="77777777" w:rsidR="00760974" w:rsidRPr="00760974" w:rsidRDefault="00760974" w:rsidP="00760974">
      <w:pPr>
        <w:pStyle w:val="PhDNormal"/>
        <w:numPr>
          <w:ilvl w:val="0"/>
          <w:numId w:val="12"/>
        </w:numPr>
      </w:pPr>
      <w:r w:rsidRPr="00760974">
        <w:t>15A, 240V, 50</w:t>
      </w:r>
      <w:proofErr w:type="gramStart"/>
      <w:r w:rsidRPr="00760974">
        <w:t>Hz,Fire</w:t>
      </w:r>
      <w:proofErr w:type="gramEnd"/>
      <w:r w:rsidRPr="00760974">
        <w:t xml:space="preserve"> Resistant Virgin Poly Carbonate Material</w:t>
      </w:r>
    </w:p>
    <w:p w14:paraId="79CC5570" w14:textId="77777777" w:rsidR="00760974" w:rsidRPr="00760974" w:rsidRDefault="00760974" w:rsidP="00760974">
      <w:pPr>
        <w:pStyle w:val="PhDNormal"/>
        <w:numPr>
          <w:ilvl w:val="0"/>
          <w:numId w:val="12"/>
        </w:numPr>
      </w:pPr>
      <w:r w:rsidRPr="00760974">
        <w:t xml:space="preserve">At </w:t>
      </w:r>
      <w:proofErr w:type="spellStart"/>
      <w:r w:rsidRPr="00760974">
        <w:t>dinning</w:t>
      </w:r>
      <w:proofErr w:type="spellEnd"/>
      <w:r w:rsidRPr="00760974">
        <w:t xml:space="preserve"> room attached to wall,2 feet above from floor</w:t>
      </w:r>
    </w:p>
    <w:p w14:paraId="2EF6A865" w14:textId="77777777" w:rsidR="00760974" w:rsidRPr="00760974" w:rsidRDefault="00760974" w:rsidP="00760974">
      <w:pPr>
        <w:pStyle w:val="PhDNormal"/>
      </w:pPr>
    </w:p>
    <w:p w14:paraId="47A6E429" w14:textId="77777777" w:rsidR="00760974" w:rsidRPr="00760974" w:rsidRDefault="00760974" w:rsidP="00760974">
      <w:pPr>
        <w:pStyle w:val="PhDNormal"/>
        <w:numPr>
          <w:ilvl w:val="1"/>
          <w:numId w:val="6"/>
        </w:numPr>
        <w:rPr>
          <w:b/>
        </w:rPr>
      </w:pPr>
      <w:bookmarkStart w:id="36" w:name="_Toc156780928"/>
      <w:r w:rsidRPr="00760974">
        <w:rPr>
          <w:b/>
        </w:rPr>
        <w:t>Ceiling Fan:</w:t>
      </w:r>
      <w:bookmarkEnd w:id="36"/>
    </w:p>
    <w:p w14:paraId="688BDEF2" w14:textId="77777777" w:rsidR="00760974" w:rsidRPr="00760974" w:rsidRDefault="00760974" w:rsidP="00760974">
      <w:pPr>
        <w:pStyle w:val="PhDNormal"/>
        <w:numPr>
          <w:ilvl w:val="0"/>
          <w:numId w:val="13"/>
        </w:numPr>
      </w:pPr>
      <w:r w:rsidRPr="00760974">
        <w:t xml:space="preserve">Rated </w:t>
      </w:r>
      <w:proofErr w:type="gramStart"/>
      <w:r w:rsidRPr="00760974">
        <w:t>speed :</w:t>
      </w:r>
      <w:proofErr w:type="gramEnd"/>
      <w:r w:rsidRPr="00760974">
        <w:t xml:space="preserve"> 300 rpm ± 5%,Service value : Minimum 3.5 m3/ min / watt ;</w:t>
      </w:r>
    </w:p>
    <w:p w14:paraId="58F4D2E3" w14:textId="77777777" w:rsidR="00760974" w:rsidRPr="00760974" w:rsidRDefault="00760974" w:rsidP="00760974">
      <w:pPr>
        <w:pStyle w:val="PhDNormal"/>
        <w:numPr>
          <w:ilvl w:val="0"/>
          <w:numId w:val="13"/>
        </w:numPr>
      </w:pPr>
      <w:r w:rsidRPr="00760974">
        <w:t xml:space="preserve">Temperature </w:t>
      </w:r>
      <w:proofErr w:type="gramStart"/>
      <w:r w:rsidRPr="00760974">
        <w:t>rise :</w:t>
      </w:r>
      <w:proofErr w:type="gramEnd"/>
      <w:r w:rsidRPr="00760974">
        <w:t xml:space="preserve"> Maximum 55 ͦ C, Class of Insulation : Minimum E,</w:t>
      </w:r>
    </w:p>
    <w:p w14:paraId="434B3AA9" w14:textId="77777777" w:rsidR="00760974" w:rsidRPr="00760974" w:rsidRDefault="00760974" w:rsidP="00760974">
      <w:pPr>
        <w:pStyle w:val="PhDNormal"/>
        <w:numPr>
          <w:ilvl w:val="0"/>
          <w:numId w:val="13"/>
        </w:numPr>
      </w:pPr>
      <w:r w:rsidRPr="00760974">
        <w:t xml:space="preserve">Noise </w:t>
      </w:r>
      <w:proofErr w:type="gramStart"/>
      <w:r w:rsidRPr="00760974">
        <w:t>level :</w:t>
      </w:r>
      <w:proofErr w:type="gramEnd"/>
      <w:r w:rsidRPr="00760974">
        <w:t xml:space="preserve"> Maximum 60 dB at a distance of 1 meter.56'' sweep ceiling fan</w:t>
      </w:r>
    </w:p>
    <w:p w14:paraId="38164A53" w14:textId="77777777" w:rsidR="00760974" w:rsidRPr="00760974" w:rsidRDefault="00760974" w:rsidP="00760974">
      <w:pPr>
        <w:pStyle w:val="PhDNormal"/>
        <w:numPr>
          <w:ilvl w:val="0"/>
          <w:numId w:val="13"/>
        </w:numPr>
      </w:pPr>
      <w:r w:rsidRPr="00760974">
        <w:t xml:space="preserve">at master bed, at ceiling, </w:t>
      </w:r>
      <w:proofErr w:type="spellStart"/>
      <w:r w:rsidRPr="00760974">
        <w:t>center</w:t>
      </w:r>
      <w:proofErr w:type="spellEnd"/>
      <w:r w:rsidRPr="00760974">
        <w:t xml:space="preserve"> of the room</w:t>
      </w:r>
    </w:p>
    <w:p w14:paraId="4A2E1F54" w14:textId="77777777" w:rsidR="00760974" w:rsidRPr="00760974" w:rsidRDefault="00760974" w:rsidP="00760974">
      <w:pPr>
        <w:pStyle w:val="PhDNormal"/>
        <w:numPr>
          <w:ilvl w:val="0"/>
          <w:numId w:val="13"/>
        </w:numPr>
      </w:pPr>
      <w:r w:rsidRPr="00760974">
        <w:t xml:space="preserve">at drawing room, at ceiling, </w:t>
      </w:r>
      <w:proofErr w:type="spellStart"/>
      <w:r w:rsidRPr="00760974">
        <w:t>center</w:t>
      </w:r>
      <w:proofErr w:type="spellEnd"/>
      <w:r w:rsidRPr="00760974">
        <w:t xml:space="preserve"> of the room</w:t>
      </w:r>
    </w:p>
    <w:p w14:paraId="6674B6CD" w14:textId="77777777" w:rsidR="00760974" w:rsidRPr="00760974" w:rsidRDefault="00760974" w:rsidP="00760974">
      <w:pPr>
        <w:pStyle w:val="PhDNormal"/>
        <w:numPr>
          <w:ilvl w:val="0"/>
          <w:numId w:val="13"/>
        </w:numPr>
      </w:pPr>
      <w:r w:rsidRPr="00760974">
        <w:t xml:space="preserve">at dining room, at ceiling, </w:t>
      </w:r>
      <w:proofErr w:type="spellStart"/>
      <w:r w:rsidRPr="00760974">
        <w:t>center</w:t>
      </w:r>
      <w:proofErr w:type="spellEnd"/>
      <w:r w:rsidRPr="00760974">
        <w:t xml:space="preserve"> of the room</w:t>
      </w:r>
    </w:p>
    <w:p w14:paraId="2695B5C9" w14:textId="77777777" w:rsidR="00760974" w:rsidRPr="00760974" w:rsidRDefault="00760974" w:rsidP="00760974">
      <w:pPr>
        <w:pStyle w:val="PhDNormal"/>
        <w:numPr>
          <w:ilvl w:val="0"/>
          <w:numId w:val="13"/>
        </w:numPr>
      </w:pPr>
      <w:r w:rsidRPr="00760974">
        <w:lastRenderedPageBreak/>
        <w:t>at bedroom</w:t>
      </w:r>
      <w:proofErr w:type="gramStart"/>
      <w:r w:rsidRPr="00760974">
        <w:t>2,at</w:t>
      </w:r>
      <w:proofErr w:type="gramEnd"/>
      <w:r w:rsidRPr="00760974">
        <w:t xml:space="preserve"> ceiling, the </w:t>
      </w:r>
      <w:proofErr w:type="spellStart"/>
      <w:r w:rsidRPr="00760974">
        <w:t>center</w:t>
      </w:r>
      <w:proofErr w:type="spellEnd"/>
      <w:r w:rsidRPr="00760974">
        <w:t xml:space="preserve"> of the room</w:t>
      </w:r>
    </w:p>
    <w:p w14:paraId="586B954B" w14:textId="77777777" w:rsidR="00760974" w:rsidRPr="00760974" w:rsidRDefault="00760974" w:rsidP="00760974">
      <w:pPr>
        <w:pStyle w:val="PhDNormal"/>
        <w:numPr>
          <w:ilvl w:val="1"/>
          <w:numId w:val="6"/>
        </w:numPr>
        <w:rPr>
          <w:b/>
        </w:rPr>
      </w:pPr>
      <w:bookmarkStart w:id="37" w:name="_Toc156780929"/>
      <w:r w:rsidRPr="00760974">
        <w:rPr>
          <w:b/>
        </w:rPr>
        <w:t>Wall Light Fitting:</w:t>
      </w:r>
      <w:bookmarkEnd w:id="37"/>
    </w:p>
    <w:p w14:paraId="324B3DB5" w14:textId="77777777" w:rsidR="00760974" w:rsidRPr="00760974" w:rsidRDefault="00760974" w:rsidP="00760974">
      <w:pPr>
        <w:pStyle w:val="PhDNormal"/>
        <w:numPr>
          <w:ilvl w:val="0"/>
          <w:numId w:val="14"/>
        </w:numPr>
      </w:pPr>
      <w:r w:rsidRPr="00760974">
        <w:t>Light Material: SS/MS Sheet, Brass Aloy, Glass-D 260mm H-135</w:t>
      </w:r>
      <w:proofErr w:type="gramStart"/>
      <w:r w:rsidRPr="00760974">
        <w:t>mm,GLORIA</w:t>
      </w:r>
      <w:proofErr w:type="gramEnd"/>
      <w:r w:rsidRPr="00760974">
        <w:t xml:space="preserve"> cat. no. GCLF-640</w:t>
      </w:r>
    </w:p>
    <w:p w14:paraId="0B8B0BF8" w14:textId="77777777" w:rsidR="00760974" w:rsidRPr="00760974" w:rsidRDefault="00760974" w:rsidP="00760974">
      <w:pPr>
        <w:pStyle w:val="PhDNormal"/>
        <w:numPr>
          <w:ilvl w:val="0"/>
          <w:numId w:val="14"/>
        </w:numPr>
      </w:pPr>
      <w:r w:rsidRPr="00760974">
        <w:t>8 feet above from floor</w:t>
      </w:r>
    </w:p>
    <w:p w14:paraId="7056D9F2" w14:textId="77777777" w:rsidR="00760974" w:rsidRPr="00760974" w:rsidRDefault="00760974" w:rsidP="00760974">
      <w:pPr>
        <w:pStyle w:val="PhDNormal"/>
        <w:numPr>
          <w:ilvl w:val="1"/>
          <w:numId w:val="6"/>
        </w:numPr>
        <w:rPr>
          <w:b/>
        </w:rPr>
      </w:pPr>
      <w:bookmarkStart w:id="38" w:name="_Toc156780930"/>
      <w:r w:rsidRPr="00760974">
        <w:rPr>
          <w:b/>
        </w:rPr>
        <w:t>Tube Light Fitting:</w:t>
      </w:r>
      <w:bookmarkEnd w:id="38"/>
    </w:p>
    <w:p w14:paraId="4EF4033D" w14:textId="77777777" w:rsidR="00760974" w:rsidRPr="00760974" w:rsidRDefault="00760974" w:rsidP="00760974">
      <w:pPr>
        <w:pStyle w:val="PhDNormal"/>
        <w:numPr>
          <w:ilvl w:val="0"/>
          <w:numId w:val="17"/>
        </w:numPr>
      </w:pPr>
      <w:r w:rsidRPr="00760974">
        <w:t>Material: MS Sheet, GLORIA cat. no. GTF(LED)-888x lx 20W, Enegy+EPTL-1025</w:t>
      </w:r>
    </w:p>
    <w:p w14:paraId="022D0B6A" w14:textId="77777777" w:rsidR="00760974" w:rsidRPr="00760974" w:rsidRDefault="00760974" w:rsidP="00760974">
      <w:pPr>
        <w:pStyle w:val="PhDNormal"/>
        <w:numPr>
          <w:ilvl w:val="0"/>
          <w:numId w:val="17"/>
        </w:numPr>
      </w:pPr>
      <w:r w:rsidRPr="00760974">
        <w:t xml:space="preserve">Position at the ceiling </w:t>
      </w:r>
    </w:p>
    <w:p w14:paraId="151B833A" w14:textId="77777777" w:rsidR="00760974" w:rsidRPr="00760974" w:rsidRDefault="00760974" w:rsidP="00760974">
      <w:pPr>
        <w:pStyle w:val="PhDNormal"/>
        <w:numPr>
          <w:ilvl w:val="1"/>
          <w:numId w:val="6"/>
        </w:numPr>
        <w:rPr>
          <w:b/>
        </w:rPr>
      </w:pPr>
      <w:bookmarkStart w:id="39" w:name="_Toc156780931"/>
      <w:r w:rsidRPr="00760974">
        <w:rPr>
          <w:b/>
        </w:rPr>
        <w:t>Exhaust Fan:</w:t>
      </w:r>
      <w:bookmarkEnd w:id="39"/>
    </w:p>
    <w:p w14:paraId="5B8617DF" w14:textId="77777777" w:rsidR="00760974" w:rsidRPr="00760974" w:rsidRDefault="00760974" w:rsidP="00760974">
      <w:pPr>
        <w:pStyle w:val="PhDNormal"/>
        <w:numPr>
          <w:ilvl w:val="0"/>
          <w:numId w:val="14"/>
        </w:numPr>
      </w:pPr>
      <w:r w:rsidRPr="00760974">
        <w:t>capacity:100 cfm, ESP 30 Pa, 100W</w:t>
      </w:r>
    </w:p>
    <w:p w14:paraId="424EA1A6" w14:textId="77777777" w:rsidR="00760974" w:rsidRPr="00760974" w:rsidRDefault="00760974" w:rsidP="00760974">
      <w:pPr>
        <w:pStyle w:val="PhDNormal"/>
        <w:numPr>
          <w:ilvl w:val="0"/>
          <w:numId w:val="14"/>
        </w:numPr>
      </w:pPr>
      <w:r w:rsidRPr="00760974">
        <w:t>at kitchen and washroom, at west side wall and above window</w:t>
      </w:r>
    </w:p>
    <w:p w14:paraId="5D9C3CC3" w14:textId="77777777" w:rsidR="00760974" w:rsidRPr="00760974" w:rsidRDefault="00760974" w:rsidP="00760974">
      <w:pPr>
        <w:pStyle w:val="PhDNormal"/>
        <w:numPr>
          <w:ilvl w:val="1"/>
          <w:numId w:val="6"/>
        </w:numPr>
        <w:rPr>
          <w:b/>
        </w:rPr>
      </w:pPr>
      <w:bookmarkStart w:id="40" w:name="_Toc156780932"/>
      <w:r w:rsidRPr="00760974">
        <w:rPr>
          <w:b/>
        </w:rPr>
        <w:t>Meter Board:</w:t>
      </w:r>
      <w:bookmarkEnd w:id="40"/>
      <w:r w:rsidRPr="00760974">
        <w:rPr>
          <w:b/>
        </w:rPr>
        <w:t xml:space="preserve"> </w:t>
      </w:r>
    </w:p>
    <w:p w14:paraId="4DD3EE6A" w14:textId="77777777" w:rsidR="00760974" w:rsidRPr="00760974" w:rsidRDefault="00760974" w:rsidP="00760974">
      <w:pPr>
        <w:pStyle w:val="PhDNormal"/>
        <w:numPr>
          <w:ilvl w:val="0"/>
          <w:numId w:val="15"/>
        </w:numPr>
      </w:pPr>
      <w:r w:rsidRPr="00760974">
        <w:t xml:space="preserve">230V. 50Hz single </w:t>
      </w:r>
      <w:proofErr w:type="gramStart"/>
      <w:r w:rsidRPr="00760974">
        <w:t>phase  l</w:t>
      </w:r>
      <w:proofErr w:type="gramEnd"/>
      <w:r w:rsidRPr="00760974">
        <w:t>0-40 Amps electric energy meter (KWH meter) steel body</w:t>
      </w:r>
    </w:p>
    <w:p w14:paraId="566E2FB9" w14:textId="77777777" w:rsidR="00760974" w:rsidRPr="00760974" w:rsidRDefault="00760974" w:rsidP="00760974">
      <w:pPr>
        <w:pStyle w:val="PhDNormal"/>
        <w:numPr>
          <w:ilvl w:val="0"/>
          <w:numId w:val="15"/>
        </w:numPr>
      </w:pPr>
      <w:r w:rsidRPr="00760974">
        <w:t>outer side of the main gate and 5 feet above from floor</w:t>
      </w:r>
    </w:p>
    <w:p w14:paraId="5C29B687" w14:textId="77777777" w:rsidR="00760974" w:rsidRPr="00760974" w:rsidRDefault="00760974" w:rsidP="00760974">
      <w:pPr>
        <w:pStyle w:val="PhDNormal"/>
      </w:pPr>
    </w:p>
    <w:p w14:paraId="474C4F94" w14:textId="77777777" w:rsidR="00760974" w:rsidRPr="00760974" w:rsidRDefault="00760974" w:rsidP="00760974">
      <w:pPr>
        <w:pStyle w:val="PhDNormal"/>
        <w:numPr>
          <w:ilvl w:val="1"/>
          <w:numId w:val="6"/>
        </w:numPr>
        <w:rPr>
          <w:b/>
        </w:rPr>
      </w:pPr>
      <w:bookmarkStart w:id="41" w:name="_Toc156780933"/>
      <w:r w:rsidRPr="00760974">
        <w:rPr>
          <w:b/>
        </w:rPr>
        <w:t>Switch Board:</w:t>
      </w:r>
      <w:bookmarkEnd w:id="41"/>
      <w:r w:rsidRPr="00760974">
        <w:rPr>
          <w:b/>
        </w:rPr>
        <w:t xml:space="preserve"> </w:t>
      </w:r>
    </w:p>
    <w:p w14:paraId="5595C83E" w14:textId="77777777" w:rsidR="00760974" w:rsidRPr="00760974" w:rsidRDefault="00760974" w:rsidP="00760974">
      <w:pPr>
        <w:pStyle w:val="PhDNormal"/>
        <w:numPr>
          <w:ilvl w:val="0"/>
          <w:numId w:val="16"/>
        </w:numPr>
      </w:pPr>
      <w:r w:rsidRPr="00760974">
        <w:t>at master bed, just 5.5 feet above from floor at sided wall</w:t>
      </w:r>
    </w:p>
    <w:p w14:paraId="6E2FC671" w14:textId="77777777" w:rsidR="00760974" w:rsidRPr="00760974" w:rsidRDefault="00760974" w:rsidP="00760974">
      <w:pPr>
        <w:pStyle w:val="PhDNormal"/>
        <w:numPr>
          <w:ilvl w:val="0"/>
          <w:numId w:val="16"/>
        </w:numPr>
      </w:pPr>
      <w:r w:rsidRPr="00760974">
        <w:t>outer wall of toilet 1, 5.5 feet above from floor</w:t>
      </w:r>
    </w:p>
    <w:p w14:paraId="39DCC7AD" w14:textId="77777777" w:rsidR="00760974" w:rsidRPr="00760974" w:rsidRDefault="00760974" w:rsidP="00760974">
      <w:pPr>
        <w:pStyle w:val="PhDNormal"/>
        <w:numPr>
          <w:ilvl w:val="0"/>
          <w:numId w:val="16"/>
        </w:numPr>
      </w:pPr>
      <w:r w:rsidRPr="00760974">
        <w:t xml:space="preserve">at </w:t>
      </w:r>
      <w:proofErr w:type="spellStart"/>
      <w:r w:rsidRPr="00760974">
        <w:t>dinning</w:t>
      </w:r>
      <w:proofErr w:type="spellEnd"/>
      <w:r w:rsidRPr="00760974">
        <w:t xml:space="preserve"> room, 5.5 feet above from floor </w:t>
      </w:r>
    </w:p>
    <w:p w14:paraId="65E4FD9B" w14:textId="77777777" w:rsidR="00760974" w:rsidRPr="00760974" w:rsidRDefault="00760974" w:rsidP="00760974">
      <w:pPr>
        <w:pStyle w:val="PhDNormal"/>
        <w:numPr>
          <w:ilvl w:val="0"/>
          <w:numId w:val="16"/>
        </w:numPr>
      </w:pPr>
      <w:r w:rsidRPr="00760974">
        <w:t xml:space="preserve">at bedroom 2, 5 feet above from floor </w:t>
      </w:r>
    </w:p>
    <w:p w14:paraId="568663A8" w14:textId="77777777" w:rsidR="00760974" w:rsidRPr="00760974" w:rsidRDefault="00760974" w:rsidP="00760974">
      <w:pPr>
        <w:pStyle w:val="PhDNormal"/>
      </w:pPr>
    </w:p>
    <w:p w14:paraId="7C0FAEEB" w14:textId="77777777" w:rsidR="004F15D7" w:rsidRPr="00201BD9" w:rsidRDefault="004F15D7" w:rsidP="004F15D7">
      <w:pPr>
        <w:rPr>
          <w:rFonts w:ascii="Palatino Linotype" w:hAnsi="Palatino Linotype"/>
          <w:szCs w:val="24"/>
        </w:rPr>
      </w:pPr>
    </w:p>
    <w:p w14:paraId="00B6791E" w14:textId="77777777" w:rsidR="004F15D7" w:rsidRPr="00201BD9" w:rsidRDefault="004F15D7" w:rsidP="004F15D7">
      <w:pPr>
        <w:rPr>
          <w:rFonts w:ascii="Palatino Linotype" w:hAnsi="Palatino Linotype"/>
          <w:szCs w:val="24"/>
        </w:rPr>
      </w:pPr>
    </w:p>
    <w:p w14:paraId="73512C9E" w14:textId="77777777" w:rsidR="004F15D7" w:rsidRPr="00201BD9" w:rsidRDefault="004F15D7" w:rsidP="004F15D7">
      <w:pPr>
        <w:rPr>
          <w:rFonts w:ascii="Palatino Linotype" w:hAnsi="Palatino Linotype"/>
          <w:szCs w:val="24"/>
        </w:rPr>
      </w:pPr>
    </w:p>
    <w:p w14:paraId="0C299680" w14:textId="77777777" w:rsidR="004F15D7" w:rsidRDefault="004F15D7" w:rsidP="004F15D7">
      <w:pPr>
        <w:rPr>
          <w:rFonts w:ascii="Palatino Linotype" w:hAnsi="Palatino Linotype"/>
          <w:szCs w:val="24"/>
        </w:rPr>
      </w:pPr>
    </w:p>
    <w:p w14:paraId="327F5723" w14:textId="77777777" w:rsidR="004F15D7" w:rsidRDefault="004F15D7" w:rsidP="004F15D7">
      <w:pPr>
        <w:rPr>
          <w:rFonts w:ascii="Palatino Linotype" w:hAnsi="Palatino Linotype"/>
          <w:szCs w:val="24"/>
        </w:rPr>
      </w:pPr>
    </w:p>
    <w:p w14:paraId="5A3E9AC0" w14:textId="77777777" w:rsidR="004F15D7" w:rsidRDefault="004F15D7" w:rsidP="004F15D7"/>
    <w:p w14:paraId="1AEB8880" w14:textId="36A6A064" w:rsidR="00636221" w:rsidRPr="007F208D" w:rsidRDefault="00097CE0" w:rsidP="00636221">
      <w:pPr>
        <w:pStyle w:val="Heading1"/>
        <w:spacing w:before="30" w:after="30"/>
        <w:ind w:left="2131" w:hanging="2131"/>
        <w:rPr>
          <w:rFonts w:ascii="Palatino Linotype" w:hAnsi="Palatino Linotype"/>
          <w:i/>
          <w:iCs/>
          <w:sz w:val="36"/>
          <w:szCs w:val="16"/>
        </w:rPr>
      </w:pPr>
      <w:r>
        <w:rPr>
          <w:rFonts w:ascii="Palatino Linotype" w:hAnsi="Palatino Linotype"/>
          <w:i/>
          <w:iCs/>
          <w:sz w:val="36"/>
          <w:szCs w:val="16"/>
        </w:rPr>
        <w:t>LIGHTNING PROTECTION SYSTEM</w:t>
      </w:r>
    </w:p>
    <w:p w14:paraId="2EC3AB11" w14:textId="77777777" w:rsidR="004F15D7" w:rsidRDefault="004F15D7" w:rsidP="004F15D7"/>
    <w:p w14:paraId="2386738F" w14:textId="69BFB008" w:rsidR="004F15D7" w:rsidRDefault="00097CE0" w:rsidP="004F15D7">
      <w:r w:rsidRPr="00760C98">
        <w:rPr>
          <w:noProof/>
        </w:rPr>
        <w:lastRenderedPageBreak/>
        <w:drawing>
          <wp:inline distT="0" distB="0" distL="0" distR="0" wp14:anchorId="79D1170B" wp14:editId="59FE6BDD">
            <wp:extent cx="5657850" cy="3864563"/>
            <wp:effectExtent l="0" t="0" r="0" b="3175"/>
            <wp:docPr id="54220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00757" name=""/>
                    <pic:cNvPicPr/>
                  </pic:nvPicPr>
                  <pic:blipFill>
                    <a:blip r:embed="rId22"/>
                    <a:stretch>
                      <a:fillRect/>
                    </a:stretch>
                  </pic:blipFill>
                  <pic:spPr>
                    <a:xfrm>
                      <a:off x="0" y="0"/>
                      <a:ext cx="5657850" cy="3864563"/>
                    </a:xfrm>
                    <a:prstGeom prst="rect">
                      <a:avLst/>
                    </a:prstGeom>
                  </pic:spPr>
                </pic:pic>
              </a:graphicData>
            </a:graphic>
          </wp:inline>
        </w:drawing>
      </w:r>
    </w:p>
    <w:p w14:paraId="2CF2C29C" w14:textId="4AE03BFD" w:rsidR="00190C20" w:rsidRDefault="00190C20" w:rsidP="00914CA0">
      <w:pPr>
        <w:rPr>
          <w:rFonts w:ascii="Palatino Linotype" w:hAnsi="Palatino Linotype"/>
          <w:szCs w:val="24"/>
        </w:rPr>
      </w:pPr>
    </w:p>
    <w:p w14:paraId="630C802F" w14:textId="7BAFFCF3" w:rsidR="00097CE0" w:rsidRDefault="00097CE0" w:rsidP="00097CE0">
      <w:pPr>
        <w:pStyle w:val="Heading1"/>
        <w:spacing w:before="30" w:after="30"/>
        <w:ind w:left="2131" w:hanging="2131"/>
        <w:rPr>
          <w:rFonts w:ascii="Palatino Linotype" w:hAnsi="Palatino Linotype"/>
          <w:i/>
          <w:iCs/>
          <w:sz w:val="36"/>
          <w:szCs w:val="16"/>
        </w:rPr>
      </w:pPr>
      <w:r>
        <w:rPr>
          <w:rFonts w:ascii="Palatino Linotype" w:hAnsi="Palatino Linotype"/>
          <w:i/>
          <w:iCs/>
          <w:sz w:val="36"/>
          <w:szCs w:val="16"/>
        </w:rPr>
        <w:t xml:space="preserve">SMOKE </w:t>
      </w:r>
      <w:proofErr w:type="gramStart"/>
      <w:r>
        <w:rPr>
          <w:rFonts w:ascii="Palatino Linotype" w:hAnsi="Palatino Linotype"/>
          <w:i/>
          <w:iCs/>
          <w:sz w:val="36"/>
          <w:szCs w:val="16"/>
        </w:rPr>
        <w:t xml:space="preserve">DETECTOR </w:t>
      </w:r>
      <w:r>
        <w:rPr>
          <w:rFonts w:ascii="Palatino Linotype" w:hAnsi="Palatino Linotype"/>
          <w:i/>
          <w:iCs/>
          <w:sz w:val="36"/>
          <w:szCs w:val="16"/>
        </w:rPr>
        <w:t xml:space="preserve"> SYSTE</w:t>
      </w:r>
      <w:r>
        <w:rPr>
          <w:rFonts w:ascii="Palatino Linotype" w:hAnsi="Palatino Linotype"/>
          <w:i/>
          <w:iCs/>
          <w:sz w:val="36"/>
          <w:szCs w:val="16"/>
        </w:rPr>
        <w:t>M</w:t>
      </w:r>
      <w:proofErr w:type="gramEnd"/>
    </w:p>
    <w:p w14:paraId="613850B8" w14:textId="6109C63D" w:rsidR="00097CE0" w:rsidRDefault="00097CE0" w:rsidP="00097CE0">
      <w:pPr>
        <w:pStyle w:val="PhDNormal"/>
      </w:pPr>
      <w:r w:rsidRPr="00760C98">
        <w:rPr>
          <w:noProof/>
        </w:rPr>
        <w:drawing>
          <wp:inline distT="0" distB="0" distL="0" distR="0" wp14:anchorId="4F070819" wp14:editId="62B4AB47">
            <wp:extent cx="5464351" cy="3937000"/>
            <wp:effectExtent l="0" t="0" r="3175" b="6350"/>
            <wp:docPr id="40796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62669" name=""/>
                    <pic:cNvPicPr/>
                  </pic:nvPicPr>
                  <pic:blipFill>
                    <a:blip r:embed="rId23"/>
                    <a:stretch>
                      <a:fillRect/>
                    </a:stretch>
                  </pic:blipFill>
                  <pic:spPr>
                    <a:xfrm>
                      <a:off x="0" y="0"/>
                      <a:ext cx="5473262" cy="3943420"/>
                    </a:xfrm>
                    <a:prstGeom prst="rect">
                      <a:avLst/>
                    </a:prstGeom>
                  </pic:spPr>
                </pic:pic>
              </a:graphicData>
            </a:graphic>
          </wp:inline>
        </w:drawing>
      </w:r>
    </w:p>
    <w:p w14:paraId="77426320" w14:textId="77777777" w:rsidR="00760974" w:rsidRDefault="00760974" w:rsidP="00097CE0">
      <w:pPr>
        <w:pStyle w:val="PhDNormal"/>
      </w:pPr>
    </w:p>
    <w:p w14:paraId="0B1A4652" w14:textId="6C7E0E97" w:rsidR="00760974" w:rsidRDefault="00760974" w:rsidP="00760974">
      <w:pPr>
        <w:pStyle w:val="Heading1"/>
        <w:spacing w:before="30" w:after="30"/>
        <w:ind w:left="2131" w:hanging="2131"/>
        <w:rPr>
          <w:rFonts w:ascii="Palatino Linotype" w:hAnsi="Palatino Linotype"/>
          <w:i/>
          <w:iCs/>
          <w:sz w:val="36"/>
          <w:szCs w:val="16"/>
        </w:rPr>
      </w:pPr>
      <w:r>
        <w:rPr>
          <w:rFonts w:ascii="Palatino Linotype" w:hAnsi="Palatino Linotype"/>
          <w:i/>
          <w:iCs/>
          <w:sz w:val="36"/>
          <w:szCs w:val="16"/>
        </w:rPr>
        <w:lastRenderedPageBreak/>
        <w:t>GROUNDING TECHNIQUE</w:t>
      </w:r>
    </w:p>
    <w:p w14:paraId="6F10B068" w14:textId="77777777" w:rsidR="00760974" w:rsidRDefault="00760974" w:rsidP="00760974">
      <w:pPr>
        <w:pStyle w:val="PhDNormal"/>
      </w:pPr>
    </w:p>
    <w:p w14:paraId="046A382A" w14:textId="77777777" w:rsidR="00760974" w:rsidRDefault="00760974" w:rsidP="00760974">
      <w:pPr>
        <w:pStyle w:val="PhDNormal"/>
      </w:pPr>
    </w:p>
    <w:p w14:paraId="74995027" w14:textId="421BBD91" w:rsidR="00760974" w:rsidRDefault="00760974" w:rsidP="00760974">
      <w:pPr>
        <w:pStyle w:val="Heading1"/>
        <w:spacing w:before="30" w:after="30"/>
        <w:ind w:left="2131" w:hanging="2131"/>
        <w:rPr>
          <w:rFonts w:ascii="Palatino Linotype" w:hAnsi="Palatino Linotype"/>
          <w:i/>
          <w:iCs/>
          <w:sz w:val="36"/>
          <w:szCs w:val="16"/>
        </w:rPr>
      </w:pPr>
      <w:r>
        <w:rPr>
          <w:rFonts w:ascii="Palatino Linotype" w:hAnsi="Palatino Linotype"/>
          <w:i/>
          <w:iCs/>
          <w:sz w:val="36"/>
          <w:szCs w:val="16"/>
        </w:rPr>
        <w:t>LIGHTING SYSTEM</w:t>
      </w:r>
    </w:p>
    <w:p w14:paraId="3A3BF35A" w14:textId="77777777" w:rsidR="00760974" w:rsidRDefault="00760974" w:rsidP="00760974">
      <w:pPr>
        <w:pStyle w:val="PhDNormal"/>
        <w:rPr>
          <w:b/>
          <w:bCs/>
          <w:sz w:val="28"/>
          <w:szCs w:val="24"/>
        </w:rPr>
      </w:pPr>
    </w:p>
    <w:p w14:paraId="7DD3644E" w14:textId="45F745C2" w:rsidR="00760974" w:rsidRDefault="00760974" w:rsidP="00760974">
      <w:pPr>
        <w:pStyle w:val="PhDNormal"/>
      </w:pPr>
      <w:r w:rsidRPr="00760974">
        <w:rPr>
          <w:b/>
          <w:bCs/>
          <w:noProof/>
          <w:sz w:val="28"/>
          <w:szCs w:val="28"/>
        </w:rPr>
        <mc:AlternateContent>
          <mc:Choice Requires="wps">
            <w:drawing>
              <wp:anchor distT="0" distB="0" distL="114300" distR="114300" simplePos="0" relativeHeight="251745280" behindDoc="0" locked="0" layoutInCell="1" allowOverlap="1" wp14:anchorId="641FD7B8" wp14:editId="4478EF43">
                <wp:simplePos x="0" y="0"/>
                <wp:positionH relativeFrom="margin">
                  <wp:posOffset>1466</wp:posOffset>
                </wp:positionH>
                <wp:positionV relativeFrom="paragraph">
                  <wp:posOffset>275444</wp:posOffset>
                </wp:positionV>
                <wp:extent cx="5389418" cy="2247900"/>
                <wp:effectExtent l="0" t="0" r="20955" b="19050"/>
                <wp:wrapNone/>
                <wp:docPr id="2574" name="Text Box 2574"/>
                <wp:cNvGraphicFramePr/>
                <a:graphic xmlns:a="http://schemas.openxmlformats.org/drawingml/2006/main">
                  <a:graphicData uri="http://schemas.microsoft.com/office/word/2010/wordprocessingShape">
                    <wps:wsp>
                      <wps:cNvSpPr txBox="1"/>
                      <wps:spPr>
                        <a:xfrm>
                          <a:off x="0" y="0"/>
                          <a:ext cx="5389418" cy="2247900"/>
                        </a:xfrm>
                        <a:prstGeom prst="rect">
                          <a:avLst/>
                        </a:prstGeom>
                        <a:solidFill>
                          <a:schemeClr val="lt1"/>
                        </a:solidFill>
                        <a:ln w="6350">
                          <a:solidFill>
                            <a:prstClr val="black"/>
                          </a:solidFill>
                        </a:ln>
                      </wps:spPr>
                      <wps:txbx>
                        <w:txbxContent>
                          <w:p w14:paraId="14F8B0B1" w14:textId="77777777" w:rsidR="00760974" w:rsidRDefault="00760974" w:rsidP="00760974">
                            <w:pPr>
                              <w:pStyle w:val="Heading2"/>
                            </w:pPr>
                            <w:bookmarkStart w:id="42" w:name="_Toc156780965"/>
                            <w:r>
                              <w:t>Dining</w:t>
                            </w:r>
                            <w:bookmarkEnd w:id="42"/>
                          </w:p>
                          <w:p w14:paraId="239F3F48" w14:textId="77777777" w:rsidR="00760974" w:rsidRPr="0060194C" w:rsidRDefault="00760974" w:rsidP="00760974">
                            <w:pPr>
                              <w:pStyle w:val="PhDNormal"/>
                            </w:pPr>
                            <w:r w:rsidRPr="0060194C">
                              <w:t>Area=236.89</w:t>
                            </w:r>
                            <w:r w:rsidRPr="0060194C">
                              <w:rPr>
                                <w:spacing w:val="-11"/>
                              </w:rPr>
                              <w:t xml:space="preserve"> </w:t>
                            </w:r>
                            <w:proofErr w:type="spellStart"/>
                            <w:r w:rsidRPr="0060194C">
                              <w:t>sqft</w:t>
                            </w:r>
                            <w:proofErr w:type="spellEnd"/>
                            <w:r w:rsidRPr="0060194C">
                              <w:rPr>
                                <w:spacing w:val="-9"/>
                              </w:rPr>
                              <w:t xml:space="preserve"> </w:t>
                            </w:r>
                            <w:r w:rsidRPr="0060194C">
                              <w:t>= 22</w:t>
                            </w:r>
                            <w:r w:rsidRPr="0060194C">
                              <w:rPr>
                                <w:spacing w:val="-9"/>
                              </w:rPr>
                              <w:t xml:space="preserve"> </w:t>
                            </w:r>
                            <w:r w:rsidRPr="0060194C">
                              <w:t>m</w:t>
                            </w:r>
                            <w:r w:rsidRPr="0060194C">
                              <w:rPr>
                                <w:vertAlign w:val="superscript"/>
                              </w:rPr>
                              <w:t>2</w:t>
                            </w:r>
                            <w:r w:rsidRPr="0060194C">
                              <w:t xml:space="preserve"> </w:t>
                            </w:r>
                          </w:p>
                          <w:p w14:paraId="2F4B83DA" w14:textId="77777777" w:rsidR="00760974" w:rsidRPr="0060194C" w:rsidRDefault="00760974" w:rsidP="00760974">
                            <w:pPr>
                              <w:pStyle w:val="PhDNormal"/>
                            </w:pPr>
                            <w:r w:rsidRPr="0060194C">
                              <w:t>E=100 lumen/m</w:t>
                            </w:r>
                            <w:r w:rsidRPr="0060194C">
                              <w:rPr>
                                <w:vertAlign w:val="superscript"/>
                              </w:rPr>
                              <w:t>2</w:t>
                            </w:r>
                          </w:p>
                          <w:p w14:paraId="7F0DFBBD" w14:textId="77777777" w:rsidR="00760974" w:rsidRPr="0060194C" w:rsidRDefault="00760974" w:rsidP="00760974">
                            <w:pPr>
                              <w:pStyle w:val="PhDNormal"/>
                            </w:pPr>
                            <w:r w:rsidRPr="0060194C">
                              <w:t>Flux=700</w:t>
                            </w:r>
                            <w:r w:rsidRPr="0060194C">
                              <w:rPr>
                                <w:spacing w:val="-7"/>
                              </w:rPr>
                              <w:t xml:space="preserve"> </w:t>
                            </w:r>
                            <w:r w:rsidRPr="0060194C">
                              <w:t>lumen</w:t>
                            </w:r>
                          </w:p>
                          <w:p w14:paraId="567F6EAE" w14:textId="77777777" w:rsidR="00760974" w:rsidRPr="0060194C" w:rsidRDefault="00760974" w:rsidP="00760974">
                            <w:pPr>
                              <w:pStyle w:val="PhDNormal"/>
                            </w:pPr>
                            <w:r w:rsidRPr="0060194C">
                              <w:t>Number of lights= 3.14</w:t>
                            </w:r>
                          </w:p>
                          <w:p w14:paraId="71C5EE23" w14:textId="1B0D2C99" w:rsidR="00760974" w:rsidRPr="0060194C" w:rsidRDefault="00760974" w:rsidP="00760974">
                            <w:pPr>
                              <w:pStyle w:val="PhDNormal"/>
                              <w:rPr>
                                <w:b/>
                                <w:bCs/>
                                <w:sz w:val="22"/>
                              </w:rPr>
                            </w:pPr>
                            <w:r>
                              <w:rPr>
                                <w:b/>
                                <w:bCs/>
                              </w:rPr>
                              <w:t>1</w:t>
                            </w:r>
                            <w:r w:rsidRPr="0060194C">
                              <w:rPr>
                                <w:b/>
                                <w:bCs/>
                                <w:spacing w:val="-7"/>
                              </w:rPr>
                              <w:t xml:space="preserve"> </w:t>
                            </w:r>
                            <w:r w:rsidRPr="0060194C">
                              <w:rPr>
                                <w:b/>
                                <w:bCs/>
                              </w:rPr>
                              <w:t>tube</w:t>
                            </w:r>
                            <w:r w:rsidRPr="0060194C">
                              <w:rPr>
                                <w:b/>
                                <w:bCs/>
                                <w:spacing w:val="-5"/>
                              </w:rPr>
                              <w:t xml:space="preserve"> </w:t>
                            </w:r>
                            <w:r w:rsidRPr="0060194C">
                              <w:rPr>
                                <w:b/>
                                <w:bCs/>
                              </w:rPr>
                              <w:t>light</w:t>
                            </w:r>
                            <w:r w:rsidRPr="0060194C">
                              <w:rPr>
                                <w:b/>
                                <w:bCs/>
                                <w:spacing w:val="-5"/>
                              </w:rPr>
                              <w:t xml:space="preserve"> </w:t>
                            </w:r>
                            <w:r w:rsidRPr="0060194C">
                              <w:rPr>
                                <w:b/>
                                <w:bCs/>
                              </w:rPr>
                              <w:t>and</w:t>
                            </w:r>
                            <w:r>
                              <w:rPr>
                                <w:b/>
                                <w:bCs/>
                              </w:rPr>
                              <w:t xml:space="preserve"> </w:t>
                            </w:r>
                            <w:proofErr w:type="gramStart"/>
                            <w:r>
                              <w:rPr>
                                <w:b/>
                                <w:bCs/>
                              </w:rPr>
                              <w:t>2</w:t>
                            </w:r>
                            <w:r w:rsidRPr="0060194C">
                              <w:rPr>
                                <w:b/>
                                <w:bCs/>
                                <w:spacing w:val="-5"/>
                              </w:rPr>
                              <w:t xml:space="preserve"> </w:t>
                            </w:r>
                            <w:r w:rsidRPr="0060194C">
                              <w:rPr>
                                <w:b/>
                                <w:bCs/>
                                <w:spacing w:val="-7"/>
                              </w:rPr>
                              <w:t xml:space="preserve"> </w:t>
                            </w:r>
                            <w:r w:rsidRPr="0060194C">
                              <w:rPr>
                                <w:b/>
                                <w:bCs/>
                              </w:rPr>
                              <w:t>boundary</w:t>
                            </w:r>
                            <w:proofErr w:type="gramEnd"/>
                            <w:r w:rsidRPr="0060194C">
                              <w:rPr>
                                <w:b/>
                                <w:bCs/>
                              </w:rPr>
                              <w:t xml:space="preserve"> wall light</w:t>
                            </w:r>
                            <w:r w:rsidRPr="0060194C">
                              <w:rPr>
                                <w:b/>
                                <w:bCs/>
                                <w:spacing w:val="-5"/>
                              </w:rPr>
                              <w:t xml:space="preserve"> </w:t>
                            </w:r>
                          </w:p>
                          <w:p w14:paraId="514DA841" w14:textId="77777777" w:rsidR="00760974" w:rsidRDefault="00760974" w:rsidP="00760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1FD7B8" id="_x0000_t202" coordsize="21600,21600" o:spt="202" path="m,l,21600r21600,l21600,xe">
                <v:stroke joinstyle="miter"/>
                <v:path gradientshapeok="t" o:connecttype="rect"/>
              </v:shapetype>
              <v:shape id="Text Box 2574" o:spid="_x0000_s1026" type="#_x0000_t202" style="position:absolute;left:0;text-align:left;margin-left:.1pt;margin-top:21.7pt;width:424.35pt;height:17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" fillcolor="white [3201]" strokeweight=".5pt">
                <v:textbox>
                  <w:txbxContent>
                    <w:p w14:paraId="14F8B0B1" w14:textId="77777777" w:rsidR="00760974" w:rsidRDefault="00760974" w:rsidP="00760974">
                      <w:pPr>
                        <w:pStyle w:val="Heading2"/>
                      </w:pPr>
                      <w:bookmarkStart w:id="43" w:name="_Toc156780965"/>
                      <w:r>
                        <w:t>Dining</w:t>
                      </w:r>
                      <w:bookmarkEnd w:id="43"/>
                    </w:p>
                    <w:p w14:paraId="239F3F48" w14:textId="77777777" w:rsidR="00760974" w:rsidRPr="0060194C" w:rsidRDefault="00760974" w:rsidP="00760974">
                      <w:pPr>
                        <w:pStyle w:val="PhDNormal"/>
                      </w:pPr>
                      <w:r w:rsidRPr="0060194C">
                        <w:t>Area=236.89</w:t>
                      </w:r>
                      <w:r w:rsidRPr="0060194C">
                        <w:rPr>
                          <w:spacing w:val="-11"/>
                        </w:rPr>
                        <w:t xml:space="preserve"> </w:t>
                      </w:r>
                      <w:proofErr w:type="spellStart"/>
                      <w:r w:rsidRPr="0060194C">
                        <w:t>sqft</w:t>
                      </w:r>
                      <w:proofErr w:type="spellEnd"/>
                      <w:r w:rsidRPr="0060194C">
                        <w:rPr>
                          <w:spacing w:val="-9"/>
                        </w:rPr>
                        <w:t xml:space="preserve"> </w:t>
                      </w:r>
                      <w:r w:rsidRPr="0060194C">
                        <w:t>= 22</w:t>
                      </w:r>
                      <w:r w:rsidRPr="0060194C">
                        <w:rPr>
                          <w:spacing w:val="-9"/>
                        </w:rPr>
                        <w:t xml:space="preserve"> </w:t>
                      </w:r>
                      <w:r w:rsidRPr="0060194C">
                        <w:t>m</w:t>
                      </w:r>
                      <w:r w:rsidRPr="0060194C">
                        <w:rPr>
                          <w:vertAlign w:val="superscript"/>
                        </w:rPr>
                        <w:t>2</w:t>
                      </w:r>
                      <w:r w:rsidRPr="0060194C">
                        <w:t xml:space="preserve"> </w:t>
                      </w:r>
                    </w:p>
                    <w:p w14:paraId="2F4B83DA" w14:textId="77777777" w:rsidR="00760974" w:rsidRPr="0060194C" w:rsidRDefault="00760974" w:rsidP="00760974">
                      <w:pPr>
                        <w:pStyle w:val="PhDNormal"/>
                      </w:pPr>
                      <w:r w:rsidRPr="0060194C">
                        <w:t>E=100 lumen/m</w:t>
                      </w:r>
                      <w:r w:rsidRPr="0060194C">
                        <w:rPr>
                          <w:vertAlign w:val="superscript"/>
                        </w:rPr>
                        <w:t>2</w:t>
                      </w:r>
                    </w:p>
                    <w:p w14:paraId="7F0DFBBD" w14:textId="77777777" w:rsidR="00760974" w:rsidRPr="0060194C" w:rsidRDefault="00760974" w:rsidP="00760974">
                      <w:pPr>
                        <w:pStyle w:val="PhDNormal"/>
                      </w:pPr>
                      <w:r w:rsidRPr="0060194C">
                        <w:t>Flux=700</w:t>
                      </w:r>
                      <w:r w:rsidRPr="0060194C">
                        <w:rPr>
                          <w:spacing w:val="-7"/>
                        </w:rPr>
                        <w:t xml:space="preserve"> </w:t>
                      </w:r>
                      <w:r w:rsidRPr="0060194C">
                        <w:t>lumen</w:t>
                      </w:r>
                    </w:p>
                    <w:p w14:paraId="567F6EAE" w14:textId="77777777" w:rsidR="00760974" w:rsidRPr="0060194C" w:rsidRDefault="00760974" w:rsidP="00760974">
                      <w:pPr>
                        <w:pStyle w:val="PhDNormal"/>
                      </w:pPr>
                      <w:r w:rsidRPr="0060194C">
                        <w:t>Number of lights= 3.14</w:t>
                      </w:r>
                    </w:p>
                    <w:p w14:paraId="71C5EE23" w14:textId="1B0D2C99" w:rsidR="00760974" w:rsidRPr="0060194C" w:rsidRDefault="00760974" w:rsidP="00760974">
                      <w:pPr>
                        <w:pStyle w:val="PhDNormal"/>
                        <w:rPr>
                          <w:b/>
                          <w:bCs/>
                          <w:sz w:val="22"/>
                        </w:rPr>
                      </w:pPr>
                      <w:r>
                        <w:rPr>
                          <w:b/>
                          <w:bCs/>
                        </w:rPr>
                        <w:t>1</w:t>
                      </w:r>
                      <w:r w:rsidRPr="0060194C">
                        <w:rPr>
                          <w:b/>
                          <w:bCs/>
                          <w:spacing w:val="-7"/>
                        </w:rPr>
                        <w:t xml:space="preserve"> </w:t>
                      </w:r>
                      <w:r w:rsidRPr="0060194C">
                        <w:rPr>
                          <w:b/>
                          <w:bCs/>
                        </w:rPr>
                        <w:t>tube</w:t>
                      </w:r>
                      <w:r w:rsidRPr="0060194C">
                        <w:rPr>
                          <w:b/>
                          <w:bCs/>
                          <w:spacing w:val="-5"/>
                        </w:rPr>
                        <w:t xml:space="preserve"> </w:t>
                      </w:r>
                      <w:r w:rsidRPr="0060194C">
                        <w:rPr>
                          <w:b/>
                          <w:bCs/>
                        </w:rPr>
                        <w:t>light</w:t>
                      </w:r>
                      <w:r w:rsidRPr="0060194C">
                        <w:rPr>
                          <w:b/>
                          <w:bCs/>
                          <w:spacing w:val="-5"/>
                        </w:rPr>
                        <w:t xml:space="preserve"> </w:t>
                      </w:r>
                      <w:r w:rsidRPr="0060194C">
                        <w:rPr>
                          <w:b/>
                          <w:bCs/>
                        </w:rPr>
                        <w:t>and</w:t>
                      </w:r>
                      <w:r>
                        <w:rPr>
                          <w:b/>
                          <w:bCs/>
                        </w:rPr>
                        <w:t xml:space="preserve"> </w:t>
                      </w:r>
                      <w:proofErr w:type="gramStart"/>
                      <w:r>
                        <w:rPr>
                          <w:b/>
                          <w:bCs/>
                        </w:rPr>
                        <w:t>2</w:t>
                      </w:r>
                      <w:r w:rsidRPr="0060194C">
                        <w:rPr>
                          <w:b/>
                          <w:bCs/>
                          <w:spacing w:val="-5"/>
                        </w:rPr>
                        <w:t xml:space="preserve"> </w:t>
                      </w:r>
                      <w:r w:rsidRPr="0060194C">
                        <w:rPr>
                          <w:b/>
                          <w:bCs/>
                          <w:spacing w:val="-7"/>
                        </w:rPr>
                        <w:t xml:space="preserve"> </w:t>
                      </w:r>
                      <w:r w:rsidRPr="0060194C">
                        <w:rPr>
                          <w:b/>
                          <w:bCs/>
                        </w:rPr>
                        <w:t>boundary</w:t>
                      </w:r>
                      <w:proofErr w:type="gramEnd"/>
                      <w:r w:rsidRPr="0060194C">
                        <w:rPr>
                          <w:b/>
                          <w:bCs/>
                        </w:rPr>
                        <w:t xml:space="preserve"> wall light</w:t>
                      </w:r>
                      <w:r w:rsidRPr="0060194C">
                        <w:rPr>
                          <w:b/>
                          <w:bCs/>
                          <w:spacing w:val="-5"/>
                        </w:rPr>
                        <w:t xml:space="preserve"> </w:t>
                      </w:r>
                    </w:p>
                    <w:p w14:paraId="514DA841" w14:textId="77777777" w:rsidR="00760974" w:rsidRDefault="00760974" w:rsidP="00760974"/>
                  </w:txbxContent>
                </v:textbox>
                <w10:wrap anchorx="margin"/>
              </v:shape>
            </w:pict>
          </mc:Fallback>
        </mc:AlternateContent>
      </w:r>
      <w:r w:rsidRPr="00760974">
        <w:rPr>
          <w:b/>
          <w:bCs/>
          <w:sz w:val="28"/>
          <w:szCs w:val="24"/>
        </w:rPr>
        <w:t>For Ground floor</w:t>
      </w:r>
      <w:r>
        <w:t>:</w:t>
      </w:r>
    </w:p>
    <w:p w14:paraId="117D7C8C" w14:textId="3EA80104" w:rsidR="00760974" w:rsidRPr="00760974" w:rsidRDefault="00760974" w:rsidP="00760974">
      <w:pPr>
        <w:pStyle w:val="PhDNormal"/>
      </w:pPr>
    </w:p>
    <w:p w14:paraId="38A4DB1C" w14:textId="37DF578E" w:rsidR="00760974" w:rsidRDefault="00760974" w:rsidP="00760974">
      <w:pPr>
        <w:tabs>
          <w:tab w:val="left" w:pos="10390"/>
        </w:tabs>
        <w:spacing w:before="66"/>
        <w:ind w:left="1000"/>
        <w:rPr>
          <w:b/>
          <w:sz w:val="26"/>
          <w:szCs w:val="26"/>
        </w:rPr>
      </w:pPr>
    </w:p>
    <w:p w14:paraId="27768D3A" w14:textId="3C22192B" w:rsidR="00760974" w:rsidRDefault="00760974" w:rsidP="00760974">
      <w:pPr>
        <w:tabs>
          <w:tab w:val="left" w:pos="10390"/>
        </w:tabs>
        <w:spacing w:before="66"/>
        <w:ind w:left="1000"/>
        <w:rPr>
          <w:b/>
          <w:sz w:val="26"/>
          <w:szCs w:val="26"/>
        </w:rPr>
      </w:pPr>
    </w:p>
    <w:p w14:paraId="0A14AB90" w14:textId="46BCBFC5" w:rsidR="00760974" w:rsidRDefault="00760974" w:rsidP="00760974">
      <w:pPr>
        <w:tabs>
          <w:tab w:val="left" w:pos="10390"/>
        </w:tabs>
        <w:spacing w:before="66"/>
        <w:ind w:left="1000"/>
        <w:rPr>
          <w:b/>
          <w:sz w:val="26"/>
          <w:szCs w:val="26"/>
        </w:rPr>
      </w:pPr>
    </w:p>
    <w:p w14:paraId="56065D59" w14:textId="1D304DD3" w:rsidR="00760974" w:rsidRDefault="00760974" w:rsidP="00760974">
      <w:pPr>
        <w:tabs>
          <w:tab w:val="left" w:pos="10390"/>
        </w:tabs>
        <w:spacing w:before="66"/>
        <w:ind w:left="1000"/>
        <w:rPr>
          <w:b/>
          <w:sz w:val="28"/>
          <w:u w:val="single"/>
        </w:rPr>
      </w:pPr>
    </w:p>
    <w:p w14:paraId="4D37F559" w14:textId="7D19216D" w:rsidR="00760974" w:rsidRDefault="00760974" w:rsidP="00760974">
      <w:pPr>
        <w:tabs>
          <w:tab w:val="left" w:pos="10390"/>
        </w:tabs>
        <w:spacing w:before="66"/>
        <w:ind w:left="1000"/>
        <w:rPr>
          <w:b/>
          <w:sz w:val="28"/>
          <w:u w:val="single"/>
        </w:rPr>
      </w:pPr>
    </w:p>
    <w:p w14:paraId="76CC4540" w14:textId="77777777" w:rsidR="00760974" w:rsidRDefault="00760974" w:rsidP="00760974">
      <w:pPr>
        <w:tabs>
          <w:tab w:val="left" w:pos="10390"/>
        </w:tabs>
        <w:spacing w:before="66"/>
        <w:ind w:left="1000"/>
        <w:rPr>
          <w:b/>
          <w:sz w:val="28"/>
          <w:u w:val="single"/>
        </w:rPr>
      </w:pPr>
    </w:p>
    <w:p w14:paraId="15899400" w14:textId="77777777" w:rsidR="00760974" w:rsidRDefault="00760974" w:rsidP="00760974">
      <w:pPr>
        <w:tabs>
          <w:tab w:val="left" w:pos="10390"/>
        </w:tabs>
        <w:spacing w:before="66"/>
        <w:ind w:left="1000"/>
        <w:rPr>
          <w:b/>
          <w:sz w:val="28"/>
          <w:u w:val="single"/>
        </w:rPr>
      </w:pPr>
    </w:p>
    <w:p w14:paraId="59FF7F44" w14:textId="6DB4C2FC" w:rsidR="00760974" w:rsidRDefault="00760974" w:rsidP="00760974">
      <w:pPr>
        <w:tabs>
          <w:tab w:val="left" w:pos="10390"/>
        </w:tabs>
        <w:spacing w:before="66"/>
        <w:ind w:left="1000"/>
        <w:rPr>
          <w:b/>
          <w:sz w:val="28"/>
          <w:u w:val="single"/>
        </w:rPr>
      </w:pPr>
    </w:p>
    <w:p w14:paraId="39C2478B" w14:textId="3423498F" w:rsidR="00760974" w:rsidRDefault="00760974" w:rsidP="00760974">
      <w:pPr>
        <w:tabs>
          <w:tab w:val="left" w:pos="10390"/>
        </w:tabs>
        <w:spacing w:before="66"/>
        <w:ind w:left="1000"/>
        <w:rPr>
          <w:b/>
          <w:sz w:val="28"/>
          <w:u w:val="single"/>
        </w:rPr>
      </w:pPr>
    </w:p>
    <w:p w14:paraId="6D3F724A" w14:textId="2B24287E" w:rsidR="00760974" w:rsidRDefault="00760974" w:rsidP="00760974">
      <w:pPr>
        <w:tabs>
          <w:tab w:val="left" w:pos="10390"/>
        </w:tabs>
        <w:spacing w:before="66"/>
        <w:ind w:left="1000"/>
        <w:rPr>
          <w:b/>
          <w:sz w:val="28"/>
          <w:u w:val="single"/>
        </w:rPr>
      </w:pPr>
      <w:r>
        <w:rPr>
          <w:b/>
          <w:noProof/>
          <w:sz w:val="26"/>
          <w:szCs w:val="26"/>
        </w:rPr>
        <mc:AlternateContent>
          <mc:Choice Requires="wps">
            <w:drawing>
              <wp:anchor distT="0" distB="0" distL="114300" distR="114300" simplePos="0" relativeHeight="251746304" behindDoc="0" locked="0" layoutInCell="1" allowOverlap="1" wp14:anchorId="029E7EF9" wp14:editId="0FB6126C">
                <wp:simplePos x="0" y="0"/>
                <wp:positionH relativeFrom="margin">
                  <wp:posOffset>-4396</wp:posOffset>
                </wp:positionH>
                <wp:positionV relativeFrom="paragraph">
                  <wp:posOffset>39858</wp:posOffset>
                </wp:positionV>
                <wp:extent cx="5389418" cy="2247900"/>
                <wp:effectExtent l="0" t="0" r="20955" b="19050"/>
                <wp:wrapNone/>
                <wp:docPr id="2575" name="Text Box 2575"/>
                <wp:cNvGraphicFramePr/>
                <a:graphic xmlns:a="http://schemas.openxmlformats.org/drawingml/2006/main">
                  <a:graphicData uri="http://schemas.microsoft.com/office/word/2010/wordprocessingShape">
                    <wps:wsp>
                      <wps:cNvSpPr txBox="1"/>
                      <wps:spPr>
                        <a:xfrm>
                          <a:off x="0" y="0"/>
                          <a:ext cx="5389418" cy="2247900"/>
                        </a:xfrm>
                        <a:prstGeom prst="rect">
                          <a:avLst/>
                        </a:prstGeom>
                        <a:solidFill>
                          <a:schemeClr val="lt1"/>
                        </a:solidFill>
                        <a:ln w="6350">
                          <a:solidFill>
                            <a:prstClr val="black"/>
                          </a:solidFill>
                        </a:ln>
                      </wps:spPr>
                      <wps:txbx>
                        <w:txbxContent>
                          <w:p w14:paraId="5047F09B" w14:textId="77777777" w:rsidR="00760974" w:rsidRDefault="00760974" w:rsidP="00760974">
                            <w:pPr>
                              <w:pStyle w:val="Heading2"/>
                            </w:pPr>
                            <w:bookmarkStart w:id="44" w:name="_Toc156780966"/>
                            <w:r>
                              <w:t>Living Room</w:t>
                            </w:r>
                            <w:bookmarkEnd w:id="44"/>
                          </w:p>
                          <w:p w14:paraId="72E63DB3" w14:textId="77777777" w:rsidR="00760974" w:rsidRPr="0060194C" w:rsidRDefault="00760974" w:rsidP="00760974">
                            <w:pPr>
                              <w:pStyle w:val="PhDNormal"/>
                            </w:pPr>
                            <w:r w:rsidRPr="0060194C">
                              <w:t xml:space="preserve">Area=218.46 </w:t>
                            </w:r>
                            <w:proofErr w:type="spellStart"/>
                            <w:r w:rsidRPr="0060194C">
                              <w:t>sqft</w:t>
                            </w:r>
                            <w:proofErr w:type="spellEnd"/>
                            <w:r w:rsidRPr="0060194C">
                              <w:t xml:space="preserve"> = 20.29 m</w:t>
                            </w:r>
                            <w:r w:rsidRPr="008A06E3">
                              <w:rPr>
                                <w:vertAlign w:val="superscript"/>
                              </w:rPr>
                              <w:t>2</w:t>
                            </w:r>
                            <w:r w:rsidRPr="0060194C">
                              <w:t xml:space="preserve"> </w:t>
                            </w:r>
                          </w:p>
                          <w:p w14:paraId="05DA029A" w14:textId="77777777" w:rsidR="00760974" w:rsidRPr="0060194C" w:rsidRDefault="00760974" w:rsidP="00760974">
                            <w:pPr>
                              <w:pStyle w:val="PhDNormal"/>
                            </w:pPr>
                            <w:r w:rsidRPr="0060194C">
                              <w:t>E=100 lumen/m</w:t>
                            </w:r>
                            <w:r w:rsidRPr="008A06E3">
                              <w:rPr>
                                <w:vertAlign w:val="superscript"/>
                              </w:rPr>
                              <w:t>2</w:t>
                            </w:r>
                          </w:p>
                          <w:p w14:paraId="17A28A1E" w14:textId="77777777" w:rsidR="00760974" w:rsidRPr="0060194C" w:rsidRDefault="00760974" w:rsidP="00760974">
                            <w:pPr>
                              <w:pStyle w:val="PhDNormal"/>
                            </w:pPr>
                            <w:r w:rsidRPr="0060194C">
                              <w:t>Flux=700 lumen</w:t>
                            </w:r>
                          </w:p>
                          <w:p w14:paraId="51994EE7" w14:textId="77777777" w:rsidR="00760974" w:rsidRPr="0060194C" w:rsidRDefault="00760974" w:rsidP="00760974">
                            <w:pPr>
                              <w:pStyle w:val="PhDNormal"/>
                            </w:pPr>
                            <w:r w:rsidRPr="0060194C">
                              <w:t>Number of lights= 2.89</w:t>
                            </w:r>
                          </w:p>
                          <w:p w14:paraId="0174E1FE" w14:textId="47EF6804" w:rsidR="00760974" w:rsidRPr="0060194C" w:rsidRDefault="00760974" w:rsidP="00760974">
                            <w:pPr>
                              <w:pStyle w:val="PhDNormal"/>
                              <w:rPr>
                                <w:b/>
                                <w:bCs/>
                              </w:rPr>
                            </w:pPr>
                            <w:r w:rsidRPr="0060194C">
                              <w:rPr>
                                <w:b/>
                                <w:bCs/>
                              </w:rPr>
                              <w:t xml:space="preserve">2 tube light </w:t>
                            </w:r>
                          </w:p>
                          <w:p w14:paraId="7C0E7A3A" w14:textId="77777777" w:rsidR="00760974" w:rsidRDefault="00760974" w:rsidP="00760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E7EF9" id="Text Box 2575" o:spid="_x0000_s1027" type="#_x0000_t202" style="position:absolute;left:0;text-align:left;margin-left:-.35pt;margin-top:3.15pt;width:424.35pt;height:177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" fillcolor="white [3201]" strokeweight=".5pt">
                <v:textbox>
                  <w:txbxContent>
                    <w:p w14:paraId="5047F09B" w14:textId="77777777" w:rsidR="00760974" w:rsidRDefault="00760974" w:rsidP="00760974">
                      <w:pPr>
                        <w:pStyle w:val="Heading2"/>
                      </w:pPr>
                      <w:bookmarkStart w:id="45" w:name="_Toc156780966"/>
                      <w:r>
                        <w:t>Living Room</w:t>
                      </w:r>
                      <w:bookmarkEnd w:id="45"/>
                    </w:p>
                    <w:p w14:paraId="72E63DB3" w14:textId="77777777" w:rsidR="00760974" w:rsidRPr="0060194C" w:rsidRDefault="00760974" w:rsidP="00760974">
                      <w:pPr>
                        <w:pStyle w:val="PhDNormal"/>
                      </w:pPr>
                      <w:r w:rsidRPr="0060194C">
                        <w:t xml:space="preserve">Area=218.46 </w:t>
                      </w:r>
                      <w:proofErr w:type="spellStart"/>
                      <w:r w:rsidRPr="0060194C">
                        <w:t>sqft</w:t>
                      </w:r>
                      <w:proofErr w:type="spellEnd"/>
                      <w:r w:rsidRPr="0060194C">
                        <w:t xml:space="preserve"> = 20.29 m</w:t>
                      </w:r>
                      <w:r w:rsidRPr="008A06E3">
                        <w:rPr>
                          <w:vertAlign w:val="superscript"/>
                        </w:rPr>
                        <w:t>2</w:t>
                      </w:r>
                      <w:r w:rsidRPr="0060194C">
                        <w:t xml:space="preserve"> </w:t>
                      </w:r>
                    </w:p>
                    <w:p w14:paraId="05DA029A" w14:textId="77777777" w:rsidR="00760974" w:rsidRPr="0060194C" w:rsidRDefault="00760974" w:rsidP="00760974">
                      <w:pPr>
                        <w:pStyle w:val="PhDNormal"/>
                      </w:pPr>
                      <w:r w:rsidRPr="0060194C">
                        <w:t>E=100 lumen/m</w:t>
                      </w:r>
                      <w:r w:rsidRPr="008A06E3">
                        <w:rPr>
                          <w:vertAlign w:val="superscript"/>
                        </w:rPr>
                        <w:t>2</w:t>
                      </w:r>
                    </w:p>
                    <w:p w14:paraId="17A28A1E" w14:textId="77777777" w:rsidR="00760974" w:rsidRPr="0060194C" w:rsidRDefault="00760974" w:rsidP="00760974">
                      <w:pPr>
                        <w:pStyle w:val="PhDNormal"/>
                      </w:pPr>
                      <w:r w:rsidRPr="0060194C">
                        <w:t>Flux=700 lumen</w:t>
                      </w:r>
                    </w:p>
                    <w:p w14:paraId="51994EE7" w14:textId="77777777" w:rsidR="00760974" w:rsidRPr="0060194C" w:rsidRDefault="00760974" w:rsidP="00760974">
                      <w:pPr>
                        <w:pStyle w:val="PhDNormal"/>
                      </w:pPr>
                      <w:r w:rsidRPr="0060194C">
                        <w:t>Number of lights= 2.89</w:t>
                      </w:r>
                    </w:p>
                    <w:p w14:paraId="0174E1FE" w14:textId="47EF6804" w:rsidR="00760974" w:rsidRPr="0060194C" w:rsidRDefault="00760974" w:rsidP="00760974">
                      <w:pPr>
                        <w:pStyle w:val="PhDNormal"/>
                        <w:rPr>
                          <w:b/>
                          <w:bCs/>
                        </w:rPr>
                      </w:pPr>
                      <w:r w:rsidRPr="0060194C">
                        <w:rPr>
                          <w:b/>
                          <w:bCs/>
                        </w:rPr>
                        <w:t xml:space="preserve">2 tube light </w:t>
                      </w:r>
                    </w:p>
                    <w:p w14:paraId="7C0E7A3A" w14:textId="77777777" w:rsidR="00760974" w:rsidRDefault="00760974" w:rsidP="00760974"/>
                  </w:txbxContent>
                </v:textbox>
                <w10:wrap anchorx="margin"/>
              </v:shape>
            </w:pict>
          </mc:Fallback>
        </mc:AlternateContent>
      </w:r>
    </w:p>
    <w:p w14:paraId="36107612" w14:textId="156E5095" w:rsidR="00760974" w:rsidRDefault="00760974" w:rsidP="00760974">
      <w:pPr>
        <w:tabs>
          <w:tab w:val="left" w:pos="10390"/>
        </w:tabs>
        <w:spacing w:before="66"/>
        <w:ind w:left="1000"/>
        <w:rPr>
          <w:b/>
          <w:sz w:val="28"/>
          <w:u w:val="single"/>
        </w:rPr>
      </w:pPr>
    </w:p>
    <w:p w14:paraId="308E6DAD" w14:textId="26EEE924" w:rsidR="00760974" w:rsidRDefault="00760974" w:rsidP="00760974">
      <w:pPr>
        <w:tabs>
          <w:tab w:val="left" w:pos="10390"/>
        </w:tabs>
        <w:spacing w:before="66"/>
        <w:ind w:left="1000"/>
        <w:rPr>
          <w:b/>
          <w:sz w:val="28"/>
          <w:u w:val="single"/>
        </w:rPr>
      </w:pPr>
    </w:p>
    <w:p w14:paraId="63125738" w14:textId="3DB8ECC0" w:rsidR="00760974" w:rsidRDefault="00760974" w:rsidP="00760974">
      <w:pPr>
        <w:tabs>
          <w:tab w:val="left" w:pos="10390"/>
        </w:tabs>
        <w:spacing w:before="66"/>
        <w:ind w:left="1000"/>
        <w:rPr>
          <w:b/>
          <w:sz w:val="28"/>
          <w:u w:val="single"/>
        </w:rPr>
      </w:pPr>
    </w:p>
    <w:p w14:paraId="51A8E339" w14:textId="77777777" w:rsidR="00760974" w:rsidRDefault="00760974" w:rsidP="00760974">
      <w:pPr>
        <w:tabs>
          <w:tab w:val="left" w:pos="10390"/>
        </w:tabs>
        <w:spacing w:before="66"/>
        <w:ind w:left="1000"/>
        <w:rPr>
          <w:b/>
          <w:sz w:val="28"/>
          <w:u w:val="single"/>
        </w:rPr>
      </w:pPr>
    </w:p>
    <w:p w14:paraId="5721E06A" w14:textId="77777777" w:rsidR="00760974" w:rsidRDefault="00760974" w:rsidP="00760974">
      <w:pPr>
        <w:tabs>
          <w:tab w:val="left" w:pos="10390"/>
        </w:tabs>
        <w:spacing w:before="66"/>
        <w:ind w:left="1000"/>
        <w:rPr>
          <w:b/>
          <w:sz w:val="28"/>
          <w:u w:val="single"/>
        </w:rPr>
      </w:pPr>
    </w:p>
    <w:p w14:paraId="49AB3320" w14:textId="77777777" w:rsidR="00760974" w:rsidRDefault="00760974" w:rsidP="00760974">
      <w:pPr>
        <w:tabs>
          <w:tab w:val="left" w:pos="10390"/>
        </w:tabs>
        <w:spacing w:before="66"/>
        <w:ind w:left="1000"/>
        <w:rPr>
          <w:b/>
          <w:sz w:val="28"/>
          <w:u w:val="single"/>
        </w:rPr>
      </w:pPr>
    </w:p>
    <w:p w14:paraId="47D52CB0" w14:textId="0335344D" w:rsidR="00760974" w:rsidRDefault="00760974" w:rsidP="00760974">
      <w:pPr>
        <w:tabs>
          <w:tab w:val="left" w:pos="10390"/>
        </w:tabs>
        <w:spacing w:before="66"/>
        <w:ind w:left="1000"/>
        <w:rPr>
          <w:b/>
          <w:sz w:val="28"/>
          <w:u w:val="single"/>
        </w:rPr>
      </w:pPr>
    </w:p>
    <w:p w14:paraId="58204283" w14:textId="77777777" w:rsidR="00760974" w:rsidRDefault="00760974" w:rsidP="00760974">
      <w:pPr>
        <w:tabs>
          <w:tab w:val="left" w:pos="10390"/>
        </w:tabs>
        <w:spacing w:before="66"/>
        <w:ind w:left="1000"/>
        <w:rPr>
          <w:b/>
          <w:sz w:val="28"/>
          <w:u w:val="single"/>
        </w:rPr>
      </w:pPr>
    </w:p>
    <w:p w14:paraId="68A48EFA" w14:textId="77777777" w:rsidR="00760974" w:rsidRDefault="00760974" w:rsidP="00760974">
      <w:pPr>
        <w:tabs>
          <w:tab w:val="left" w:pos="10390"/>
        </w:tabs>
        <w:spacing w:before="66"/>
        <w:ind w:left="1000"/>
        <w:rPr>
          <w:b/>
          <w:sz w:val="28"/>
          <w:u w:val="single"/>
        </w:rPr>
      </w:pPr>
    </w:p>
    <w:p w14:paraId="0C0E0289" w14:textId="1CEDBF22" w:rsidR="00760974" w:rsidRDefault="00760974" w:rsidP="00760974">
      <w:pPr>
        <w:tabs>
          <w:tab w:val="left" w:pos="10390"/>
        </w:tabs>
        <w:spacing w:before="66"/>
        <w:ind w:left="1000"/>
        <w:rPr>
          <w:b/>
          <w:sz w:val="28"/>
          <w:u w:val="single"/>
        </w:rPr>
      </w:pPr>
      <w:r>
        <w:rPr>
          <w:b/>
          <w:noProof/>
          <w:sz w:val="26"/>
          <w:szCs w:val="26"/>
        </w:rPr>
        <mc:AlternateContent>
          <mc:Choice Requires="wps">
            <w:drawing>
              <wp:anchor distT="0" distB="0" distL="114300" distR="114300" simplePos="0" relativeHeight="251747328" behindDoc="0" locked="0" layoutInCell="1" allowOverlap="1" wp14:anchorId="7A44FE84" wp14:editId="28004A01">
                <wp:simplePos x="0" y="0"/>
                <wp:positionH relativeFrom="margin">
                  <wp:posOffset>36634</wp:posOffset>
                </wp:positionH>
                <wp:positionV relativeFrom="paragraph">
                  <wp:posOffset>68873</wp:posOffset>
                </wp:positionV>
                <wp:extent cx="5382317" cy="2175164"/>
                <wp:effectExtent l="0" t="0" r="27940" b="15875"/>
                <wp:wrapNone/>
                <wp:docPr id="2576" name="Text Box 2576"/>
                <wp:cNvGraphicFramePr/>
                <a:graphic xmlns:a="http://schemas.openxmlformats.org/drawingml/2006/main">
                  <a:graphicData uri="http://schemas.microsoft.com/office/word/2010/wordprocessingShape">
                    <wps:wsp>
                      <wps:cNvSpPr txBox="1"/>
                      <wps:spPr>
                        <a:xfrm>
                          <a:off x="0" y="0"/>
                          <a:ext cx="5382317" cy="2175164"/>
                        </a:xfrm>
                        <a:prstGeom prst="rect">
                          <a:avLst/>
                        </a:prstGeom>
                        <a:solidFill>
                          <a:schemeClr val="lt1"/>
                        </a:solidFill>
                        <a:ln w="6350">
                          <a:solidFill>
                            <a:prstClr val="black"/>
                          </a:solidFill>
                        </a:ln>
                      </wps:spPr>
                      <wps:txbx>
                        <w:txbxContent>
                          <w:p w14:paraId="479772C0" w14:textId="77777777" w:rsidR="00760974" w:rsidRDefault="00760974" w:rsidP="00760974">
                            <w:pPr>
                              <w:pStyle w:val="Heading2"/>
                            </w:pPr>
                            <w:r>
                              <w:t xml:space="preserve">  </w:t>
                            </w:r>
                            <w:bookmarkStart w:id="46" w:name="_Toc156780967"/>
                            <w:r>
                              <w:t>Kitchen</w:t>
                            </w:r>
                            <w:bookmarkEnd w:id="46"/>
                          </w:p>
                          <w:p w14:paraId="181A09AB" w14:textId="77777777" w:rsidR="00760974" w:rsidRPr="0060194C" w:rsidRDefault="00760974" w:rsidP="00760974">
                            <w:pPr>
                              <w:pStyle w:val="PhDNormal"/>
                            </w:pPr>
                            <w:r w:rsidRPr="0060194C">
                              <w:t xml:space="preserve">Area=93.68 </w:t>
                            </w:r>
                            <w:proofErr w:type="spellStart"/>
                            <w:r w:rsidRPr="0060194C">
                              <w:t>sqft</w:t>
                            </w:r>
                            <w:proofErr w:type="spellEnd"/>
                            <w:r w:rsidRPr="0060194C">
                              <w:t xml:space="preserve"> = 8.7 m</w:t>
                            </w:r>
                            <w:r w:rsidRPr="008A06E3">
                              <w:rPr>
                                <w:vertAlign w:val="superscript"/>
                              </w:rPr>
                              <w:t>2</w:t>
                            </w:r>
                            <w:r w:rsidRPr="0060194C">
                              <w:t xml:space="preserve"> </w:t>
                            </w:r>
                          </w:p>
                          <w:p w14:paraId="39F19766" w14:textId="77777777" w:rsidR="00760974" w:rsidRPr="0060194C" w:rsidRDefault="00760974" w:rsidP="00760974">
                            <w:pPr>
                              <w:pStyle w:val="PhDNormal"/>
                            </w:pPr>
                            <w:r w:rsidRPr="0060194C">
                              <w:t>E=100 lumen/m</w:t>
                            </w:r>
                            <w:r w:rsidRPr="008A06E3">
                              <w:rPr>
                                <w:vertAlign w:val="superscript"/>
                              </w:rPr>
                              <w:t>2</w:t>
                            </w:r>
                          </w:p>
                          <w:p w14:paraId="0449F954" w14:textId="77777777" w:rsidR="00760974" w:rsidRPr="0060194C" w:rsidRDefault="00760974" w:rsidP="00760974">
                            <w:pPr>
                              <w:pStyle w:val="PhDNormal"/>
                            </w:pPr>
                            <w:r w:rsidRPr="0060194C">
                              <w:t>Flux=700 lumen</w:t>
                            </w:r>
                          </w:p>
                          <w:p w14:paraId="24EEB3C1" w14:textId="77777777" w:rsidR="00760974" w:rsidRPr="0060194C" w:rsidRDefault="00760974" w:rsidP="00760974">
                            <w:pPr>
                              <w:pStyle w:val="PhDNormal"/>
                            </w:pPr>
                            <w:r w:rsidRPr="0060194C">
                              <w:t>Number of lights= 1.24</w:t>
                            </w:r>
                          </w:p>
                          <w:p w14:paraId="7472BB57" w14:textId="67767EE8" w:rsidR="00760974" w:rsidRPr="0060194C" w:rsidRDefault="00760974" w:rsidP="00760974">
                            <w:pPr>
                              <w:pStyle w:val="PhDNormal"/>
                              <w:rPr>
                                <w:b/>
                                <w:bCs/>
                              </w:rPr>
                            </w:pPr>
                            <w:r w:rsidRPr="0060194C">
                              <w:rPr>
                                <w:b/>
                                <w:bCs/>
                              </w:rPr>
                              <w:t xml:space="preserve">1 </w:t>
                            </w:r>
                            <w:r>
                              <w:rPr>
                                <w:b/>
                                <w:bCs/>
                              </w:rPr>
                              <w:t>Tube</w:t>
                            </w:r>
                            <w:r w:rsidRPr="0060194C">
                              <w:rPr>
                                <w:b/>
                                <w:bCs/>
                              </w:rPr>
                              <w:t xml:space="preserve"> light </w:t>
                            </w:r>
                          </w:p>
                          <w:p w14:paraId="7089FCB4" w14:textId="77777777" w:rsidR="00760974" w:rsidRDefault="00760974" w:rsidP="00760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4FE84" id="Text Box 2576" o:spid="_x0000_s1028" type="#_x0000_t202" style="position:absolute;left:0;text-align:left;margin-left:2.9pt;margin-top:5.4pt;width:423.8pt;height:171.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Ykr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" fillcolor="white [3201]" strokeweight=".5pt">
                <v:textbox>
                  <w:txbxContent>
                    <w:p w14:paraId="479772C0" w14:textId="77777777" w:rsidR="00760974" w:rsidRDefault="00760974" w:rsidP="00760974">
                      <w:pPr>
                        <w:pStyle w:val="Heading2"/>
                      </w:pPr>
                      <w:r>
                        <w:t xml:space="preserve">  </w:t>
                      </w:r>
                      <w:bookmarkStart w:id="47" w:name="_Toc156780967"/>
                      <w:r>
                        <w:t>Kitchen</w:t>
                      </w:r>
                      <w:bookmarkEnd w:id="47"/>
                    </w:p>
                    <w:p w14:paraId="181A09AB" w14:textId="77777777" w:rsidR="00760974" w:rsidRPr="0060194C" w:rsidRDefault="00760974" w:rsidP="00760974">
                      <w:pPr>
                        <w:pStyle w:val="PhDNormal"/>
                      </w:pPr>
                      <w:r w:rsidRPr="0060194C">
                        <w:t xml:space="preserve">Area=93.68 </w:t>
                      </w:r>
                      <w:proofErr w:type="spellStart"/>
                      <w:r w:rsidRPr="0060194C">
                        <w:t>sqft</w:t>
                      </w:r>
                      <w:proofErr w:type="spellEnd"/>
                      <w:r w:rsidRPr="0060194C">
                        <w:t xml:space="preserve"> = 8.7 m</w:t>
                      </w:r>
                      <w:r w:rsidRPr="008A06E3">
                        <w:rPr>
                          <w:vertAlign w:val="superscript"/>
                        </w:rPr>
                        <w:t>2</w:t>
                      </w:r>
                      <w:r w:rsidRPr="0060194C">
                        <w:t xml:space="preserve"> </w:t>
                      </w:r>
                    </w:p>
                    <w:p w14:paraId="39F19766" w14:textId="77777777" w:rsidR="00760974" w:rsidRPr="0060194C" w:rsidRDefault="00760974" w:rsidP="00760974">
                      <w:pPr>
                        <w:pStyle w:val="PhDNormal"/>
                      </w:pPr>
                      <w:r w:rsidRPr="0060194C">
                        <w:t>E=100 lumen/m</w:t>
                      </w:r>
                      <w:r w:rsidRPr="008A06E3">
                        <w:rPr>
                          <w:vertAlign w:val="superscript"/>
                        </w:rPr>
                        <w:t>2</w:t>
                      </w:r>
                    </w:p>
                    <w:p w14:paraId="0449F954" w14:textId="77777777" w:rsidR="00760974" w:rsidRPr="0060194C" w:rsidRDefault="00760974" w:rsidP="00760974">
                      <w:pPr>
                        <w:pStyle w:val="PhDNormal"/>
                      </w:pPr>
                      <w:r w:rsidRPr="0060194C">
                        <w:t>Flux=700 lumen</w:t>
                      </w:r>
                    </w:p>
                    <w:p w14:paraId="24EEB3C1" w14:textId="77777777" w:rsidR="00760974" w:rsidRPr="0060194C" w:rsidRDefault="00760974" w:rsidP="00760974">
                      <w:pPr>
                        <w:pStyle w:val="PhDNormal"/>
                      </w:pPr>
                      <w:r w:rsidRPr="0060194C">
                        <w:t>Number of lights= 1.24</w:t>
                      </w:r>
                    </w:p>
                    <w:p w14:paraId="7472BB57" w14:textId="67767EE8" w:rsidR="00760974" w:rsidRPr="0060194C" w:rsidRDefault="00760974" w:rsidP="00760974">
                      <w:pPr>
                        <w:pStyle w:val="PhDNormal"/>
                        <w:rPr>
                          <w:b/>
                          <w:bCs/>
                        </w:rPr>
                      </w:pPr>
                      <w:r w:rsidRPr="0060194C">
                        <w:rPr>
                          <w:b/>
                          <w:bCs/>
                        </w:rPr>
                        <w:t xml:space="preserve">1 </w:t>
                      </w:r>
                      <w:r>
                        <w:rPr>
                          <w:b/>
                          <w:bCs/>
                        </w:rPr>
                        <w:t>Tube</w:t>
                      </w:r>
                      <w:r w:rsidRPr="0060194C">
                        <w:rPr>
                          <w:b/>
                          <w:bCs/>
                        </w:rPr>
                        <w:t xml:space="preserve"> light </w:t>
                      </w:r>
                    </w:p>
                    <w:p w14:paraId="7089FCB4" w14:textId="77777777" w:rsidR="00760974" w:rsidRDefault="00760974" w:rsidP="00760974"/>
                  </w:txbxContent>
                </v:textbox>
                <w10:wrap anchorx="margin"/>
              </v:shape>
            </w:pict>
          </mc:Fallback>
        </mc:AlternateContent>
      </w:r>
    </w:p>
    <w:p w14:paraId="108402F6" w14:textId="0EAA3981" w:rsidR="00760974" w:rsidRDefault="00760974" w:rsidP="00760974">
      <w:pPr>
        <w:tabs>
          <w:tab w:val="left" w:pos="10390"/>
        </w:tabs>
        <w:spacing w:before="66"/>
        <w:ind w:left="1000"/>
        <w:rPr>
          <w:b/>
          <w:sz w:val="28"/>
          <w:u w:val="single"/>
        </w:rPr>
      </w:pPr>
    </w:p>
    <w:p w14:paraId="33724BE5" w14:textId="35698488" w:rsidR="00760974" w:rsidRDefault="00760974" w:rsidP="00760974">
      <w:pPr>
        <w:tabs>
          <w:tab w:val="left" w:pos="10390"/>
        </w:tabs>
        <w:spacing w:before="66"/>
        <w:ind w:left="1000"/>
        <w:rPr>
          <w:b/>
          <w:sz w:val="28"/>
          <w:u w:val="single"/>
        </w:rPr>
      </w:pPr>
    </w:p>
    <w:p w14:paraId="42D65055" w14:textId="4A25A98D" w:rsidR="00760974" w:rsidRDefault="00760974" w:rsidP="00760974">
      <w:pPr>
        <w:tabs>
          <w:tab w:val="left" w:pos="10390"/>
        </w:tabs>
        <w:spacing w:before="66"/>
        <w:ind w:left="1000"/>
        <w:rPr>
          <w:b/>
          <w:sz w:val="28"/>
          <w:u w:val="single"/>
        </w:rPr>
      </w:pPr>
    </w:p>
    <w:p w14:paraId="32D492F0" w14:textId="06A06074" w:rsidR="00760974" w:rsidRDefault="00760974" w:rsidP="00760974">
      <w:pPr>
        <w:tabs>
          <w:tab w:val="left" w:pos="10390"/>
        </w:tabs>
        <w:spacing w:before="66"/>
        <w:ind w:left="1000"/>
        <w:rPr>
          <w:b/>
          <w:sz w:val="28"/>
          <w:u w:val="single"/>
        </w:rPr>
      </w:pPr>
    </w:p>
    <w:p w14:paraId="2015D4A9" w14:textId="1BB8D5C6" w:rsidR="00760974" w:rsidRDefault="00760974" w:rsidP="00760974">
      <w:pPr>
        <w:tabs>
          <w:tab w:val="left" w:pos="10390"/>
        </w:tabs>
        <w:spacing w:before="66"/>
        <w:ind w:left="1000"/>
        <w:rPr>
          <w:b/>
          <w:sz w:val="28"/>
          <w:u w:val="single"/>
        </w:rPr>
      </w:pPr>
    </w:p>
    <w:p w14:paraId="008C1836" w14:textId="77777777" w:rsidR="00760974" w:rsidRDefault="00760974" w:rsidP="00760974">
      <w:pPr>
        <w:tabs>
          <w:tab w:val="left" w:pos="10390"/>
        </w:tabs>
        <w:spacing w:before="66"/>
        <w:ind w:left="1000"/>
        <w:rPr>
          <w:b/>
          <w:sz w:val="28"/>
          <w:u w:val="single"/>
        </w:rPr>
      </w:pPr>
    </w:p>
    <w:p w14:paraId="198987AB" w14:textId="77777777" w:rsidR="00760974" w:rsidRDefault="00760974" w:rsidP="00760974">
      <w:pPr>
        <w:tabs>
          <w:tab w:val="left" w:pos="10390"/>
        </w:tabs>
        <w:spacing w:before="66"/>
        <w:ind w:left="1000"/>
        <w:rPr>
          <w:b/>
          <w:sz w:val="28"/>
          <w:u w:val="single"/>
        </w:rPr>
      </w:pPr>
    </w:p>
    <w:p w14:paraId="4C265981" w14:textId="77777777" w:rsidR="00760974" w:rsidRDefault="00760974" w:rsidP="00760974">
      <w:pPr>
        <w:tabs>
          <w:tab w:val="left" w:pos="10390"/>
        </w:tabs>
        <w:spacing w:before="66"/>
        <w:ind w:left="1000"/>
        <w:rPr>
          <w:b/>
          <w:sz w:val="28"/>
          <w:u w:val="single"/>
        </w:rPr>
      </w:pPr>
    </w:p>
    <w:p w14:paraId="7644798C" w14:textId="3A198F89" w:rsidR="00760974" w:rsidRDefault="00760974" w:rsidP="00760974">
      <w:pPr>
        <w:tabs>
          <w:tab w:val="left" w:pos="10390"/>
        </w:tabs>
        <w:spacing w:before="66"/>
        <w:ind w:left="1000"/>
        <w:rPr>
          <w:b/>
          <w:sz w:val="28"/>
          <w:u w:val="single"/>
        </w:rPr>
      </w:pPr>
      <w:r>
        <w:rPr>
          <w:b/>
          <w:noProof/>
          <w:sz w:val="26"/>
          <w:szCs w:val="26"/>
        </w:rPr>
        <mc:AlternateContent>
          <mc:Choice Requires="wps">
            <w:drawing>
              <wp:anchor distT="0" distB="0" distL="114300" distR="114300" simplePos="0" relativeHeight="251748352" behindDoc="0" locked="0" layoutInCell="1" allowOverlap="1" wp14:anchorId="43B0999F" wp14:editId="793CED71">
                <wp:simplePos x="0" y="0"/>
                <wp:positionH relativeFrom="margin">
                  <wp:posOffset>1124</wp:posOffset>
                </wp:positionH>
                <wp:positionV relativeFrom="paragraph">
                  <wp:posOffset>-134034</wp:posOffset>
                </wp:positionV>
                <wp:extent cx="5389418" cy="2247900"/>
                <wp:effectExtent l="0" t="0" r="20955" b="19050"/>
                <wp:wrapNone/>
                <wp:docPr id="2577" name="Text Box 2577"/>
                <wp:cNvGraphicFramePr/>
                <a:graphic xmlns:a="http://schemas.openxmlformats.org/drawingml/2006/main">
                  <a:graphicData uri="http://schemas.microsoft.com/office/word/2010/wordprocessingShape">
                    <wps:wsp>
                      <wps:cNvSpPr txBox="1"/>
                      <wps:spPr>
                        <a:xfrm>
                          <a:off x="0" y="0"/>
                          <a:ext cx="5389418" cy="2247900"/>
                        </a:xfrm>
                        <a:prstGeom prst="rect">
                          <a:avLst/>
                        </a:prstGeom>
                        <a:solidFill>
                          <a:schemeClr val="lt1"/>
                        </a:solidFill>
                        <a:ln w="6350">
                          <a:solidFill>
                            <a:prstClr val="black"/>
                          </a:solidFill>
                        </a:ln>
                      </wps:spPr>
                      <wps:txbx>
                        <w:txbxContent>
                          <w:p w14:paraId="229B1CAA" w14:textId="7D6C85F3" w:rsidR="00760974" w:rsidRDefault="00760974" w:rsidP="00760974">
                            <w:pPr>
                              <w:pStyle w:val="Heading2"/>
                            </w:pPr>
                            <w:bookmarkStart w:id="48" w:name="_Toc156780968"/>
                            <w:r>
                              <w:t xml:space="preserve"> Toilet</w:t>
                            </w:r>
                            <w:bookmarkEnd w:id="48"/>
                          </w:p>
                          <w:p w14:paraId="33A76406" w14:textId="77777777" w:rsidR="00760974" w:rsidRDefault="00760974" w:rsidP="00760974">
                            <w:pPr>
                              <w:pStyle w:val="PhDNormal"/>
                            </w:pPr>
                            <w:r>
                              <w:t>Area=37.08</w:t>
                            </w:r>
                            <w:r>
                              <w:rPr>
                                <w:spacing w:val="-11"/>
                              </w:rPr>
                              <w:t xml:space="preserve"> </w:t>
                            </w:r>
                            <w:proofErr w:type="spellStart"/>
                            <w:r>
                              <w:t>sqft</w:t>
                            </w:r>
                            <w:proofErr w:type="spellEnd"/>
                            <w:r>
                              <w:rPr>
                                <w:spacing w:val="-9"/>
                              </w:rPr>
                              <w:t xml:space="preserve"> </w:t>
                            </w:r>
                            <w:r>
                              <w:t>= 3.44</w:t>
                            </w:r>
                            <w:r>
                              <w:rPr>
                                <w:spacing w:val="-9"/>
                              </w:rPr>
                              <w:t xml:space="preserve"> </w:t>
                            </w:r>
                            <w:r>
                              <w:t>m</w:t>
                            </w:r>
                            <w:r>
                              <w:rPr>
                                <w:vertAlign w:val="superscript"/>
                              </w:rPr>
                              <w:t>2</w:t>
                            </w:r>
                            <w:r>
                              <w:t xml:space="preserve"> </w:t>
                            </w:r>
                          </w:p>
                          <w:p w14:paraId="37B511D9" w14:textId="77777777" w:rsidR="00760974" w:rsidRDefault="00760974" w:rsidP="00760974">
                            <w:pPr>
                              <w:pStyle w:val="PhDNormal"/>
                            </w:pPr>
                            <w:r>
                              <w:t>E=100 lumen/m</w:t>
                            </w:r>
                            <w:r>
                              <w:rPr>
                                <w:vertAlign w:val="superscript"/>
                              </w:rPr>
                              <w:t>2</w:t>
                            </w:r>
                          </w:p>
                          <w:p w14:paraId="387A793D" w14:textId="77777777" w:rsidR="00760974" w:rsidRDefault="00760974" w:rsidP="00760974">
                            <w:pPr>
                              <w:pStyle w:val="PhDNormal"/>
                            </w:pPr>
                            <w:r>
                              <w:t>Flux=700</w:t>
                            </w:r>
                            <w:r>
                              <w:rPr>
                                <w:spacing w:val="-7"/>
                              </w:rPr>
                              <w:t xml:space="preserve"> </w:t>
                            </w:r>
                            <w:r>
                              <w:t>lumen</w:t>
                            </w:r>
                          </w:p>
                          <w:p w14:paraId="4D89F6F8" w14:textId="77777777" w:rsidR="00760974" w:rsidRDefault="00760974" w:rsidP="00760974">
                            <w:pPr>
                              <w:pStyle w:val="PhDNormal"/>
                            </w:pPr>
                            <w:r>
                              <w:t>Number of lights= 0.49</w:t>
                            </w:r>
                          </w:p>
                          <w:p w14:paraId="40D471D1" w14:textId="77777777" w:rsidR="00760974" w:rsidRPr="0060194C" w:rsidRDefault="00760974" w:rsidP="00760974">
                            <w:pPr>
                              <w:pStyle w:val="PhDNormal"/>
                              <w:rPr>
                                <w:b/>
                                <w:bCs/>
                              </w:rPr>
                            </w:pPr>
                            <w:r w:rsidRPr="0060194C">
                              <w:rPr>
                                <w:b/>
                                <w:bCs/>
                              </w:rPr>
                              <w:t>1</w:t>
                            </w:r>
                            <w:r w:rsidRPr="0060194C">
                              <w:rPr>
                                <w:b/>
                                <w:bCs/>
                                <w:spacing w:val="-7"/>
                              </w:rPr>
                              <w:t xml:space="preserve"> Boundary wall light</w:t>
                            </w:r>
                            <w:r w:rsidRPr="0060194C">
                              <w:rPr>
                                <w:b/>
                                <w:bCs/>
                                <w:spacing w:val="-5"/>
                              </w:rPr>
                              <w:t xml:space="preserve"> </w:t>
                            </w:r>
                          </w:p>
                          <w:p w14:paraId="311F4415" w14:textId="77777777" w:rsidR="00760974" w:rsidRDefault="00760974" w:rsidP="00760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0999F" id="Text Box 2577" o:spid="_x0000_s1029" type="#_x0000_t202" style="position:absolute;left:0;text-align:left;margin-left:.1pt;margin-top:-10.55pt;width:424.35pt;height:177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" fillcolor="white [3201]" strokeweight=".5pt">
                <v:textbox>
                  <w:txbxContent>
                    <w:p w14:paraId="229B1CAA" w14:textId="7D6C85F3" w:rsidR="00760974" w:rsidRDefault="00760974" w:rsidP="00760974">
                      <w:pPr>
                        <w:pStyle w:val="Heading2"/>
                      </w:pPr>
                      <w:bookmarkStart w:id="49" w:name="_Toc156780968"/>
                      <w:r>
                        <w:t xml:space="preserve"> Toilet</w:t>
                      </w:r>
                      <w:bookmarkEnd w:id="49"/>
                    </w:p>
                    <w:p w14:paraId="33A76406" w14:textId="77777777" w:rsidR="00760974" w:rsidRDefault="00760974" w:rsidP="00760974">
                      <w:pPr>
                        <w:pStyle w:val="PhDNormal"/>
                      </w:pPr>
                      <w:r>
                        <w:t>Area=37.08</w:t>
                      </w:r>
                      <w:r>
                        <w:rPr>
                          <w:spacing w:val="-11"/>
                        </w:rPr>
                        <w:t xml:space="preserve"> </w:t>
                      </w:r>
                      <w:proofErr w:type="spellStart"/>
                      <w:r>
                        <w:t>sqft</w:t>
                      </w:r>
                      <w:proofErr w:type="spellEnd"/>
                      <w:r>
                        <w:rPr>
                          <w:spacing w:val="-9"/>
                        </w:rPr>
                        <w:t xml:space="preserve"> </w:t>
                      </w:r>
                      <w:r>
                        <w:t>= 3.44</w:t>
                      </w:r>
                      <w:r>
                        <w:rPr>
                          <w:spacing w:val="-9"/>
                        </w:rPr>
                        <w:t xml:space="preserve"> </w:t>
                      </w:r>
                      <w:r>
                        <w:t>m</w:t>
                      </w:r>
                      <w:r>
                        <w:rPr>
                          <w:vertAlign w:val="superscript"/>
                        </w:rPr>
                        <w:t>2</w:t>
                      </w:r>
                      <w:r>
                        <w:t xml:space="preserve"> </w:t>
                      </w:r>
                    </w:p>
                    <w:p w14:paraId="37B511D9" w14:textId="77777777" w:rsidR="00760974" w:rsidRDefault="00760974" w:rsidP="00760974">
                      <w:pPr>
                        <w:pStyle w:val="PhDNormal"/>
                      </w:pPr>
                      <w:r>
                        <w:t>E=100 lumen/m</w:t>
                      </w:r>
                      <w:r>
                        <w:rPr>
                          <w:vertAlign w:val="superscript"/>
                        </w:rPr>
                        <w:t>2</w:t>
                      </w:r>
                    </w:p>
                    <w:p w14:paraId="387A793D" w14:textId="77777777" w:rsidR="00760974" w:rsidRDefault="00760974" w:rsidP="00760974">
                      <w:pPr>
                        <w:pStyle w:val="PhDNormal"/>
                      </w:pPr>
                      <w:r>
                        <w:t>Flux=700</w:t>
                      </w:r>
                      <w:r>
                        <w:rPr>
                          <w:spacing w:val="-7"/>
                        </w:rPr>
                        <w:t xml:space="preserve"> </w:t>
                      </w:r>
                      <w:r>
                        <w:t>lumen</w:t>
                      </w:r>
                    </w:p>
                    <w:p w14:paraId="4D89F6F8" w14:textId="77777777" w:rsidR="00760974" w:rsidRDefault="00760974" w:rsidP="00760974">
                      <w:pPr>
                        <w:pStyle w:val="PhDNormal"/>
                      </w:pPr>
                      <w:r>
                        <w:t>Number of lights= 0.49</w:t>
                      </w:r>
                    </w:p>
                    <w:p w14:paraId="40D471D1" w14:textId="77777777" w:rsidR="00760974" w:rsidRPr="0060194C" w:rsidRDefault="00760974" w:rsidP="00760974">
                      <w:pPr>
                        <w:pStyle w:val="PhDNormal"/>
                        <w:rPr>
                          <w:b/>
                          <w:bCs/>
                        </w:rPr>
                      </w:pPr>
                      <w:r w:rsidRPr="0060194C">
                        <w:rPr>
                          <w:b/>
                          <w:bCs/>
                        </w:rPr>
                        <w:t>1</w:t>
                      </w:r>
                      <w:r w:rsidRPr="0060194C">
                        <w:rPr>
                          <w:b/>
                          <w:bCs/>
                          <w:spacing w:val="-7"/>
                        </w:rPr>
                        <w:t xml:space="preserve"> Boundary wall light</w:t>
                      </w:r>
                      <w:r w:rsidRPr="0060194C">
                        <w:rPr>
                          <w:b/>
                          <w:bCs/>
                          <w:spacing w:val="-5"/>
                        </w:rPr>
                        <w:t xml:space="preserve"> </w:t>
                      </w:r>
                    </w:p>
                    <w:p w14:paraId="311F4415" w14:textId="77777777" w:rsidR="00760974" w:rsidRDefault="00760974" w:rsidP="00760974"/>
                  </w:txbxContent>
                </v:textbox>
                <w10:wrap anchorx="margin"/>
              </v:shape>
            </w:pict>
          </mc:Fallback>
        </mc:AlternateContent>
      </w:r>
    </w:p>
    <w:p w14:paraId="3BF7E38D" w14:textId="4F152212" w:rsidR="00760974" w:rsidRDefault="00760974" w:rsidP="00760974">
      <w:pPr>
        <w:tabs>
          <w:tab w:val="left" w:pos="10390"/>
        </w:tabs>
        <w:spacing w:before="66"/>
        <w:ind w:left="1000"/>
        <w:rPr>
          <w:b/>
          <w:sz w:val="28"/>
          <w:u w:val="single"/>
        </w:rPr>
      </w:pPr>
    </w:p>
    <w:p w14:paraId="2FE15D15" w14:textId="6BAD1B13" w:rsidR="00760974" w:rsidRDefault="00760974" w:rsidP="00760974">
      <w:pPr>
        <w:tabs>
          <w:tab w:val="left" w:pos="10390"/>
        </w:tabs>
        <w:spacing w:before="66"/>
        <w:ind w:left="1000"/>
        <w:rPr>
          <w:b/>
          <w:sz w:val="28"/>
          <w:u w:val="single"/>
        </w:rPr>
      </w:pPr>
    </w:p>
    <w:p w14:paraId="73BCC5B1" w14:textId="7BB44B41" w:rsidR="00760974" w:rsidRDefault="00760974" w:rsidP="00760974">
      <w:pPr>
        <w:tabs>
          <w:tab w:val="left" w:pos="10390"/>
        </w:tabs>
        <w:spacing w:before="66"/>
        <w:ind w:left="1000"/>
        <w:rPr>
          <w:b/>
          <w:sz w:val="28"/>
          <w:u w:val="single"/>
        </w:rPr>
      </w:pPr>
    </w:p>
    <w:p w14:paraId="2BF91A0D" w14:textId="41E25BEE" w:rsidR="00760974" w:rsidRDefault="00760974" w:rsidP="00760974">
      <w:pPr>
        <w:tabs>
          <w:tab w:val="left" w:pos="10390"/>
        </w:tabs>
        <w:spacing w:before="66"/>
        <w:ind w:left="1000"/>
        <w:rPr>
          <w:b/>
          <w:sz w:val="28"/>
          <w:u w:val="single"/>
        </w:rPr>
      </w:pPr>
    </w:p>
    <w:p w14:paraId="0E693D37" w14:textId="14D7E930" w:rsidR="00760974" w:rsidRDefault="00760974" w:rsidP="00760974">
      <w:pPr>
        <w:tabs>
          <w:tab w:val="left" w:pos="10390"/>
        </w:tabs>
        <w:spacing w:before="66"/>
        <w:ind w:left="1000"/>
        <w:rPr>
          <w:b/>
          <w:sz w:val="28"/>
          <w:u w:val="single"/>
        </w:rPr>
      </w:pPr>
    </w:p>
    <w:p w14:paraId="765E2E4F" w14:textId="77777777" w:rsidR="00760974" w:rsidRDefault="00760974" w:rsidP="00760974">
      <w:pPr>
        <w:tabs>
          <w:tab w:val="left" w:pos="10390"/>
        </w:tabs>
        <w:spacing w:before="66"/>
        <w:ind w:left="1000"/>
        <w:rPr>
          <w:b/>
          <w:sz w:val="28"/>
          <w:u w:val="single"/>
        </w:rPr>
      </w:pPr>
    </w:p>
    <w:p w14:paraId="162389E8" w14:textId="77777777" w:rsidR="00760974" w:rsidRDefault="00760974" w:rsidP="00760974">
      <w:pPr>
        <w:tabs>
          <w:tab w:val="left" w:pos="10390"/>
        </w:tabs>
        <w:spacing w:before="66"/>
        <w:ind w:left="1000"/>
        <w:rPr>
          <w:b/>
          <w:sz w:val="28"/>
          <w:u w:val="single"/>
        </w:rPr>
      </w:pPr>
    </w:p>
    <w:p w14:paraId="6C6E50D6" w14:textId="112E48F3" w:rsidR="00760974" w:rsidRDefault="00760974" w:rsidP="00760974">
      <w:pPr>
        <w:tabs>
          <w:tab w:val="left" w:pos="10390"/>
        </w:tabs>
        <w:spacing w:before="66"/>
        <w:ind w:left="1000"/>
        <w:rPr>
          <w:b/>
          <w:sz w:val="28"/>
          <w:u w:val="single"/>
        </w:rPr>
      </w:pPr>
    </w:p>
    <w:p w14:paraId="5F200D7D" w14:textId="2C57B651" w:rsidR="00760974" w:rsidRDefault="00760974" w:rsidP="00760974">
      <w:pPr>
        <w:tabs>
          <w:tab w:val="left" w:pos="10390"/>
        </w:tabs>
        <w:spacing w:before="66"/>
        <w:ind w:left="1000"/>
        <w:rPr>
          <w:b/>
          <w:sz w:val="28"/>
          <w:u w:val="single"/>
        </w:rPr>
      </w:pPr>
      <w:r>
        <w:rPr>
          <w:b/>
          <w:noProof/>
          <w:sz w:val="26"/>
          <w:szCs w:val="26"/>
        </w:rPr>
        <mc:AlternateContent>
          <mc:Choice Requires="wps">
            <w:drawing>
              <wp:anchor distT="0" distB="0" distL="114300" distR="114300" simplePos="0" relativeHeight="251749376" behindDoc="0" locked="0" layoutInCell="1" allowOverlap="1" wp14:anchorId="18CFE7F4" wp14:editId="00E72011">
                <wp:simplePos x="0" y="0"/>
                <wp:positionH relativeFrom="margin">
                  <wp:posOffset>-4396</wp:posOffset>
                </wp:positionH>
                <wp:positionV relativeFrom="paragraph">
                  <wp:posOffset>95641</wp:posOffset>
                </wp:positionV>
                <wp:extent cx="5396346" cy="2247900"/>
                <wp:effectExtent l="0" t="0" r="13970" b="19050"/>
                <wp:wrapNone/>
                <wp:docPr id="2578" name="Text Box 2578"/>
                <wp:cNvGraphicFramePr/>
                <a:graphic xmlns:a="http://schemas.openxmlformats.org/drawingml/2006/main">
                  <a:graphicData uri="http://schemas.microsoft.com/office/word/2010/wordprocessingShape">
                    <wps:wsp>
                      <wps:cNvSpPr txBox="1"/>
                      <wps:spPr>
                        <a:xfrm>
                          <a:off x="0" y="0"/>
                          <a:ext cx="5396346" cy="2247900"/>
                        </a:xfrm>
                        <a:prstGeom prst="rect">
                          <a:avLst/>
                        </a:prstGeom>
                        <a:solidFill>
                          <a:schemeClr val="lt1"/>
                        </a:solidFill>
                        <a:ln w="6350">
                          <a:solidFill>
                            <a:prstClr val="black"/>
                          </a:solidFill>
                        </a:ln>
                      </wps:spPr>
                      <wps:txbx>
                        <w:txbxContent>
                          <w:p w14:paraId="44888F8F" w14:textId="77777777" w:rsidR="00277F6D" w:rsidRDefault="00277F6D" w:rsidP="00FA58D7">
                            <w:pPr>
                              <w:pStyle w:val="Heading2"/>
                            </w:pPr>
                            <w:r>
                              <w:t>FOYER</w:t>
                            </w:r>
                          </w:p>
                          <w:p w14:paraId="0182632B" w14:textId="310FC1BF" w:rsidR="00760974" w:rsidRDefault="00760974" w:rsidP="00277F6D">
                            <w:pPr>
                              <w:pStyle w:val="Heading2"/>
                              <w:numPr>
                                <w:ilvl w:val="0"/>
                                <w:numId w:val="0"/>
                              </w:numPr>
                              <w:ind w:left="576"/>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FE7F4" id="Text Box 2578" o:spid="_x0000_s1030" type="#_x0000_t202" style="position:absolute;left:0;text-align:left;margin-left:-.35pt;margin-top:7.55pt;width:424.9pt;height:177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" fillcolor="white [3201]" strokeweight=".5pt">
                <v:textbox>
                  <w:txbxContent>
                    <w:p w14:paraId="44888F8F" w14:textId="77777777" w:rsidR="00277F6D" w:rsidRDefault="00277F6D" w:rsidP="00FA58D7">
                      <w:pPr>
                        <w:pStyle w:val="Heading2"/>
                      </w:pPr>
                      <w:r>
                        <w:t>FOYER</w:t>
                      </w:r>
                    </w:p>
                    <w:p w14:paraId="0182632B" w14:textId="310FC1BF" w:rsidR="00760974" w:rsidRDefault="00760974" w:rsidP="00277F6D">
                      <w:pPr>
                        <w:pStyle w:val="Heading2"/>
                        <w:numPr>
                          <w:ilvl w:val="0"/>
                          <w:numId w:val="0"/>
                        </w:numPr>
                        <w:ind w:left="576"/>
                      </w:pPr>
                      <w:r>
                        <w:t xml:space="preserve">  </w:t>
                      </w:r>
                    </w:p>
                  </w:txbxContent>
                </v:textbox>
                <w10:wrap anchorx="margin"/>
              </v:shape>
            </w:pict>
          </mc:Fallback>
        </mc:AlternateContent>
      </w:r>
    </w:p>
    <w:p w14:paraId="6BB2560A" w14:textId="6E84A9F0" w:rsidR="00760974" w:rsidRDefault="00760974" w:rsidP="00760974">
      <w:pPr>
        <w:tabs>
          <w:tab w:val="left" w:pos="10390"/>
        </w:tabs>
        <w:spacing w:before="66"/>
        <w:ind w:left="1000"/>
        <w:rPr>
          <w:b/>
          <w:sz w:val="28"/>
          <w:u w:val="single"/>
        </w:rPr>
      </w:pPr>
    </w:p>
    <w:p w14:paraId="339BB179" w14:textId="0958C3C8" w:rsidR="00760974" w:rsidRDefault="00760974" w:rsidP="00760974">
      <w:pPr>
        <w:tabs>
          <w:tab w:val="left" w:pos="10390"/>
        </w:tabs>
        <w:spacing w:before="66"/>
        <w:ind w:left="1000"/>
        <w:rPr>
          <w:b/>
          <w:sz w:val="28"/>
          <w:u w:val="single"/>
        </w:rPr>
      </w:pPr>
    </w:p>
    <w:p w14:paraId="76F441E6" w14:textId="7EF2D6D3" w:rsidR="00760974" w:rsidRDefault="00760974" w:rsidP="00760974">
      <w:pPr>
        <w:tabs>
          <w:tab w:val="left" w:pos="10390"/>
        </w:tabs>
        <w:spacing w:before="66"/>
        <w:ind w:left="1000"/>
        <w:rPr>
          <w:b/>
          <w:sz w:val="28"/>
          <w:u w:val="single"/>
        </w:rPr>
      </w:pPr>
    </w:p>
    <w:p w14:paraId="139117AF" w14:textId="5EF70A2D" w:rsidR="00760974" w:rsidRDefault="00760974" w:rsidP="00760974">
      <w:pPr>
        <w:tabs>
          <w:tab w:val="left" w:pos="10390"/>
        </w:tabs>
        <w:spacing w:before="66"/>
        <w:ind w:left="1000"/>
        <w:rPr>
          <w:b/>
          <w:sz w:val="28"/>
          <w:u w:val="single"/>
        </w:rPr>
      </w:pPr>
    </w:p>
    <w:p w14:paraId="40464341" w14:textId="6C8CFB55" w:rsidR="00760974" w:rsidRDefault="00760974" w:rsidP="00760974">
      <w:pPr>
        <w:tabs>
          <w:tab w:val="left" w:pos="10390"/>
        </w:tabs>
        <w:spacing w:before="66"/>
        <w:ind w:left="1000"/>
        <w:rPr>
          <w:b/>
          <w:sz w:val="28"/>
          <w:u w:val="single"/>
        </w:rPr>
      </w:pPr>
    </w:p>
    <w:p w14:paraId="628EF4AB" w14:textId="49FB5FBB" w:rsidR="00760974" w:rsidRDefault="00760974" w:rsidP="00760974">
      <w:pPr>
        <w:tabs>
          <w:tab w:val="left" w:pos="10390"/>
        </w:tabs>
        <w:spacing w:before="66"/>
        <w:ind w:left="1000"/>
        <w:rPr>
          <w:b/>
          <w:sz w:val="28"/>
          <w:u w:val="single"/>
        </w:rPr>
      </w:pPr>
    </w:p>
    <w:p w14:paraId="214D3F15" w14:textId="7E3B9043" w:rsidR="00760974" w:rsidRDefault="00760974" w:rsidP="00760974">
      <w:pPr>
        <w:tabs>
          <w:tab w:val="left" w:pos="10390"/>
        </w:tabs>
        <w:spacing w:before="66"/>
        <w:ind w:left="1000"/>
        <w:rPr>
          <w:b/>
          <w:sz w:val="28"/>
          <w:u w:val="single"/>
        </w:rPr>
      </w:pPr>
    </w:p>
    <w:p w14:paraId="2B79BEE1" w14:textId="1555ED61" w:rsidR="00760974" w:rsidRDefault="00760974" w:rsidP="00760974">
      <w:pPr>
        <w:tabs>
          <w:tab w:val="left" w:pos="10390"/>
        </w:tabs>
        <w:spacing w:before="66"/>
        <w:ind w:left="1000"/>
        <w:rPr>
          <w:b/>
          <w:sz w:val="28"/>
          <w:u w:val="single"/>
        </w:rPr>
      </w:pPr>
    </w:p>
    <w:p w14:paraId="789C84B1" w14:textId="6C26ECBD" w:rsidR="00760974" w:rsidRDefault="00760974" w:rsidP="00760974">
      <w:pPr>
        <w:tabs>
          <w:tab w:val="left" w:pos="10390"/>
        </w:tabs>
        <w:spacing w:before="66"/>
        <w:ind w:left="1000"/>
        <w:rPr>
          <w:b/>
          <w:sz w:val="28"/>
          <w:u w:val="single"/>
        </w:rPr>
      </w:pPr>
    </w:p>
    <w:p w14:paraId="279B7B08" w14:textId="575E4CD4" w:rsidR="00760974" w:rsidRDefault="00760974" w:rsidP="00760974">
      <w:pPr>
        <w:tabs>
          <w:tab w:val="left" w:pos="10390"/>
        </w:tabs>
        <w:spacing w:before="66"/>
        <w:ind w:left="1000"/>
        <w:rPr>
          <w:b/>
          <w:sz w:val="28"/>
          <w:u w:val="single"/>
        </w:rPr>
      </w:pPr>
      <w:r>
        <w:rPr>
          <w:b/>
          <w:noProof/>
          <w:sz w:val="26"/>
          <w:szCs w:val="26"/>
        </w:rPr>
        <mc:AlternateContent>
          <mc:Choice Requires="wps">
            <w:drawing>
              <wp:anchor distT="0" distB="0" distL="114300" distR="114300" simplePos="0" relativeHeight="251750400" behindDoc="0" locked="0" layoutInCell="1" allowOverlap="1" wp14:anchorId="1FBC2DB7" wp14:editId="0472D272">
                <wp:simplePos x="0" y="0"/>
                <wp:positionH relativeFrom="margin">
                  <wp:posOffset>6350</wp:posOffset>
                </wp:positionH>
                <wp:positionV relativeFrom="paragraph">
                  <wp:posOffset>25009</wp:posOffset>
                </wp:positionV>
                <wp:extent cx="5382317" cy="2247900"/>
                <wp:effectExtent l="0" t="0" r="27940" b="19050"/>
                <wp:wrapNone/>
                <wp:docPr id="2579" name="Text Box 2579"/>
                <wp:cNvGraphicFramePr/>
                <a:graphic xmlns:a="http://schemas.openxmlformats.org/drawingml/2006/main">
                  <a:graphicData uri="http://schemas.microsoft.com/office/word/2010/wordprocessingShape">
                    <wps:wsp>
                      <wps:cNvSpPr txBox="1"/>
                      <wps:spPr>
                        <a:xfrm>
                          <a:off x="0" y="0"/>
                          <a:ext cx="5382317" cy="2247900"/>
                        </a:xfrm>
                        <a:prstGeom prst="rect">
                          <a:avLst/>
                        </a:prstGeom>
                        <a:solidFill>
                          <a:schemeClr val="lt1"/>
                        </a:solidFill>
                        <a:ln w="6350">
                          <a:solidFill>
                            <a:prstClr val="black"/>
                          </a:solidFill>
                        </a:ln>
                      </wps:spPr>
                      <wps:txbx>
                        <w:txbxContent>
                          <w:p w14:paraId="14FD1F29" w14:textId="77777777" w:rsidR="00760974" w:rsidRDefault="00760974" w:rsidP="00760974">
                            <w:pPr>
                              <w:pStyle w:val="Heading2"/>
                            </w:pPr>
                            <w:r>
                              <w:t xml:space="preserve">  </w:t>
                            </w:r>
                            <w:bookmarkStart w:id="50" w:name="_Toc156780970"/>
                            <w:r>
                              <w:t>Veranda</w:t>
                            </w:r>
                            <w:bookmarkEnd w:id="50"/>
                          </w:p>
                          <w:p w14:paraId="4DA11616" w14:textId="77777777" w:rsidR="00760974" w:rsidRPr="0060194C" w:rsidRDefault="00760974" w:rsidP="00760974">
                            <w:pPr>
                              <w:pStyle w:val="PhDNormal"/>
                            </w:pPr>
                            <w:r w:rsidRPr="0060194C">
                              <w:t xml:space="preserve">Area=27.6 </w:t>
                            </w:r>
                            <w:proofErr w:type="spellStart"/>
                            <w:r w:rsidRPr="0060194C">
                              <w:t>sqft</w:t>
                            </w:r>
                            <w:proofErr w:type="spellEnd"/>
                            <w:r w:rsidRPr="0060194C">
                              <w:t xml:space="preserve"> = 2.56 m2 </w:t>
                            </w:r>
                          </w:p>
                          <w:p w14:paraId="37D91F4D" w14:textId="77777777" w:rsidR="00760974" w:rsidRPr="0060194C" w:rsidRDefault="00760974" w:rsidP="00760974">
                            <w:pPr>
                              <w:pStyle w:val="PhDNormal"/>
                            </w:pPr>
                            <w:r w:rsidRPr="0060194C">
                              <w:t>E=100 lumen/m2</w:t>
                            </w:r>
                          </w:p>
                          <w:p w14:paraId="1F928BEA" w14:textId="77777777" w:rsidR="00760974" w:rsidRPr="0060194C" w:rsidRDefault="00760974" w:rsidP="00760974">
                            <w:pPr>
                              <w:pStyle w:val="PhDNormal"/>
                            </w:pPr>
                            <w:r w:rsidRPr="0060194C">
                              <w:t>Flux=700 lumen</w:t>
                            </w:r>
                          </w:p>
                          <w:p w14:paraId="540E59A9" w14:textId="77777777" w:rsidR="00760974" w:rsidRPr="0060194C" w:rsidRDefault="00760974" w:rsidP="00760974">
                            <w:pPr>
                              <w:pStyle w:val="PhDNormal"/>
                            </w:pPr>
                            <w:r w:rsidRPr="0060194C">
                              <w:t>Number of lights= 0.36</w:t>
                            </w:r>
                          </w:p>
                          <w:p w14:paraId="45929770" w14:textId="77777777" w:rsidR="00760974" w:rsidRPr="0060194C" w:rsidRDefault="00760974" w:rsidP="00760974">
                            <w:pPr>
                              <w:pStyle w:val="PhDNormal"/>
                              <w:rPr>
                                <w:b/>
                                <w:bCs/>
                              </w:rPr>
                            </w:pPr>
                            <w:r w:rsidRPr="0060194C">
                              <w:rPr>
                                <w:b/>
                                <w:bCs/>
                              </w:rPr>
                              <w:t xml:space="preserve">1 Ceiling light </w:t>
                            </w:r>
                          </w:p>
                          <w:p w14:paraId="23C884DF" w14:textId="77777777" w:rsidR="00760974" w:rsidRDefault="00760974" w:rsidP="00760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C2DB7" id="Text Box 2579" o:spid="_x0000_s1031" type="#_x0000_t202" style="position:absolute;left:0;text-align:left;margin-left:.5pt;margin-top:1.95pt;width:423.8pt;height:17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" fillcolor="white [3201]" strokeweight=".5pt">
                <v:textbox>
                  <w:txbxContent>
                    <w:p w14:paraId="14FD1F29" w14:textId="77777777" w:rsidR="00760974" w:rsidRDefault="00760974" w:rsidP="00760974">
                      <w:pPr>
                        <w:pStyle w:val="Heading2"/>
                      </w:pPr>
                      <w:r>
                        <w:t xml:space="preserve">  </w:t>
                      </w:r>
                      <w:bookmarkStart w:id="51" w:name="_Toc156780970"/>
                      <w:r>
                        <w:t>Veranda</w:t>
                      </w:r>
                      <w:bookmarkEnd w:id="51"/>
                    </w:p>
                    <w:p w14:paraId="4DA11616" w14:textId="77777777" w:rsidR="00760974" w:rsidRPr="0060194C" w:rsidRDefault="00760974" w:rsidP="00760974">
                      <w:pPr>
                        <w:pStyle w:val="PhDNormal"/>
                      </w:pPr>
                      <w:r w:rsidRPr="0060194C">
                        <w:t xml:space="preserve">Area=27.6 </w:t>
                      </w:r>
                      <w:proofErr w:type="spellStart"/>
                      <w:r w:rsidRPr="0060194C">
                        <w:t>sqft</w:t>
                      </w:r>
                      <w:proofErr w:type="spellEnd"/>
                      <w:r w:rsidRPr="0060194C">
                        <w:t xml:space="preserve"> = 2.56 m2 </w:t>
                      </w:r>
                    </w:p>
                    <w:p w14:paraId="37D91F4D" w14:textId="77777777" w:rsidR="00760974" w:rsidRPr="0060194C" w:rsidRDefault="00760974" w:rsidP="00760974">
                      <w:pPr>
                        <w:pStyle w:val="PhDNormal"/>
                      </w:pPr>
                      <w:r w:rsidRPr="0060194C">
                        <w:t>E=100 lumen/m2</w:t>
                      </w:r>
                    </w:p>
                    <w:p w14:paraId="1F928BEA" w14:textId="77777777" w:rsidR="00760974" w:rsidRPr="0060194C" w:rsidRDefault="00760974" w:rsidP="00760974">
                      <w:pPr>
                        <w:pStyle w:val="PhDNormal"/>
                      </w:pPr>
                      <w:r w:rsidRPr="0060194C">
                        <w:t>Flux=700 lumen</w:t>
                      </w:r>
                    </w:p>
                    <w:p w14:paraId="540E59A9" w14:textId="77777777" w:rsidR="00760974" w:rsidRPr="0060194C" w:rsidRDefault="00760974" w:rsidP="00760974">
                      <w:pPr>
                        <w:pStyle w:val="PhDNormal"/>
                      </w:pPr>
                      <w:r w:rsidRPr="0060194C">
                        <w:t>Number of lights= 0.36</w:t>
                      </w:r>
                    </w:p>
                    <w:p w14:paraId="45929770" w14:textId="77777777" w:rsidR="00760974" w:rsidRPr="0060194C" w:rsidRDefault="00760974" w:rsidP="00760974">
                      <w:pPr>
                        <w:pStyle w:val="PhDNormal"/>
                        <w:rPr>
                          <w:b/>
                          <w:bCs/>
                        </w:rPr>
                      </w:pPr>
                      <w:r w:rsidRPr="0060194C">
                        <w:rPr>
                          <w:b/>
                          <w:bCs/>
                        </w:rPr>
                        <w:t xml:space="preserve">1 Ceiling light </w:t>
                      </w:r>
                    </w:p>
                    <w:p w14:paraId="23C884DF" w14:textId="77777777" w:rsidR="00760974" w:rsidRDefault="00760974" w:rsidP="00760974"/>
                  </w:txbxContent>
                </v:textbox>
                <w10:wrap anchorx="margin"/>
              </v:shape>
            </w:pict>
          </mc:Fallback>
        </mc:AlternateContent>
      </w:r>
    </w:p>
    <w:p w14:paraId="12CB97C8" w14:textId="538C1F23" w:rsidR="00760974" w:rsidRDefault="00760974" w:rsidP="00760974">
      <w:pPr>
        <w:tabs>
          <w:tab w:val="left" w:pos="10390"/>
        </w:tabs>
        <w:spacing w:before="66"/>
        <w:ind w:left="1000"/>
        <w:rPr>
          <w:b/>
          <w:sz w:val="28"/>
          <w:u w:val="single"/>
        </w:rPr>
      </w:pPr>
    </w:p>
    <w:p w14:paraId="278A9E23" w14:textId="404155A5" w:rsidR="00760974" w:rsidRDefault="00760974" w:rsidP="00760974">
      <w:pPr>
        <w:tabs>
          <w:tab w:val="left" w:pos="10390"/>
        </w:tabs>
        <w:spacing w:before="66"/>
        <w:ind w:left="1000"/>
        <w:rPr>
          <w:b/>
          <w:sz w:val="28"/>
          <w:u w:val="single"/>
        </w:rPr>
      </w:pPr>
    </w:p>
    <w:p w14:paraId="0BE16D53" w14:textId="5209C95A" w:rsidR="00760974" w:rsidRDefault="00760974" w:rsidP="00760974">
      <w:pPr>
        <w:tabs>
          <w:tab w:val="left" w:pos="10390"/>
        </w:tabs>
        <w:spacing w:before="66"/>
        <w:ind w:left="1000"/>
        <w:rPr>
          <w:b/>
          <w:sz w:val="28"/>
          <w:u w:val="single"/>
        </w:rPr>
      </w:pPr>
    </w:p>
    <w:p w14:paraId="622BBD00" w14:textId="1C927DAB" w:rsidR="00760974" w:rsidRDefault="00760974" w:rsidP="00760974">
      <w:pPr>
        <w:tabs>
          <w:tab w:val="left" w:pos="10390"/>
        </w:tabs>
        <w:spacing w:before="66"/>
        <w:ind w:left="1000"/>
        <w:rPr>
          <w:b/>
          <w:sz w:val="28"/>
          <w:u w:val="single"/>
        </w:rPr>
      </w:pPr>
    </w:p>
    <w:p w14:paraId="42FE9D83" w14:textId="78FD5F33" w:rsidR="00760974" w:rsidRDefault="00760974" w:rsidP="00760974">
      <w:pPr>
        <w:tabs>
          <w:tab w:val="left" w:pos="10390"/>
        </w:tabs>
        <w:spacing w:before="66"/>
        <w:ind w:left="1000"/>
        <w:rPr>
          <w:b/>
          <w:sz w:val="28"/>
          <w:u w:val="single"/>
        </w:rPr>
      </w:pPr>
    </w:p>
    <w:p w14:paraId="3CED95BD" w14:textId="1156B44C" w:rsidR="00760974" w:rsidRDefault="00760974" w:rsidP="00760974">
      <w:pPr>
        <w:tabs>
          <w:tab w:val="left" w:pos="10390"/>
        </w:tabs>
        <w:spacing w:before="66"/>
        <w:ind w:left="1000"/>
        <w:rPr>
          <w:b/>
          <w:sz w:val="28"/>
          <w:u w:val="single"/>
        </w:rPr>
      </w:pPr>
    </w:p>
    <w:p w14:paraId="019643C3" w14:textId="36A03AFE" w:rsidR="00760974" w:rsidRDefault="00760974" w:rsidP="00760974">
      <w:pPr>
        <w:tabs>
          <w:tab w:val="left" w:pos="10390"/>
        </w:tabs>
        <w:spacing w:before="66"/>
        <w:ind w:left="1000"/>
        <w:rPr>
          <w:b/>
          <w:sz w:val="28"/>
          <w:u w:val="single"/>
        </w:rPr>
      </w:pPr>
    </w:p>
    <w:p w14:paraId="7E68105A" w14:textId="646126D6" w:rsidR="00760974" w:rsidRDefault="00760974" w:rsidP="00760974">
      <w:pPr>
        <w:tabs>
          <w:tab w:val="left" w:pos="10390"/>
        </w:tabs>
        <w:spacing w:before="66"/>
        <w:ind w:left="1000"/>
        <w:rPr>
          <w:b/>
          <w:sz w:val="28"/>
          <w:u w:val="single"/>
        </w:rPr>
      </w:pPr>
    </w:p>
    <w:p w14:paraId="0A38BB49" w14:textId="5B2AE35A" w:rsidR="005261A5" w:rsidRDefault="005261A5" w:rsidP="00760974">
      <w:pPr>
        <w:tabs>
          <w:tab w:val="left" w:pos="10390"/>
        </w:tabs>
        <w:spacing w:before="66"/>
        <w:ind w:left="1000"/>
        <w:rPr>
          <w:b/>
          <w:sz w:val="28"/>
          <w:u w:val="single"/>
        </w:rPr>
      </w:pPr>
    </w:p>
    <w:p w14:paraId="642A6012" w14:textId="4DF46C27" w:rsidR="005261A5" w:rsidRDefault="005261A5" w:rsidP="00760974">
      <w:pPr>
        <w:tabs>
          <w:tab w:val="left" w:pos="10390"/>
        </w:tabs>
        <w:spacing w:before="66"/>
        <w:ind w:left="1000"/>
        <w:rPr>
          <w:b/>
          <w:sz w:val="28"/>
          <w:u w:val="single"/>
        </w:rPr>
      </w:pPr>
    </w:p>
    <w:p w14:paraId="72FB689D" w14:textId="77777777" w:rsidR="005261A5" w:rsidRDefault="005261A5" w:rsidP="00760974">
      <w:pPr>
        <w:tabs>
          <w:tab w:val="left" w:pos="10390"/>
        </w:tabs>
        <w:spacing w:before="66"/>
        <w:ind w:left="1000"/>
        <w:rPr>
          <w:b/>
          <w:sz w:val="28"/>
          <w:u w:val="single"/>
        </w:rPr>
      </w:pPr>
    </w:p>
    <w:p w14:paraId="5D416380" w14:textId="77777777" w:rsidR="005261A5" w:rsidRDefault="005261A5" w:rsidP="00760974">
      <w:pPr>
        <w:tabs>
          <w:tab w:val="left" w:pos="10390"/>
        </w:tabs>
        <w:spacing w:before="66"/>
        <w:ind w:left="1000"/>
        <w:rPr>
          <w:b/>
          <w:sz w:val="28"/>
          <w:u w:val="single"/>
        </w:rPr>
      </w:pPr>
    </w:p>
    <w:p w14:paraId="15657B3C" w14:textId="77777777" w:rsidR="005261A5" w:rsidRDefault="005261A5" w:rsidP="00760974">
      <w:pPr>
        <w:tabs>
          <w:tab w:val="left" w:pos="10390"/>
        </w:tabs>
        <w:spacing w:before="66"/>
        <w:ind w:left="1000"/>
        <w:rPr>
          <w:b/>
          <w:sz w:val="28"/>
          <w:u w:val="single"/>
        </w:rPr>
      </w:pPr>
    </w:p>
    <w:p w14:paraId="27061740" w14:textId="77777777" w:rsidR="005261A5" w:rsidRDefault="005261A5" w:rsidP="00760974">
      <w:pPr>
        <w:tabs>
          <w:tab w:val="left" w:pos="10390"/>
        </w:tabs>
        <w:spacing w:before="66"/>
        <w:ind w:left="1000"/>
        <w:rPr>
          <w:b/>
          <w:sz w:val="28"/>
          <w:u w:val="single"/>
        </w:rPr>
      </w:pPr>
    </w:p>
    <w:p w14:paraId="115BF011" w14:textId="77777777" w:rsidR="005261A5" w:rsidRDefault="005261A5" w:rsidP="00760974">
      <w:pPr>
        <w:tabs>
          <w:tab w:val="left" w:pos="10390"/>
        </w:tabs>
        <w:spacing w:before="66"/>
        <w:ind w:left="1000"/>
        <w:rPr>
          <w:b/>
          <w:sz w:val="28"/>
          <w:u w:val="single"/>
        </w:rPr>
      </w:pPr>
    </w:p>
    <w:p w14:paraId="462F56E8" w14:textId="77777777" w:rsidR="005261A5" w:rsidRDefault="005261A5" w:rsidP="00760974">
      <w:pPr>
        <w:tabs>
          <w:tab w:val="left" w:pos="10390"/>
        </w:tabs>
        <w:spacing w:before="66"/>
        <w:ind w:left="1000"/>
        <w:rPr>
          <w:b/>
          <w:sz w:val="28"/>
          <w:u w:val="single"/>
        </w:rPr>
      </w:pPr>
    </w:p>
    <w:p w14:paraId="51857F2C" w14:textId="6F6C42D0" w:rsidR="005261A5" w:rsidRDefault="005261A5" w:rsidP="005261A5">
      <w:pPr>
        <w:rPr>
          <w:b/>
          <w:bCs/>
          <w:u w:val="single"/>
        </w:rPr>
      </w:pPr>
      <w:r w:rsidRPr="005261A5">
        <w:rPr>
          <w:b/>
          <w:bCs/>
          <w:u w:val="single"/>
        </w:rPr>
        <w:lastRenderedPageBreak/>
        <w:t>For First Floor:</w:t>
      </w:r>
    </w:p>
    <w:p w14:paraId="0AFD968F" w14:textId="357EDB93" w:rsidR="00277F6D" w:rsidRDefault="00277F6D" w:rsidP="005261A5">
      <w:pPr>
        <w:rPr>
          <w:b/>
          <w:bCs/>
          <w:u w:val="single"/>
        </w:rPr>
      </w:pPr>
      <w:r>
        <w:rPr>
          <w:b/>
          <w:noProof/>
          <w:sz w:val="26"/>
          <w:szCs w:val="26"/>
        </w:rPr>
        <mc:AlternateContent>
          <mc:Choice Requires="wps">
            <w:drawing>
              <wp:anchor distT="0" distB="0" distL="114300" distR="114300" simplePos="0" relativeHeight="251760640" behindDoc="0" locked="0" layoutInCell="1" allowOverlap="1" wp14:anchorId="0AA480EC" wp14:editId="3DB2040D">
                <wp:simplePos x="0" y="0"/>
                <wp:positionH relativeFrom="margin">
                  <wp:posOffset>-93199</wp:posOffset>
                </wp:positionH>
                <wp:positionV relativeFrom="paragraph">
                  <wp:posOffset>158603</wp:posOffset>
                </wp:positionV>
                <wp:extent cx="5389418" cy="2247900"/>
                <wp:effectExtent l="0" t="0" r="20955" b="19050"/>
                <wp:wrapNone/>
                <wp:docPr id="416807222" name="Text Box 416807222"/>
                <wp:cNvGraphicFramePr/>
                <a:graphic xmlns:a="http://schemas.openxmlformats.org/drawingml/2006/main">
                  <a:graphicData uri="http://schemas.microsoft.com/office/word/2010/wordprocessingShape">
                    <wps:wsp>
                      <wps:cNvSpPr txBox="1"/>
                      <wps:spPr>
                        <a:xfrm>
                          <a:off x="0" y="0"/>
                          <a:ext cx="5389418" cy="2247900"/>
                        </a:xfrm>
                        <a:prstGeom prst="rect">
                          <a:avLst/>
                        </a:prstGeom>
                        <a:solidFill>
                          <a:schemeClr val="lt1"/>
                        </a:solidFill>
                        <a:ln w="6350">
                          <a:solidFill>
                            <a:prstClr val="black"/>
                          </a:solidFill>
                        </a:ln>
                      </wps:spPr>
                      <wps:txbx>
                        <w:txbxContent>
                          <w:p w14:paraId="41F91AB7" w14:textId="77777777" w:rsidR="00277F6D" w:rsidRDefault="00277F6D" w:rsidP="00277F6D">
                            <w:pPr>
                              <w:pStyle w:val="Heading2"/>
                              <w:numPr>
                                <w:ilvl w:val="0"/>
                                <w:numId w:val="19"/>
                              </w:numPr>
                            </w:pPr>
                            <w:r>
                              <w:t>Living Room</w:t>
                            </w:r>
                          </w:p>
                          <w:p w14:paraId="0C82BB05" w14:textId="77777777" w:rsidR="00277F6D" w:rsidRPr="0060194C" w:rsidRDefault="00277F6D" w:rsidP="00277F6D">
                            <w:pPr>
                              <w:pStyle w:val="PhDNormal"/>
                            </w:pPr>
                            <w:r w:rsidRPr="0060194C">
                              <w:t xml:space="preserve">Area=218.46 </w:t>
                            </w:r>
                            <w:proofErr w:type="spellStart"/>
                            <w:r w:rsidRPr="0060194C">
                              <w:t>sqft</w:t>
                            </w:r>
                            <w:proofErr w:type="spellEnd"/>
                            <w:r w:rsidRPr="0060194C">
                              <w:t xml:space="preserve"> = 20.29 m</w:t>
                            </w:r>
                            <w:r w:rsidRPr="008A06E3">
                              <w:rPr>
                                <w:vertAlign w:val="superscript"/>
                              </w:rPr>
                              <w:t>2</w:t>
                            </w:r>
                            <w:r w:rsidRPr="0060194C">
                              <w:t xml:space="preserve"> </w:t>
                            </w:r>
                          </w:p>
                          <w:p w14:paraId="0E4D6ECF" w14:textId="77777777" w:rsidR="00277F6D" w:rsidRPr="0060194C" w:rsidRDefault="00277F6D" w:rsidP="00277F6D">
                            <w:pPr>
                              <w:pStyle w:val="PhDNormal"/>
                            </w:pPr>
                            <w:r w:rsidRPr="0060194C">
                              <w:t>E=100 lumen/m</w:t>
                            </w:r>
                            <w:r w:rsidRPr="008A06E3">
                              <w:rPr>
                                <w:vertAlign w:val="superscript"/>
                              </w:rPr>
                              <w:t>2</w:t>
                            </w:r>
                          </w:p>
                          <w:p w14:paraId="4BA0B352" w14:textId="77777777" w:rsidR="00277F6D" w:rsidRPr="0060194C" w:rsidRDefault="00277F6D" w:rsidP="00277F6D">
                            <w:pPr>
                              <w:pStyle w:val="PhDNormal"/>
                            </w:pPr>
                            <w:r w:rsidRPr="0060194C">
                              <w:t>Flux=700 lumen</w:t>
                            </w:r>
                          </w:p>
                          <w:p w14:paraId="6F0C2C80" w14:textId="77777777" w:rsidR="00277F6D" w:rsidRPr="0060194C" w:rsidRDefault="00277F6D" w:rsidP="00277F6D">
                            <w:pPr>
                              <w:pStyle w:val="PhDNormal"/>
                            </w:pPr>
                            <w:r w:rsidRPr="0060194C">
                              <w:t>Number of lights= 2.89</w:t>
                            </w:r>
                          </w:p>
                          <w:p w14:paraId="411410ED" w14:textId="77777777" w:rsidR="00277F6D" w:rsidRPr="0060194C" w:rsidRDefault="00277F6D" w:rsidP="00277F6D">
                            <w:pPr>
                              <w:pStyle w:val="PhDNormal"/>
                              <w:rPr>
                                <w:b/>
                                <w:bCs/>
                              </w:rPr>
                            </w:pPr>
                            <w:r w:rsidRPr="0060194C">
                              <w:rPr>
                                <w:b/>
                                <w:bCs/>
                              </w:rPr>
                              <w:t xml:space="preserve">2 tube light </w:t>
                            </w:r>
                          </w:p>
                          <w:p w14:paraId="39DA39A0" w14:textId="77777777" w:rsidR="00277F6D" w:rsidRDefault="00277F6D" w:rsidP="00277F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480EC" id="Text Box 416807222" o:spid="_x0000_s1032" type="#_x0000_t202" style="position:absolute;margin-left:-7.35pt;margin-top:12.5pt;width:424.35pt;height:177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" fillcolor="white [3201]" strokeweight=".5pt">
                <v:textbox>
                  <w:txbxContent>
                    <w:p w14:paraId="41F91AB7" w14:textId="77777777" w:rsidR="00277F6D" w:rsidRDefault="00277F6D" w:rsidP="00277F6D">
                      <w:pPr>
                        <w:pStyle w:val="Heading2"/>
                        <w:numPr>
                          <w:ilvl w:val="0"/>
                          <w:numId w:val="19"/>
                        </w:numPr>
                      </w:pPr>
                      <w:r>
                        <w:t>Living Room</w:t>
                      </w:r>
                    </w:p>
                    <w:p w14:paraId="0C82BB05" w14:textId="77777777" w:rsidR="00277F6D" w:rsidRPr="0060194C" w:rsidRDefault="00277F6D" w:rsidP="00277F6D">
                      <w:pPr>
                        <w:pStyle w:val="PhDNormal"/>
                      </w:pPr>
                      <w:r w:rsidRPr="0060194C">
                        <w:t xml:space="preserve">Area=218.46 </w:t>
                      </w:r>
                      <w:proofErr w:type="spellStart"/>
                      <w:r w:rsidRPr="0060194C">
                        <w:t>sqft</w:t>
                      </w:r>
                      <w:proofErr w:type="spellEnd"/>
                      <w:r w:rsidRPr="0060194C">
                        <w:t xml:space="preserve"> = 20.29 m</w:t>
                      </w:r>
                      <w:r w:rsidRPr="008A06E3">
                        <w:rPr>
                          <w:vertAlign w:val="superscript"/>
                        </w:rPr>
                        <w:t>2</w:t>
                      </w:r>
                      <w:r w:rsidRPr="0060194C">
                        <w:t xml:space="preserve"> </w:t>
                      </w:r>
                    </w:p>
                    <w:p w14:paraId="0E4D6ECF" w14:textId="77777777" w:rsidR="00277F6D" w:rsidRPr="0060194C" w:rsidRDefault="00277F6D" w:rsidP="00277F6D">
                      <w:pPr>
                        <w:pStyle w:val="PhDNormal"/>
                      </w:pPr>
                      <w:r w:rsidRPr="0060194C">
                        <w:t>E=100 lumen/m</w:t>
                      </w:r>
                      <w:r w:rsidRPr="008A06E3">
                        <w:rPr>
                          <w:vertAlign w:val="superscript"/>
                        </w:rPr>
                        <w:t>2</w:t>
                      </w:r>
                    </w:p>
                    <w:p w14:paraId="4BA0B352" w14:textId="77777777" w:rsidR="00277F6D" w:rsidRPr="0060194C" w:rsidRDefault="00277F6D" w:rsidP="00277F6D">
                      <w:pPr>
                        <w:pStyle w:val="PhDNormal"/>
                      </w:pPr>
                      <w:r w:rsidRPr="0060194C">
                        <w:t>Flux=700 lumen</w:t>
                      </w:r>
                    </w:p>
                    <w:p w14:paraId="6F0C2C80" w14:textId="77777777" w:rsidR="00277F6D" w:rsidRPr="0060194C" w:rsidRDefault="00277F6D" w:rsidP="00277F6D">
                      <w:pPr>
                        <w:pStyle w:val="PhDNormal"/>
                      </w:pPr>
                      <w:r w:rsidRPr="0060194C">
                        <w:t>Number of lights= 2.89</w:t>
                      </w:r>
                    </w:p>
                    <w:p w14:paraId="411410ED" w14:textId="77777777" w:rsidR="00277F6D" w:rsidRPr="0060194C" w:rsidRDefault="00277F6D" w:rsidP="00277F6D">
                      <w:pPr>
                        <w:pStyle w:val="PhDNormal"/>
                        <w:rPr>
                          <w:b/>
                          <w:bCs/>
                        </w:rPr>
                      </w:pPr>
                      <w:r w:rsidRPr="0060194C">
                        <w:rPr>
                          <w:b/>
                          <w:bCs/>
                        </w:rPr>
                        <w:t xml:space="preserve">2 tube light </w:t>
                      </w:r>
                    </w:p>
                    <w:p w14:paraId="39DA39A0" w14:textId="77777777" w:rsidR="00277F6D" w:rsidRDefault="00277F6D" w:rsidP="00277F6D"/>
                  </w:txbxContent>
                </v:textbox>
                <w10:wrap anchorx="margin"/>
              </v:shape>
            </w:pict>
          </mc:Fallback>
        </mc:AlternateContent>
      </w:r>
    </w:p>
    <w:p w14:paraId="4CA06EFB" w14:textId="46332FA0" w:rsidR="00277F6D" w:rsidRDefault="00277F6D" w:rsidP="005261A5">
      <w:pPr>
        <w:rPr>
          <w:b/>
          <w:bCs/>
          <w:u w:val="single"/>
        </w:rPr>
      </w:pPr>
    </w:p>
    <w:p w14:paraId="29139B84" w14:textId="449A9F1C" w:rsidR="00277F6D" w:rsidRDefault="00277F6D" w:rsidP="005261A5">
      <w:pPr>
        <w:rPr>
          <w:b/>
          <w:bCs/>
          <w:u w:val="single"/>
        </w:rPr>
      </w:pPr>
    </w:p>
    <w:p w14:paraId="2883BE2D" w14:textId="499A28FA" w:rsidR="00277F6D" w:rsidRDefault="00277F6D" w:rsidP="005261A5">
      <w:pPr>
        <w:rPr>
          <w:b/>
          <w:bCs/>
          <w:u w:val="single"/>
        </w:rPr>
      </w:pPr>
    </w:p>
    <w:p w14:paraId="2B874AFF" w14:textId="77777777" w:rsidR="00277F6D" w:rsidRDefault="00277F6D" w:rsidP="005261A5">
      <w:pPr>
        <w:rPr>
          <w:b/>
          <w:bCs/>
          <w:u w:val="single"/>
        </w:rPr>
      </w:pPr>
    </w:p>
    <w:p w14:paraId="73A46080" w14:textId="06603FDE" w:rsidR="00277F6D" w:rsidRDefault="00277F6D" w:rsidP="005261A5">
      <w:pPr>
        <w:rPr>
          <w:b/>
          <w:bCs/>
          <w:u w:val="single"/>
        </w:rPr>
      </w:pPr>
    </w:p>
    <w:p w14:paraId="5B3B3659" w14:textId="774510E3" w:rsidR="00277F6D" w:rsidRDefault="00277F6D" w:rsidP="005261A5">
      <w:pPr>
        <w:rPr>
          <w:b/>
          <w:bCs/>
          <w:u w:val="single"/>
        </w:rPr>
      </w:pPr>
    </w:p>
    <w:p w14:paraId="78FB40B0" w14:textId="1AFB8BD5" w:rsidR="00277F6D" w:rsidRDefault="00277F6D" w:rsidP="005261A5">
      <w:pPr>
        <w:rPr>
          <w:b/>
          <w:bCs/>
          <w:u w:val="single"/>
        </w:rPr>
      </w:pPr>
    </w:p>
    <w:p w14:paraId="0B4520EA" w14:textId="14097342" w:rsidR="00277F6D" w:rsidRDefault="00277F6D" w:rsidP="005261A5">
      <w:pPr>
        <w:rPr>
          <w:b/>
          <w:bCs/>
          <w:u w:val="single"/>
        </w:rPr>
      </w:pPr>
    </w:p>
    <w:p w14:paraId="579F7661" w14:textId="77777777" w:rsidR="00277F6D" w:rsidRDefault="00277F6D" w:rsidP="005261A5">
      <w:pPr>
        <w:rPr>
          <w:b/>
          <w:bCs/>
          <w:u w:val="single"/>
        </w:rPr>
      </w:pPr>
    </w:p>
    <w:p w14:paraId="69A4BE5F" w14:textId="12631F87" w:rsidR="00097CE0" w:rsidRDefault="00097CE0" w:rsidP="00097CE0">
      <w:pPr>
        <w:pStyle w:val="PhDNormal"/>
      </w:pPr>
    </w:p>
    <w:p w14:paraId="2EB31AB4" w14:textId="4E0242F7" w:rsidR="00277F6D" w:rsidRDefault="00277F6D" w:rsidP="00097CE0">
      <w:pPr>
        <w:pStyle w:val="PhDNormal"/>
      </w:pPr>
    </w:p>
    <w:p w14:paraId="2BCDA453" w14:textId="78533317" w:rsidR="00277F6D" w:rsidRDefault="00277F6D" w:rsidP="00097CE0">
      <w:pPr>
        <w:pStyle w:val="PhDNormal"/>
      </w:pPr>
    </w:p>
    <w:p w14:paraId="43BCEDBC" w14:textId="77777777" w:rsidR="00277F6D" w:rsidRPr="00097CE0" w:rsidRDefault="00277F6D" w:rsidP="00097CE0">
      <w:pPr>
        <w:pStyle w:val="PhDNormal"/>
      </w:pPr>
    </w:p>
    <w:p w14:paraId="5D8B5FB9" w14:textId="5E1CDE11" w:rsidR="00097CE0" w:rsidRDefault="005261A5" w:rsidP="00914CA0">
      <w:pPr>
        <w:rPr>
          <w:rFonts w:ascii="Palatino Linotype" w:hAnsi="Palatino Linotype"/>
          <w:szCs w:val="24"/>
        </w:rPr>
      </w:pPr>
      <w:r>
        <w:rPr>
          <w:b/>
          <w:noProof/>
          <w:sz w:val="26"/>
          <w:szCs w:val="26"/>
        </w:rPr>
        <mc:AlternateContent>
          <mc:Choice Requires="wps">
            <w:drawing>
              <wp:anchor distT="0" distB="0" distL="114300" distR="114300" simplePos="0" relativeHeight="251754496" behindDoc="0" locked="0" layoutInCell="1" allowOverlap="1" wp14:anchorId="61036B0F" wp14:editId="7B4F4404">
                <wp:simplePos x="0" y="0"/>
                <wp:positionH relativeFrom="margin">
                  <wp:posOffset>-55343</wp:posOffset>
                </wp:positionH>
                <wp:positionV relativeFrom="paragraph">
                  <wp:posOffset>2633345</wp:posOffset>
                </wp:positionV>
                <wp:extent cx="5389418" cy="2247900"/>
                <wp:effectExtent l="0" t="0" r="20955" b="19050"/>
                <wp:wrapNone/>
                <wp:docPr id="146687973" name="Text Box 146687973"/>
                <wp:cNvGraphicFramePr/>
                <a:graphic xmlns:a="http://schemas.openxmlformats.org/drawingml/2006/main">
                  <a:graphicData uri="http://schemas.microsoft.com/office/word/2010/wordprocessingShape">
                    <wps:wsp>
                      <wps:cNvSpPr txBox="1"/>
                      <wps:spPr>
                        <a:xfrm>
                          <a:off x="0" y="0"/>
                          <a:ext cx="5389418" cy="2247900"/>
                        </a:xfrm>
                        <a:prstGeom prst="rect">
                          <a:avLst/>
                        </a:prstGeom>
                        <a:solidFill>
                          <a:schemeClr val="lt1"/>
                        </a:solidFill>
                        <a:ln w="6350">
                          <a:solidFill>
                            <a:prstClr val="black"/>
                          </a:solidFill>
                        </a:ln>
                      </wps:spPr>
                      <wps:txbx>
                        <w:txbxContent>
                          <w:p w14:paraId="03EA254D" w14:textId="77777777" w:rsidR="005261A5" w:rsidRDefault="005261A5" w:rsidP="005261A5">
                            <w:pPr>
                              <w:pStyle w:val="Heading2"/>
                            </w:pPr>
                            <w:r>
                              <w:t xml:space="preserve"> Toilet</w:t>
                            </w:r>
                          </w:p>
                          <w:p w14:paraId="48A5BAF6" w14:textId="77777777" w:rsidR="005261A5" w:rsidRDefault="005261A5" w:rsidP="005261A5">
                            <w:pPr>
                              <w:pStyle w:val="PhDNormal"/>
                            </w:pPr>
                            <w:r>
                              <w:t>Area=37.08</w:t>
                            </w:r>
                            <w:r>
                              <w:rPr>
                                <w:spacing w:val="-11"/>
                              </w:rPr>
                              <w:t xml:space="preserve"> </w:t>
                            </w:r>
                            <w:proofErr w:type="spellStart"/>
                            <w:r>
                              <w:t>sqft</w:t>
                            </w:r>
                            <w:proofErr w:type="spellEnd"/>
                            <w:r>
                              <w:rPr>
                                <w:spacing w:val="-9"/>
                              </w:rPr>
                              <w:t xml:space="preserve"> </w:t>
                            </w:r>
                            <w:r>
                              <w:t>= 3.44</w:t>
                            </w:r>
                            <w:r>
                              <w:rPr>
                                <w:spacing w:val="-9"/>
                              </w:rPr>
                              <w:t xml:space="preserve"> </w:t>
                            </w:r>
                            <w:r>
                              <w:t>m</w:t>
                            </w:r>
                            <w:r>
                              <w:rPr>
                                <w:vertAlign w:val="superscript"/>
                              </w:rPr>
                              <w:t>2</w:t>
                            </w:r>
                            <w:r>
                              <w:t xml:space="preserve"> </w:t>
                            </w:r>
                          </w:p>
                          <w:p w14:paraId="19024DDB" w14:textId="77777777" w:rsidR="005261A5" w:rsidRDefault="005261A5" w:rsidP="005261A5">
                            <w:pPr>
                              <w:pStyle w:val="PhDNormal"/>
                            </w:pPr>
                            <w:r>
                              <w:t>E=100 lumen/m</w:t>
                            </w:r>
                            <w:r>
                              <w:rPr>
                                <w:vertAlign w:val="superscript"/>
                              </w:rPr>
                              <w:t>2</w:t>
                            </w:r>
                          </w:p>
                          <w:p w14:paraId="08717FE9" w14:textId="77777777" w:rsidR="005261A5" w:rsidRDefault="005261A5" w:rsidP="005261A5">
                            <w:pPr>
                              <w:pStyle w:val="PhDNormal"/>
                            </w:pPr>
                            <w:r>
                              <w:t>Flux=700</w:t>
                            </w:r>
                            <w:r>
                              <w:rPr>
                                <w:spacing w:val="-7"/>
                              </w:rPr>
                              <w:t xml:space="preserve"> </w:t>
                            </w:r>
                            <w:r>
                              <w:t>lumen</w:t>
                            </w:r>
                          </w:p>
                          <w:p w14:paraId="0544CDB6" w14:textId="77777777" w:rsidR="005261A5" w:rsidRDefault="005261A5" w:rsidP="005261A5">
                            <w:pPr>
                              <w:pStyle w:val="PhDNormal"/>
                            </w:pPr>
                            <w:r>
                              <w:t>Number of lights= 0.49</w:t>
                            </w:r>
                          </w:p>
                          <w:p w14:paraId="3B947E35" w14:textId="77777777" w:rsidR="005261A5" w:rsidRDefault="005261A5" w:rsidP="005261A5">
                            <w:pPr>
                              <w:pStyle w:val="PhDNormal"/>
                              <w:rPr>
                                <w:b/>
                                <w:bCs/>
                                <w:spacing w:val="-5"/>
                              </w:rPr>
                            </w:pPr>
                            <w:r w:rsidRPr="0060194C">
                              <w:rPr>
                                <w:b/>
                                <w:bCs/>
                              </w:rPr>
                              <w:t>1</w:t>
                            </w:r>
                            <w:r w:rsidRPr="0060194C">
                              <w:rPr>
                                <w:b/>
                                <w:bCs/>
                                <w:spacing w:val="-7"/>
                              </w:rPr>
                              <w:t xml:space="preserve"> Boundary wall light</w:t>
                            </w:r>
                            <w:r w:rsidRPr="0060194C">
                              <w:rPr>
                                <w:b/>
                                <w:bCs/>
                                <w:spacing w:val="-5"/>
                              </w:rPr>
                              <w:t xml:space="preserve"> </w:t>
                            </w:r>
                          </w:p>
                          <w:p w14:paraId="5097ECE9" w14:textId="77777777" w:rsidR="005261A5" w:rsidRDefault="005261A5" w:rsidP="005261A5">
                            <w:pPr>
                              <w:pStyle w:val="PhDNormal"/>
                              <w:rPr>
                                <w:b/>
                                <w:bCs/>
                                <w:spacing w:val="-5"/>
                              </w:rPr>
                            </w:pPr>
                          </w:p>
                          <w:p w14:paraId="19CD876D" w14:textId="77777777" w:rsidR="005261A5" w:rsidRDefault="005261A5" w:rsidP="005261A5">
                            <w:pPr>
                              <w:pStyle w:val="PhDNormal"/>
                              <w:rPr>
                                <w:b/>
                                <w:bCs/>
                                <w:spacing w:val="-5"/>
                              </w:rPr>
                            </w:pPr>
                          </w:p>
                          <w:p w14:paraId="7BF06F17" w14:textId="77777777" w:rsidR="005261A5" w:rsidRPr="0060194C" w:rsidRDefault="005261A5" w:rsidP="005261A5">
                            <w:pPr>
                              <w:pStyle w:val="PhDNormal"/>
                              <w:rPr>
                                <w:b/>
                                <w:bCs/>
                              </w:rPr>
                            </w:pPr>
                          </w:p>
                          <w:p w14:paraId="4ABA8ED8" w14:textId="77777777" w:rsidR="005261A5" w:rsidRDefault="005261A5" w:rsidP="005261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36B0F" id="Text Box 146687973" o:spid="_x0000_s1033" type="#_x0000_t202" style="position:absolute;margin-left:-4.35pt;margin-top:207.35pt;width:424.35pt;height:177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" fillcolor="white [3201]" strokeweight=".5pt">
                <v:textbox>
                  <w:txbxContent>
                    <w:p w14:paraId="03EA254D" w14:textId="77777777" w:rsidR="005261A5" w:rsidRDefault="005261A5" w:rsidP="005261A5">
                      <w:pPr>
                        <w:pStyle w:val="Heading2"/>
                      </w:pPr>
                      <w:r>
                        <w:t xml:space="preserve"> Toilet</w:t>
                      </w:r>
                    </w:p>
                    <w:p w14:paraId="48A5BAF6" w14:textId="77777777" w:rsidR="005261A5" w:rsidRDefault="005261A5" w:rsidP="005261A5">
                      <w:pPr>
                        <w:pStyle w:val="PhDNormal"/>
                      </w:pPr>
                      <w:r>
                        <w:t>Area=37.08</w:t>
                      </w:r>
                      <w:r>
                        <w:rPr>
                          <w:spacing w:val="-11"/>
                        </w:rPr>
                        <w:t xml:space="preserve"> </w:t>
                      </w:r>
                      <w:proofErr w:type="spellStart"/>
                      <w:r>
                        <w:t>sqft</w:t>
                      </w:r>
                      <w:proofErr w:type="spellEnd"/>
                      <w:r>
                        <w:rPr>
                          <w:spacing w:val="-9"/>
                        </w:rPr>
                        <w:t xml:space="preserve"> </w:t>
                      </w:r>
                      <w:r>
                        <w:t>= 3.44</w:t>
                      </w:r>
                      <w:r>
                        <w:rPr>
                          <w:spacing w:val="-9"/>
                        </w:rPr>
                        <w:t xml:space="preserve"> </w:t>
                      </w:r>
                      <w:r>
                        <w:t>m</w:t>
                      </w:r>
                      <w:r>
                        <w:rPr>
                          <w:vertAlign w:val="superscript"/>
                        </w:rPr>
                        <w:t>2</w:t>
                      </w:r>
                      <w:r>
                        <w:t xml:space="preserve"> </w:t>
                      </w:r>
                    </w:p>
                    <w:p w14:paraId="19024DDB" w14:textId="77777777" w:rsidR="005261A5" w:rsidRDefault="005261A5" w:rsidP="005261A5">
                      <w:pPr>
                        <w:pStyle w:val="PhDNormal"/>
                      </w:pPr>
                      <w:r>
                        <w:t>E=100 lumen/m</w:t>
                      </w:r>
                      <w:r>
                        <w:rPr>
                          <w:vertAlign w:val="superscript"/>
                        </w:rPr>
                        <w:t>2</w:t>
                      </w:r>
                    </w:p>
                    <w:p w14:paraId="08717FE9" w14:textId="77777777" w:rsidR="005261A5" w:rsidRDefault="005261A5" w:rsidP="005261A5">
                      <w:pPr>
                        <w:pStyle w:val="PhDNormal"/>
                      </w:pPr>
                      <w:r>
                        <w:t>Flux=700</w:t>
                      </w:r>
                      <w:r>
                        <w:rPr>
                          <w:spacing w:val="-7"/>
                        </w:rPr>
                        <w:t xml:space="preserve"> </w:t>
                      </w:r>
                      <w:r>
                        <w:t>lumen</w:t>
                      </w:r>
                    </w:p>
                    <w:p w14:paraId="0544CDB6" w14:textId="77777777" w:rsidR="005261A5" w:rsidRDefault="005261A5" w:rsidP="005261A5">
                      <w:pPr>
                        <w:pStyle w:val="PhDNormal"/>
                      </w:pPr>
                      <w:r>
                        <w:t>Number of lights= 0.49</w:t>
                      </w:r>
                    </w:p>
                    <w:p w14:paraId="3B947E35" w14:textId="77777777" w:rsidR="005261A5" w:rsidRDefault="005261A5" w:rsidP="005261A5">
                      <w:pPr>
                        <w:pStyle w:val="PhDNormal"/>
                        <w:rPr>
                          <w:b/>
                          <w:bCs/>
                          <w:spacing w:val="-5"/>
                        </w:rPr>
                      </w:pPr>
                      <w:r w:rsidRPr="0060194C">
                        <w:rPr>
                          <w:b/>
                          <w:bCs/>
                        </w:rPr>
                        <w:t>1</w:t>
                      </w:r>
                      <w:r w:rsidRPr="0060194C">
                        <w:rPr>
                          <w:b/>
                          <w:bCs/>
                          <w:spacing w:val="-7"/>
                        </w:rPr>
                        <w:t xml:space="preserve"> Boundary wall light</w:t>
                      </w:r>
                      <w:r w:rsidRPr="0060194C">
                        <w:rPr>
                          <w:b/>
                          <w:bCs/>
                          <w:spacing w:val="-5"/>
                        </w:rPr>
                        <w:t xml:space="preserve"> </w:t>
                      </w:r>
                    </w:p>
                    <w:p w14:paraId="5097ECE9" w14:textId="77777777" w:rsidR="005261A5" w:rsidRDefault="005261A5" w:rsidP="005261A5">
                      <w:pPr>
                        <w:pStyle w:val="PhDNormal"/>
                        <w:rPr>
                          <w:b/>
                          <w:bCs/>
                          <w:spacing w:val="-5"/>
                        </w:rPr>
                      </w:pPr>
                    </w:p>
                    <w:p w14:paraId="19CD876D" w14:textId="77777777" w:rsidR="005261A5" w:rsidRDefault="005261A5" w:rsidP="005261A5">
                      <w:pPr>
                        <w:pStyle w:val="PhDNormal"/>
                        <w:rPr>
                          <w:b/>
                          <w:bCs/>
                          <w:spacing w:val="-5"/>
                        </w:rPr>
                      </w:pPr>
                    </w:p>
                    <w:p w14:paraId="7BF06F17" w14:textId="77777777" w:rsidR="005261A5" w:rsidRPr="0060194C" w:rsidRDefault="005261A5" w:rsidP="005261A5">
                      <w:pPr>
                        <w:pStyle w:val="PhDNormal"/>
                        <w:rPr>
                          <w:b/>
                          <w:bCs/>
                        </w:rPr>
                      </w:pPr>
                    </w:p>
                    <w:p w14:paraId="4ABA8ED8" w14:textId="77777777" w:rsidR="005261A5" w:rsidRDefault="005261A5" w:rsidP="005261A5"/>
                  </w:txbxContent>
                </v:textbox>
                <w10:wrap anchorx="margin"/>
              </v:shape>
            </w:pict>
          </mc:Fallback>
        </mc:AlternateContent>
      </w:r>
      <w:r w:rsidRPr="00760974">
        <w:rPr>
          <w:b/>
          <w:bCs/>
          <w:noProof/>
          <w:sz w:val="28"/>
          <w:szCs w:val="28"/>
        </w:rPr>
        <mc:AlternateContent>
          <mc:Choice Requires="wps">
            <w:drawing>
              <wp:anchor distT="0" distB="0" distL="114300" distR="114300" simplePos="0" relativeHeight="251752448" behindDoc="0" locked="0" layoutInCell="1" allowOverlap="1" wp14:anchorId="509585CA" wp14:editId="05CD6281">
                <wp:simplePos x="0" y="0"/>
                <wp:positionH relativeFrom="margin">
                  <wp:posOffset>-86507</wp:posOffset>
                </wp:positionH>
                <wp:positionV relativeFrom="paragraph">
                  <wp:posOffset>145757</wp:posOffset>
                </wp:positionV>
                <wp:extent cx="5389245" cy="2247900"/>
                <wp:effectExtent l="0" t="0" r="20955" b="19050"/>
                <wp:wrapNone/>
                <wp:docPr id="1759044891" name="Text Box 1759044891"/>
                <wp:cNvGraphicFramePr/>
                <a:graphic xmlns:a="http://schemas.openxmlformats.org/drawingml/2006/main">
                  <a:graphicData uri="http://schemas.microsoft.com/office/word/2010/wordprocessingShape">
                    <wps:wsp>
                      <wps:cNvSpPr txBox="1"/>
                      <wps:spPr>
                        <a:xfrm>
                          <a:off x="0" y="0"/>
                          <a:ext cx="5389245" cy="2247900"/>
                        </a:xfrm>
                        <a:prstGeom prst="rect">
                          <a:avLst/>
                        </a:prstGeom>
                        <a:solidFill>
                          <a:schemeClr val="lt1"/>
                        </a:solidFill>
                        <a:ln w="6350">
                          <a:solidFill>
                            <a:prstClr val="black"/>
                          </a:solidFill>
                        </a:ln>
                      </wps:spPr>
                      <wps:txbx>
                        <w:txbxContent>
                          <w:p w14:paraId="034C4D25" w14:textId="77777777" w:rsidR="005261A5" w:rsidRDefault="005261A5" w:rsidP="005261A5">
                            <w:pPr>
                              <w:pStyle w:val="Heading2"/>
                            </w:pPr>
                            <w:r>
                              <w:t>Dining</w:t>
                            </w:r>
                          </w:p>
                          <w:p w14:paraId="213826B0" w14:textId="77777777" w:rsidR="005261A5" w:rsidRPr="0060194C" w:rsidRDefault="005261A5" w:rsidP="005261A5">
                            <w:pPr>
                              <w:pStyle w:val="PhDNormal"/>
                            </w:pPr>
                            <w:r w:rsidRPr="0060194C">
                              <w:t>Area=236.89</w:t>
                            </w:r>
                            <w:r w:rsidRPr="0060194C">
                              <w:rPr>
                                <w:spacing w:val="-11"/>
                              </w:rPr>
                              <w:t xml:space="preserve"> </w:t>
                            </w:r>
                            <w:proofErr w:type="spellStart"/>
                            <w:r w:rsidRPr="0060194C">
                              <w:t>sqft</w:t>
                            </w:r>
                            <w:proofErr w:type="spellEnd"/>
                            <w:r w:rsidRPr="0060194C">
                              <w:rPr>
                                <w:spacing w:val="-9"/>
                              </w:rPr>
                              <w:t xml:space="preserve"> </w:t>
                            </w:r>
                            <w:r w:rsidRPr="0060194C">
                              <w:t>= 22</w:t>
                            </w:r>
                            <w:r w:rsidRPr="0060194C">
                              <w:rPr>
                                <w:spacing w:val="-9"/>
                              </w:rPr>
                              <w:t xml:space="preserve"> </w:t>
                            </w:r>
                            <w:r w:rsidRPr="0060194C">
                              <w:t>m</w:t>
                            </w:r>
                            <w:r w:rsidRPr="0060194C">
                              <w:rPr>
                                <w:vertAlign w:val="superscript"/>
                              </w:rPr>
                              <w:t>2</w:t>
                            </w:r>
                            <w:r w:rsidRPr="0060194C">
                              <w:t xml:space="preserve"> </w:t>
                            </w:r>
                          </w:p>
                          <w:p w14:paraId="0230E1CB" w14:textId="77777777" w:rsidR="005261A5" w:rsidRPr="0060194C" w:rsidRDefault="005261A5" w:rsidP="005261A5">
                            <w:pPr>
                              <w:pStyle w:val="PhDNormal"/>
                            </w:pPr>
                            <w:r w:rsidRPr="0060194C">
                              <w:t>E=100 lumen/m</w:t>
                            </w:r>
                            <w:r w:rsidRPr="0060194C">
                              <w:rPr>
                                <w:vertAlign w:val="superscript"/>
                              </w:rPr>
                              <w:t>2</w:t>
                            </w:r>
                          </w:p>
                          <w:p w14:paraId="2852E78A" w14:textId="77777777" w:rsidR="005261A5" w:rsidRPr="0060194C" w:rsidRDefault="005261A5" w:rsidP="005261A5">
                            <w:pPr>
                              <w:pStyle w:val="PhDNormal"/>
                            </w:pPr>
                            <w:r w:rsidRPr="0060194C">
                              <w:t>Flux=700</w:t>
                            </w:r>
                            <w:r w:rsidRPr="0060194C">
                              <w:rPr>
                                <w:spacing w:val="-7"/>
                              </w:rPr>
                              <w:t xml:space="preserve"> </w:t>
                            </w:r>
                            <w:r w:rsidRPr="0060194C">
                              <w:t>lumen</w:t>
                            </w:r>
                          </w:p>
                          <w:p w14:paraId="0F8954DB" w14:textId="77777777" w:rsidR="005261A5" w:rsidRPr="0060194C" w:rsidRDefault="005261A5" w:rsidP="005261A5">
                            <w:pPr>
                              <w:pStyle w:val="PhDNormal"/>
                            </w:pPr>
                            <w:r w:rsidRPr="0060194C">
                              <w:t>Number of lights= 3.14</w:t>
                            </w:r>
                          </w:p>
                          <w:p w14:paraId="2289171F" w14:textId="77777777" w:rsidR="005261A5" w:rsidRPr="0060194C" w:rsidRDefault="005261A5" w:rsidP="005261A5">
                            <w:pPr>
                              <w:pStyle w:val="PhDNormal"/>
                              <w:rPr>
                                <w:b/>
                                <w:bCs/>
                                <w:sz w:val="22"/>
                              </w:rPr>
                            </w:pPr>
                            <w:r>
                              <w:rPr>
                                <w:b/>
                                <w:bCs/>
                              </w:rPr>
                              <w:t>1</w:t>
                            </w:r>
                            <w:r w:rsidRPr="0060194C">
                              <w:rPr>
                                <w:b/>
                                <w:bCs/>
                                <w:spacing w:val="-7"/>
                              </w:rPr>
                              <w:t xml:space="preserve"> </w:t>
                            </w:r>
                            <w:r w:rsidRPr="0060194C">
                              <w:rPr>
                                <w:b/>
                                <w:bCs/>
                              </w:rPr>
                              <w:t>tube</w:t>
                            </w:r>
                            <w:r w:rsidRPr="0060194C">
                              <w:rPr>
                                <w:b/>
                                <w:bCs/>
                                <w:spacing w:val="-5"/>
                              </w:rPr>
                              <w:t xml:space="preserve"> </w:t>
                            </w:r>
                            <w:r w:rsidRPr="0060194C">
                              <w:rPr>
                                <w:b/>
                                <w:bCs/>
                              </w:rPr>
                              <w:t>light</w:t>
                            </w:r>
                            <w:r w:rsidRPr="0060194C">
                              <w:rPr>
                                <w:b/>
                                <w:bCs/>
                                <w:spacing w:val="-5"/>
                              </w:rPr>
                              <w:t xml:space="preserve"> </w:t>
                            </w:r>
                            <w:r w:rsidRPr="0060194C">
                              <w:rPr>
                                <w:b/>
                                <w:bCs/>
                              </w:rPr>
                              <w:t>and</w:t>
                            </w:r>
                            <w:r>
                              <w:rPr>
                                <w:b/>
                                <w:bCs/>
                              </w:rPr>
                              <w:t xml:space="preserve"> </w:t>
                            </w:r>
                            <w:proofErr w:type="gramStart"/>
                            <w:r>
                              <w:rPr>
                                <w:b/>
                                <w:bCs/>
                              </w:rPr>
                              <w:t>2</w:t>
                            </w:r>
                            <w:r w:rsidRPr="0060194C">
                              <w:rPr>
                                <w:b/>
                                <w:bCs/>
                                <w:spacing w:val="-5"/>
                              </w:rPr>
                              <w:t xml:space="preserve"> </w:t>
                            </w:r>
                            <w:r w:rsidRPr="0060194C">
                              <w:rPr>
                                <w:b/>
                                <w:bCs/>
                                <w:spacing w:val="-7"/>
                              </w:rPr>
                              <w:t xml:space="preserve"> </w:t>
                            </w:r>
                            <w:r w:rsidRPr="0060194C">
                              <w:rPr>
                                <w:b/>
                                <w:bCs/>
                              </w:rPr>
                              <w:t>boundary</w:t>
                            </w:r>
                            <w:proofErr w:type="gramEnd"/>
                            <w:r w:rsidRPr="0060194C">
                              <w:rPr>
                                <w:b/>
                                <w:bCs/>
                              </w:rPr>
                              <w:t xml:space="preserve"> wall light</w:t>
                            </w:r>
                            <w:r w:rsidRPr="0060194C">
                              <w:rPr>
                                <w:b/>
                                <w:bCs/>
                                <w:spacing w:val="-5"/>
                              </w:rPr>
                              <w:t xml:space="preserve"> </w:t>
                            </w:r>
                          </w:p>
                          <w:p w14:paraId="0048D7A2" w14:textId="77777777" w:rsidR="005261A5" w:rsidRDefault="005261A5" w:rsidP="005261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585CA" id="Text Box 1759044891" o:spid="_x0000_s1034" type="#_x0000_t202" style="position:absolute;margin-left:-6.8pt;margin-top:11.5pt;width:424.35pt;height:17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" fillcolor="white [3201]" strokeweight=".5pt">
                <v:textbox>
                  <w:txbxContent>
                    <w:p w14:paraId="034C4D25" w14:textId="77777777" w:rsidR="005261A5" w:rsidRDefault="005261A5" w:rsidP="005261A5">
                      <w:pPr>
                        <w:pStyle w:val="Heading2"/>
                      </w:pPr>
                      <w:r>
                        <w:t>Dining</w:t>
                      </w:r>
                    </w:p>
                    <w:p w14:paraId="213826B0" w14:textId="77777777" w:rsidR="005261A5" w:rsidRPr="0060194C" w:rsidRDefault="005261A5" w:rsidP="005261A5">
                      <w:pPr>
                        <w:pStyle w:val="PhDNormal"/>
                      </w:pPr>
                      <w:r w:rsidRPr="0060194C">
                        <w:t>Area=236.89</w:t>
                      </w:r>
                      <w:r w:rsidRPr="0060194C">
                        <w:rPr>
                          <w:spacing w:val="-11"/>
                        </w:rPr>
                        <w:t xml:space="preserve"> </w:t>
                      </w:r>
                      <w:proofErr w:type="spellStart"/>
                      <w:r w:rsidRPr="0060194C">
                        <w:t>sqft</w:t>
                      </w:r>
                      <w:proofErr w:type="spellEnd"/>
                      <w:r w:rsidRPr="0060194C">
                        <w:rPr>
                          <w:spacing w:val="-9"/>
                        </w:rPr>
                        <w:t xml:space="preserve"> </w:t>
                      </w:r>
                      <w:r w:rsidRPr="0060194C">
                        <w:t>= 22</w:t>
                      </w:r>
                      <w:r w:rsidRPr="0060194C">
                        <w:rPr>
                          <w:spacing w:val="-9"/>
                        </w:rPr>
                        <w:t xml:space="preserve"> </w:t>
                      </w:r>
                      <w:r w:rsidRPr="0060194C">
                        <w:t>m</w:t>
                      </w:r>
                      <w:r w:rsidRPr="0060194C">
                        <w:rPr>
                          <w:vertAlign w:val="superscript"/>
                        </w:rPr>
                        <w:t>2</w:t>
                      </w:r>
                      <w:r w:rsidRPr="0060194C">
                        <w:t xml:space="preserve"> </w:t>
                      </w:r>
                    </w:p>
                    <w:p w14:paraId="0230E1CB" w14:textId="77777777" w:rsidR="005261A5" w:rsidRPr="0060194C" w:rsidRDefault="005261A5" w:rsidP="005261A5">
                      <w:pPr>
                        <w:pStyle w:val="PhDNormal"/>
                      </w:pPr>
                      <w:r w:rsidRPr="0060194C">
                        <w:t>E=100 lumen/m</w:t>
                      </w:r>
                      <w:r w:rsidRPr="0060194C">
                        <w:rPr>
                          <w:vertAlign w:val="superscript"/>
                        </w:rPr>
                        <w:t>2</w:t>
                      </w:r>
                    </w:p>
                    <w:p w14:paraId="2852E78A" w14:textId="77777777" w:rsidR="005261A5" w:rsidRPr="0060194C" w:rsidRDefault="005261A5" w:rsidP="005261A5">
                      <w:pPr>
                        <w:pStyle w:val="PhDNormal"/>
                      </w:pPr>
                      <w:r w:rsidRPr="0060194C">
                        <w:t>Flux=700</w:t>
                      </w:r>
                      <w:r w:rsidRPr="0060194C">
                        <w:rPr>
                          <w:spacing w:val="-7"/>
                        </w:rPr>
                        <w:t xml:space="preserve"> </w:t>
                      </w:r>
                      <w:r w:rsidRPr="0060194C">
                        <w:t>lumen</w:t>
                      </w:r>
                    </w:p>
                    <w:p w14:paraId="0F8954DB" w14:textId="77777777" w:rsidR="005261A5" w:rsidRPr="0060194C" w:rsidRDefault="005261A5" w:rsidP="005261A5">
                      <w:pPr>
                        <w:pStyle w:val="PhDNormal"/>
                      </w:pPr>
                      <w:r w:rsidRPr="0060194C">
                        <w:t>Number of lights= 3.14</w:t>
                      </w:r>
                    </w:p>
                    <w:p w14:paraId="2289171F" w14:textId="77777777" w:rsidR="005261A5" w:rsidRPr="0060194C" w:rsidRDefault="005261A5" w:rsidP="005261A5">
                      <w:pPr>
                        <w:pStyle w:val="PhDNormal"/>
                        <w:rPr>
                          <w:b/>
                          <w:bCs/>
                          <w:sz w:val="22"/>
                        </w:rPr>
                      </w:pPr>
                      <w:r>
                        <w:rPr>
                          <w:b/>
                          <w:bCs/>
                        </w:rPr>
                        <w:t>1</w:t>
                      </w:r>
                      <w:r w:rsidRPr="0060194C">
                        <w:rPr>
                          <w:b/>
                          <w:bCs/>
                          <w:spacing w:val="-7"/>
                        </w:rPr>
                        <w:t xml:space="preserve"> </w:t>
                      </w:r>
                      <w:r w:rsidRPr="0060194C">
                        <w:rPr>
                          <w:b/>
                          <w:bCs/>
                        </w:rPr>
                        <w:t>tube</w:t>
                      </w:r>
                      <w:r w:rsidRPr="0060194C">
                        <w:rPr>
                          <w:b/>
                          <w:bCs/>
                          <w:spacing w:val="-5"/>
                        </w:rPr>
                        <w:t xml:space="preserve"> </w:t>
                      </w:r>
                      <w:r w:rsidRPr="0060194C">
                        <w:rPr>
                          <w:b/>
                          <w:bCs/>
                        </w:rPr>
                        <w:t>light</w:t>
                      </w:r>
                      <w:r w:rsidRPr="0060194C">
                        <w:rPr>
                          <w:b/>
                          <w:bCs/>
                          <w:spacing w:val="-5"/>
                        </w:rPr>
                        <w:t xml:space="preserve"> </w:t>
                      </w:r>
                      <w:r w:rsidRPr="0060194C">
                        <w:rPr>
                          <w:b/>
                          <w:bCs/>
                        </w:rPr>
                        <w:t>and</w:t>
                      </w:r>
                      <w:r>
                        <w:rPr>
                          <w:b/>
                          <w:bCs/>
                        </w:rPr>
                        <w:t xml:space="preserve"> </w:t>
                      </w:r>
                      <w:proofErr w:type="gramStart"/>
                      <w:r>
                        <w:rPr>
                          <w:b/>
                          <w:bCs/>
                        </w:rPr>
                        <w:t>2</w:t>
                      </w:r>
                      <w:r w:rsidRPr="0060194C">
                        <w:rPr>
                          <w:b/>
                          <w:bCs/>
                          <w:spacing w:val="-5"/>
                        </w:rPr>
                        <w:t xml:space="preserve"> </w:t>
                      </w:r>
                      <w:r w:rsidRPr="0060194C">
                        <w:rPr>
                          <w:b/>
                          <w:bCs/>
                          <w:spacing w:val="-7"/>
                        </w:rPr>
                        <w:t xml:space="preserve"> </w:t>
                      </w:r>
                      <w:r w:rsidRPr="0060194C">
                        <w:rPr>
                          <w:b/>
                          <w:bCs/>
                        </w:rPr>
                        <w:t>boundary</w:t>
                      </w:r>
                      <w:proofErr w:type="gramEnd"/>
                      <w:r w:rsidRPr="0060194C">
                        <w:rPr>
                          <w:b/>
                          <w:bCs/>
                        </w:rPr>
                        <w:t xml:space="preserve"> wall light</w:t>
                      </w:r>
                      <w:r w:rsidRPr="0060194C">
                        <w:rPr>
                          <w:b/>
                          <w:bCs/>
                          <w:spacing w:val="-5"/>
                        </w:rPr>
                        <w:t xml:space="preserve"> </w:t>
                      </w:r>
                    </w:p>
                    <w:p w14:paraId="0048D7A2" w14:textId="77777777" w:rsidR="005261A5" w:rsidRDefault="005261A5" w:rsidP="005261A5"/>
                  </w:txbxContent>
                </v:textbox>
                <w10:wrap anchorx="margin"/>
              </v:shape>
            </w:pict>
          </mc:Fallback>
        </mc:AlternateContent>
      </w:r>
    </w:p>
    <w:p w14:paraId="5AF98C61" w14:textId="77777777" w:rsidR="005261A5" w:rsidRPr="005261A5" w:rsidRDefault="005261A5" w:rsidP="005261A5">
      <w:pPr>
        <w:rPr>
          <w:rFonts w:ascii="Palatino Linotype" w:hAnsi="Palatino Linotype"/>
          <w:szCs w:val="24"/>
        </w:rPr>
      </w:pPr>
    </w:p>
    <w:p w14:paraId="22339D1F" w14:textId="77777777" w:rsidR="005261A5" w:rsidRPr="005261A5" w:rsidRDefault="005261A5" w:rsidP="005261A5">
      <w:pPr>
        <w:rPr>
          <w:rFonts w:ascii="Palatino Linotype" w:hAnsi="Palatino Linotype"/>
          <w:szCs w:val="24"/>
        </w:rPr>
      </w:pPr>
    </w:p>
    <w:p w14:paraId="1F7ED899" w14:textId="77777777" w:rsidR="005261A5" w:rsidRPr="005261A5" w:rsidRDefault="005261A5" w:rsidP="005261A5">
      <w:pPr>
        <w:rPr>
          <w:rFonts w:ascii="Palatino Linotype" w:hAnsi="Palatino Linotype"/>
          <w:szCs w:val="24"/>
        </w:rPr>
      </w:pPr>
    </w:p>
    <w:p w14:paraId="49D37C2A" w14:textId="77777777" w:rsidR="005261A5" w:rsidRPr="005261A5" w:rsidRDefault="005261A5" w:rsidP="005261A5">
      <w:pPr>
        <w:rPr>
          <w:rFonts w:ascii="Palatino Linotype" w:hAnsi="Palatino Linotype"/>
          <w:szCs w:val="24"/>
        </w:rPr>
      </w:pPr>
    </w:p>
    <w:p w14:paraId="647A9081" w14:textId="23337E6A" w:rsidR="005261A5" w:rsidRPr="005261A5" w:rsidRDefault="005261A5" w:rsidP="005261A5">
      <w:pPr>
        <w:rPr>
          <w:rFonts w:ascii="Palatino Linotype" w:hAnsi="Palatino Linotype"/>
          <w:szCs w:val="24"/>
        </w:rPr>
      </w:pPr>
    </w:p>
    <w:p w14:paraId="10764BB1" w14:textId="77777777" w:rsidR="005261A5" w:rsidRPr="005261A5" w:rsidRDefault="005261A5" w:rsidP="005261A5">
      <w:pPr>
        <w:rPr>
          <w:rFonts w:ascii="Palatino Linotype" w:hAnsi="Palatino Linotype"/>
          <w:szCs w:val="24"/>
        </w:rPr>
      </w:pPr>
    </w:p>
    <w:p w14:paraId="01CCDFB8" w14:textId="74285FEE" w:rsidR="005261A5" w:rsidRPr="005261A5" w:rsidRDefault="005261A5" w:rsidP="005261A5">
      <w:pPr>
        <w:rPr>
          <w:rFonts w:ascii="Palatino Linotype" w:hAnsi="Palatino Linotype"/>
          <w:szCs w:val="24"/>
        </w:rPr>
      </w:pPr>
    </w:p>
    <w:p w14:paraId="7F34F99B" w14:textId="572BF920" w:rsidR="005261A5" w:rsidRPr="005261A5" w:rsidRDefault="005261A5" w:rsidP="005261A5">
      <w:pPr>
        <w:rPr>
          <w:rFonts w:ascii="Palatino Linotype" w:hAnsi="Palatino Linotype"/>
          <w:szCs w:val="24"/>
        </w:rPr>
      </w:pPr>
    </w:p>
    <w:p w14:paraId="1AB6CD53" w14:textId="54674050" w:rsidR="005261A5" w:rsidRDefault="005261A5" w:rsidP="005261A5">
      <w:pPr>
        <w:rPr>
          <w:rFonts w:ascii="Palatino Linotype" w:hAnsi="Palatino Linotype"/>
          <w:szCs w:val="24"/>
        </w:rPr>
      </w:pPr>
    </w:p>
    <w:p w14:paraId="5CC68224" w14:textId="77777777" w:rsidR="00277F6D" w:rsidRDefault="00277F6D" w:rsidP="005261A5">
      <w:pPr>
        <w:jc w:val="right"/>
        <w:rPr>
          <w:rFonts w:ascii="Palatino Linotype" w:hAnsi="Palatino Linotype"/>
          <w:szCs w:val="24"/>
        </w:rPr>
      </w:pPr>
    </w:p>
    <w:p w14:paraId="0E9D6A36" w14:textId="77777777" w:rsidR="00277F6D" w:rsidRDefault="00277F6D" w:rsidP="005261A5">
      <w:pPr>
        <w:jc w:val="right"/>
        <w:rPr>
          <w:rFonts w:ascii="Palatino Linotype" w:hAnsi="Palatino Linotype"/>
          <w:szCs w:val="24"/>
        </w:rPr>
      </w:pPr>
    </w:p>
    <w:p w14:paraId="102D801A" w14:textId="6BDFD491" w:rsidR="005261A5" w:rsidRDefault="005261A5" w:rsidP="005261A5">
      <w:pPr>
        <w:jc w:val="right"/>
        <w:rPr>
          <w:rFonts w:ascii="Palatino Linotype" w:hAnsi="Palatino Linotype"/>
          <w:szCs w:val="24"/>
        </w:rPr>
      </w:pPr>
      <w:r>
        <w:rPr>
          <w:b/>
          <w:noProof/>
          <w:sz w:val="26"/>
          <w:szCs w:val="26"/>
        </w:rPr>
        <mc:AlternateContent>
          <mc:Choice Requires="wps">
            <w:drawing>
              <wp:anchor distT="0" distB="0" distL="114300" distR="114300" simplePos="0" relativeHeight="251758592" behindDoc="0" locked="0" layoutInCell="1" allowOverlap="1" wp14:anchorId="3BC1BE88" wp14:editId="52A87F88">
                <wp:simplePos x="0" y="0"/>
                <wp:positionH relativeFrom="margin">
                  <wp:posOffset>-81573</wp:posOffset>
                </wp:positionH>
                <wp:positionV relativeFrom="paragraph">
                  <wp:posOffset>5281832</wp:posOffset>
                </wp:positionV>
                <wp:extent cx="5382317" cy="2247900"/>
                <wp:effectExtent l="0" t="0" r="27940" b="19050"/>
                <wp:wrapNone/>
                <wp:docPr id="875703158" name="Text Box 875703158"/>
                <wp:cNvGraphicFramePr/>
                <a:graphic xmlns:a="http://schemas.openxmlformats.org/drawingml/2006/main">
                  <a:graphicData uri="http://schemas.microsoft.com/office/word/2010/wordprocessingShape">
                    <wps:wsp>
                      <wps:cNvSpPr txBox="1"/>
                      <wps:spPr>
                        <a:xfrm>
                          <a:off x="0" y="0"/>
                          <a:ext cx="5382317" cy="2247900"/>
                        </a:xfrm>
                        <a:prstGeom prst="rect">
                          <a:avLst/>
                        </a:prstGeom>
                        <a:solidFill>
                          <a:schemeClr val="lt1"/>
                        </a:solidFill>
                        <a:ln w="6350">
                          <a:solidFill>
                            <a:prstClr val="black"/>
                          </a:solidFill>
                        </a:ln>
                      </wps:spPr>
                      <wps:txbx>
                        <w:txbxContent>
                          <w:p w14:paraId="00FC6AC1" w14:textId="191411CA" w:rsidR="005261A5" w:rsidRDefault="005261A5" w:rsidP="005261A5">
                            <w:pPr>
                              <w:pStyle w:val="Heading2"/>
                            </w:pPr>
                            <w:r>
                              <w:t xml:space="preserve">  </w:t>
                            </w:r>
                            <w:r>
                              <w:t>TERRACE</w:t>
                            </w:r>
                          </w:p>
                          <w:p w14:paraId="6E982183" w14:textId="4011716C" w:rsidR="005261A5" w:rsidRPr="0060194C" w:rsidRDefault="005261A5" w:rsidP="005261A5">
                            <w:pPr>
                              <w:pStyle w:val="PhDNormal"/>
                            </w:pPr>
                            <w:r w:rsidRPr="0060194C">
                              <w:t>Area=</w:t>
                            </w:r>
                            <w:r w:rsidR="00277F6D">
                              <w:t>286.32</w:t>
                            </w:r>
                            <w:r w:rsidRPr="0060194C">
                              <w:t xml:space="preserve"> </w:t>
                            </w:r>
                            <w:proofErr w:type="spellStart"/>
                            <w:r w:rsidRPr="0060194C">
                              <w:t>sqft</w:t>
                            </w:r>
                            <w:proofErr w:type="spellEnd"/>
                            <w:r w:rsidRPr="0060194C">
                              <w:t xml:space="preserve"> = </w:t>
                            </w:r>
                            <w:r w:rsidR="00277F6D">
                              <w:t>26.</w:t>
                            </w:r>
                            <w:r w:rsidRPr="0060194C">
                              <w:t xml:space="preserve">6 m2 </w:t>
                            </w:r>
                          </w:p>
                          <w:p w14:paraId="5D4A8FA8" w14:textId="77777777" w:rsidR="005261A5" w:rsidRPr="0060194C" w:rsidRDefault="005261A5" w:rsidP="005261A5">
                            <w:pPr>
                              <w:pStyle w:val="PhDNormal"/>
                            </w:pPr>
                            <w:r w:rsidRPr="0060194C">
                              <w:t>E=100 lumen/m2</w:t>
                            </w:r>
                          </w:p>
                          <w:p w14:paraId="10760929" w14:textId="77777777" w:rsidR="005261A5" w:rsidRPr="0060194C" w:rsidRDefault="005261A5" w:rsidP="005261A5">
                            <w:pPr>
                              <w:pStyle w:val="PhDNormal"/>
                            </w:pPr>
                            <w:r w:rsidRPr="0060194C">
                              <w:t>Flux=700 lumen</w:t>
                            </w:r>
                          </w:p>
                          <w:p w14:paraId="1B4A174E" w14:textId="6D474A60" w:rsidR="005261A5" w:rsidRPr="0060194C" w:rsidRDefault="005261A5" w:rsidP="005261A5">
                            <w:pPr>
                              <w:pStyle w:val="PhDNormal"/>
                            </w:pPr>
                            <w:r w:rsidRPr="0060194C">
                              <w:t xml:space="preserve">Number of lights= </w:t>
                            </w:r>
                            <w:r w:rsidR="00277F6D">
                              <w:t>3.8</w:t>
                            </w:r>
                          </w:p>
                          <w:p w14:paraId="046CC1AA" w14:textId="25F7488E" w:rsidR="005261A5" w:rsidRPr="0060194C" w:rsidRDefault="00277F6D" w:rsidP="005261A5">
                            <w:pPr>
                              <w:pStyle w:val="PhDNormal"/>
                              <w:rPr>
                                <w:b/>
                                <w:bCs/>
                              </w:rPr>
                            </w:pPr>
                            <w:r>
                              <w:rPr>
                                <w:b/>
                                <w:bCs/>
                              </w:rPr>
                              <w:t>4</w:t>
                            </w:r>
                            <w:r w:rsidR="005261A5" w:rsidRPr="0060194C">
                              <w:rPr>
                                <w:b/>
                                <w:bCs/>
                              </w:rPr>
                              <w:t xml:space="preserve"> Ceiling light </w:t>
                            </w:r>
                          </w:p>
                          <w:p w14:paraId="5B4E3E52" w14:textId="77777777" w:rsidR="005261A5" w:rsidRDefault="005261A5" w:rsidP="005261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BE88" id="Text Box 875703158" o:spid="_x0000_s1035" type="#_x0000_t202" style="position:absolute;left:0;text-align:left;margin-left:-6.4pt;margin-top:415.9pt;width:423.8pt;height:177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" fillcolor="white [3201]" strokeweight=".5pt">
                <v:textbox>
                  <w:txbxContent>
                    <w:p w14:paraId="00FC6AC1" w14:textId="191411CA" w:rsidR="005261A5" w:rsidRDefault="005261A5" w:rsidP="005261A5">
                      <w:pPr>
                        <w:pStyle w:val="Heading2"/>
                      </w:pPr>
                      <w:r>
                        <w:t xml:space="preserve">  </w:t>
                      </w:r>
                      <w:r>
                        <w:t>TERRACE</w:t>
                      </w:r>
                    </w:p>
                    <w:p w14:paraId="6E982183" w14:textId="4011716C" w:rsidR="005261A5" w:rsidRPr="0060194C" w:rsidRDefault="005261A5" w:rsidP="005261A5">
                      <w:pPr>
                        <w:pStyle w:val="PhDNormal"/>
                      </w:pPr>
                      <w:r w:rsidRPr="0060194C">
                        <w:t>Area=</w:t>
                      </w:r>
                      <w:r w:rsidR="00277F6D">
                        <w:t>286.32</w:t>
                      </w:r>
                      <w:r w:rsidRPr="0060194C">
                        <w:t xml:space="preserve"> </w:t>
                      </w:r>
                      <w:proofErr w:type="spellStart"/>
                      <w:r w:rsidRPr="0060194C">
                        <w:t>sqft</w:t>
                      </w:r>
                      <w:proofErr w:type="spellEnd"/>
                      <w:r w:rsidRPr="0060194C">
                        <w:t xml:space="preserve"> = </w:t>
                      </w:r>
                      <w:r w:rsidR="00277F6D">
                        <w:t>26.</w:t>
                      </w:r>
                      <w:r w:rsidRPr="0060194C">
                        <w:t xml:space="preserve">6 m2 </w:t>
                      </w:r>
                    </w:p>
                    <w:p w14:paraId="5D4A8FA8" w14:textId="77777777" w:rsidR="005261A5" w:rsidRPr="0060194C" w:rsidRDefault="005261A5" w:rsidP="005261A5">
                      <w:pPr>
                        <w:pStyle w:val="PhDNormal"/>
                      </w:pPr>
                      <w:r w:rsidRPr="0060194C">
                        <w:t>E=100 lumen/m2</w:t>
                      </w:r>
                    </w:p>
                    <w:p w14:paraId="10760929" w14:textId="77777777" w:rsidR="005261A5" w:rsidRPr="0060194C" w:rsidRDefault="005261A5" w:rsidP="005261A5">
                      <w:pPr>
                        <w:pStyle w:val="PhDNormal"/>
                      </w:pPr>
                      <w:r w:rsidRPr="0060194C">
                        <w:t>Flux=700 lumen</w:t>
                      </w:r>
                    </w:p>
                    <w:p w14:paraId="1B4A174E" w14:textId="6D474A60" w:rsidR="005261A5" w:rsidRPr="0060194C" w:rsidRDefault="005261A5" w:rsidP="005261A5">
                      <w:pPr>
                        <w:pStyle w:val="PhDNormal"/>
                      </w:pPr>
                      <w:r w:rsidRPr="0060194C">
                        <w:t xml:space="preserve">Number of lights= </w:t>
                      </w:r>
                      <w:r w:rsidR="00277F6D">
                        <w:t>3.8</w:t>
                      </w:r>
                    </w:p>
                    <w:p w14:paraId="046CC1AA" w14:textId="25F7488E" w:rsidR="005261A5" w:rsidRPr="0060194C" w:rsidRDefault="00277F6D" w:rsidP="005261A5">
                      <w:pPr>
                        <w:pStyle w:val="PhDNormal"/>
                        <w:rPr>
                          <w:b/>
                          <w:bCs/>
                        </w:rPr>
                      </w:pPr>
                      <w:r>
                        <w:rPr>
                          <w:b/>
                          <w:bCs/>
                        </w:rPr>
                        <w:t>4</w:t>
                      </w:r>
                      <w:r w:rsidR="005261A5" w:rsidRPr="0060194C">
                        <w:rPr>
                          <w:b/>
                          <w:bCs/>
                        </w:rPr>
                        <w:t xml:space="preserve"> Ceiling light </w:t>
                      </w:r>
                    </w:p>
                    <w:p w14:paraId="5B4E3E52" w14:textId="77777777" w:rsidR="005261A5" w:rsidRDefault="005261A5" w:rsidP="005261A5"/>
                  </w:txbxContent>
                </v:textbox>
                <w10:wrap anchorx="margin"/>
              </v:shape>
            </w:pict>
          </mc:Fallback>
        </mc:AlternateContent>
      </w:r>
    </w:p>
    <w:p w14:paraId="1D0CA5E0" w14:textId="77777777" w:rsidR="00277F6D" w:rsidRPr="00277F6D" w:rsidRDefault="00277F6D" w:rsidP="00277F6D">
      <w:pPr>
        <w:rPr>
          <w:rFonts w:ascii="Palatino Linotype" w:hAnsi="Palatino Linotype"/>
          <w:szCs w:val="24"/>
        </w:rPr>
      </w:pPr>
    </w:p>
    <w:p w14:paraId="18DB5D7B" w14:textId="77777777" w:rsidR="00277F6D" w:rsidRPr="00277F6D" w:rsidRDefault="00277F6D" w:rsidP="00277F6D">
      <w:pPr>
        <w:rPr>
          <w:rFonts w:ascii="Palatino Linotype" w:hAnsi="Palatino Linotype"/>
          <w:szCs w:val="24"/>
        </w:rPr>
      </w:pPr>
    </w:p>
    <w:p w14:paraId="73278977" w14:textId="77777777" w:rsidR="00277F6D" w:rsidRPr="00277F6D" w:rsidRDefault="00277F6D" w:rsidP="00277F6D">
      <w:pPr>
        <w:rPr>
          <w:rFonts w:ascii="Palatino Linotype" w:hAnsi="Palatino Linotype"/>
          <w:szCs w:val="24"/>
        </w:rPr>
      </w:pPr>
    </w:p>
    <w:p w14:paraId="566CB0B1" w14:textId="77777777" w:rsidR="00277F6D" w:rsidRPr="00277F6D" w:rsidRDefault="00277F6D" w:rsidP="00277F6D">
      <w:pPr>
        <w:rPr>
          <w:rFonts w:ascii="Palatino Linotype" w:hAnsi="Palatino Linotype"/>
          <w:szCs w:val="24"/>
        </w:rPr>
      </w:pPr>
    </w:p>
    <w:p w14:paraId="3DE2B8D7" w14:textId="77777777" w:rsidR="00277F6D" w:rsidRPr="00277F6D" w:rsidRDefault="00277F6D" w:rsidP="00277F6D">
      <w:pPr>
        <w:rPr>
          <w:rFonts w:ascii="Palatino Linotype" w:hAnsi="Palatino Linotype"/>
          <w:szCs w:val="24"/>
        </w:rPr>
      </w:pPr>
    </w:p>
    <w:p w14:paraId="6B192448" w14:textId="77777777" w:rsidR="00277F6D" w:rsidRPr="00277F6D" w:rsidRDefault="00277F6D" w:rsidP="00277F6D">
      <w:pPr>
        <w:rPr>
          <w:rFonts w:ascii="Palatino Linotype" w:hAnsi="Palatino Linotype"/>
          <w:szCs w:val="24"/>
        </w:rPr>
      </w:pPr>
    </w:p>
    <w:p w14:paraId="7D4E5E44" w14:textId="77777777" w:rsidR="00277F6D" w:rsidRPr="00277F6D" w:rsidRDefault="00277F6D" w:rsidP="00277F6D">
      <w:pPr>
        <w:rPr>
          <w:rFonts w:ascii="Palatino Linotype" w:hAnsi="Palatino Linotype"/>
          <w:szCs w:val="24"/>
        </w:rPr>
      </w:pPr>
    </w:p>
    <w:p w14:paraId="42FA7BFE" w14:textId="77777777" w:rsidR="00277F6D" w:rsidRPr="00277F6D" w:rsidRDefault="00277F6D" w:rsidP="00277F6D">
      <w:pPr>
        <w:rPr>
          <w:rFonts w:ascii="Palatino Linotype" w:hAnsi="Palatino Linotype"/>
          <w:szCs w:val="24"/>
        </w:rPr>
      </w:pPr>
    </w:p>
    <w:p w14:paraId="5338E58B" w14:textId="77777777" w:rsidR="00277F6D" w:rsidRPr="00277F6D" w:rsidRDefault="00277F6D" w:rsidP="00277F6D">
      <w:pPr>
        <w:rPr>
          <w:rFonts w:ascii="Palatino Linotype" w:hAnsi="Palatino Linotype"/>
          <w:szCs w:val="24"/>
        </w:rPr>
      </w:pPr>
    </w:p>
    <w:p w14:paraId="2B59873C" w14:textId="77777777" w:rsidR="00277F6D" w:rsidRPr="00277F6D" w:rsidRDefault="00277F6D" w:rsidP="00277F6D">
      <w:pPr>
        <w:rPr>
          <w:rFonts w:ascii="Palatino Linotype" w:hAnsi="Palatino Linotype"/>
          <w:szCs w:val="24"/>
        </w:rPr>
      </w:pPr>
    </w:p>
    <w:p w14:paraId="05F53271" w14:textId="77777777" w:rsidR="00277F6D" w:rsidRPr="00277F6D" w:rsidRDefault="00277F6D" w:rsidP="00277F6D">
      <w:pPr>
        <w:rPr>
          <w:rFonts w:ascii="Palatino Linotype" w:hAnsi="Palatino Linotype"/>
          <w:szCs w:val="24"/>
        </w:rPr>
      </w:pPr>
    </w:p>
    <w:p w14:paraId="5B2B968D" w14:textId="77777777" w:rsidR="00277F6D" w:rsidRDefault="00277F6D" w:rsidP="00277F6D">
      <w:pPr>
        <w:rPr>
          <w:rFonts w:ascii="Palatino Linotype" w:hAnsi="Palatino Linotype"/>
          <w:szCs w:val="24"/>
        </w:rPr>
      </w:pPr>
    </w:p>
    <w:p w14:paraId="31662C8B" w14:textId="77777777" w:rsidR="00277F6D" w:rsidRDefault="00277F6D" w:rsidP="00277F6D">
      <w:pPr>
        <w:rPr>
          <w:rFonts w:ascii="Palatino Linotype" w:hAnsi="Palatino Linotype"/>
          <w:szCs w:val="24"/>
        </w:rPr>
      </w:pPr>
    </w:p>
    <w:p w14:paraId="7EBC7AFE" w14:textId="208269C0" w:rsidR="00277F6D" w:rsidRDefault="00277F6D" w:rsidP="00277F6D">
      <w:pPr>
        <w:rPr>
          <w:rFonts w:ascii="Palatino Linotype" w:hAnsi="Palatino Linotype"/>
          <w:szCs w:val="24"/>
        </w:rPr>
      </w:pPr>
    </w:p>
    <w:p w14:paraId="3EDD56DC" w14:textId="093F5277" w:rsidR="00277F6D" w:rsidRDefault="00277F6D" w:rsidP="00277F6D">
      <w:pPr>
        <w:rPr>
          <w:rFonts w:ascii="Palatino Linotype" w:hAnsi="Palatino Linotype"/>
          <w:szCs w:val="24"/>
        </w:rPr>
      </w:pPr>
    </w:p>
    <w:p w14:paraId="33D9B782" w14:textId="582D04CE" w:rsidR="00277F6D" w:rsidRDefault="00277F6D" w:rsidP="00277F6D">
      <w:pPr>
        <w:rPr>
          <w:rFonts w:ascii="Palatino Linotype" w:hAnsi="Palatino Linotype"/>
          <w:szCs w:val="24"/>
        </w:rPr>
      </w:pPr>
      <w:r>
        <w:rPr>
          <w:b/>
          <w:noProof/>
          <w:sz w:val="26"/>
          <w:szCs w:val="26"/>
        </w:rPr>
        <w:lastRenderedPageBreak/>
        <mc:AlternateContent>
          <mc:Choice Requires="wps">
            <w:drawing>
              <wp:anchor distT="0" distB="0" distL="114300" distR="114300" simplePos="0" relativeHeight="251756544" behindDoc="0" locked="0" layoutInCell="1" allowOverlap="1" wp14:anchorId="10B1C9E9" wp14:editId="6A3A6AC4">
                <wp:simplePos x="0" y="0"/>
                <wp:positionH relativeFrom="margin">
                  <wp:posOffset>-180926</wp:posOffset>
                </wp:positionH>
                <wp:positionV relativeFrom="paragraph">
                  <wp:posOffset>-221615</wp:posOffset>
                </wp:positionV>
                <wp:extent cx="5382317" cy="2247900"/>
                <wp:effectExtent l="0" t="0" r="27940" b="19050"/>
                <wp:wrapNone/>
                <wp:docPr id="1988307118" name="Text Box 1988307118"/>
                <wp:cNvGraphicFramePr/>
                <a:graphic xmlns:a="http://schemas.openxmlformats.org/drawingml/2006/main">
                  <a:graphicData uri="http://schemas.microsoft.com/office/word/2010/wordprocessingShape">
                    <wps:wsp>
                      <wps:cNvSpPr txBox="1"/>
                      <wps:spPr>
                        <a:xfrm>
                          <a:off x="0" y="0"/>
                          <a:ext cx="5382317" cy="2247900"/>
                        </a:xfrm>
                        <a:prstGeom prst="rect">
                          <a:avLst/>
                        </a:prstGeom>
                        <a:solidFill>
                          <a:schemeClr val="lt1"/>
                        </a:solidFill>
                        <a:ln w="6350">
                          <a:solidFill>
                            <a:prstClr val="black"/>
                          </a:solidFill>
                        </a:ln>
                      </wps:spPr>
                      <wps:txbx>
                        <w:txbxContent>
                          <w:p w14:paraId="3C983000" w14:textId="1BD978CF" w:rsidR="005261A5" w:rsidRDefault="005261A5" w:rsidP="005261A5">
                            <w:pPr>
                              <w:pStyle w:val="Heading2"/>
                            </w:pPr>
                            <w:r>
                              <w:t xml:space="preserve">  </w:t>
                            </w:r>
                            <w:r>
                              <w:t>BALCONY</w:t>
                            </w:r>
                          </w:p>
                          <w:p w14:paraId="35763F93" w14:textId="77777777" w:rsidR="005261A5" w:rsidRPr="0060194C" w:rsidRDefault="005261A5" w:rsidP="005261A5">
                            <w:pPr>
                              <w:pStyle w:val="PhDNormal"/>
                            </w:pPr>
                            <w:r w:rsidRPr="0060194C">
                              <w:t xml:space="preserve">Area=27.6 </w:t>
                            </w:r>
                            <w:proofErr w:type="spellStart"/>
                            <w:r w:rsidRPr="0060194C">
                              <w:t>sqft</w:t>
                            </w:r>
                            <w:proofErr w:type="spellEnd"/>
                            <w:r w:rsidRPr="0060194C">
                              <w:t xml:space="preserve"> = 2.56 m2 </w:t>
                            </w:r>
                          </w:p>
                          <w:p w14:paraId="1471C07F" w14:textId="77777777" w:rsidR="005261A5" w:rsidRPr="0060194C" w:rsidRDefault="005261A5" w:rsidP="005261A5">
                            <w:pPr>
                              <w:pStyle w:val="PhDNormal"/>
                            </w:pPr>
                            <w:r w:rsidRPr="0060194C">
                              <w:t>E=100 lumen/m2</w:t>
                            </w:r>
                          </w:p>
                          <w:p w14:paraId="6AF296A9" w14:textId="77777777" w:rsidR="005261A5" w:rsidRPr="0060194C" w:rsidRDefault="005261A5" w:rsidP="005261A5">
                            <w:pPr>
                              <w:pStyle w:val="PhDNormal"/>
                            </w:pPr>
                            <w:r w:rsidRPr="0060194C">
                              <w:t>Flux=700 lumen</w:t>
                            </w:r>
                          </w:p>
                          <w:p w14:paraId="778AB904" w14:textId="77777777" w:rsidR="005261A5" w:rsidRPr="0060194C" w:rsidRDefault="005261A5" w:rsidP="005261A5">
                            <w:pPr>
                              <w:pStyle w:val="PhDNormal"/>
                            </w:pPr>
                            <w:r w:rsidRPr="0060194C">
                              <w:t>Number of lights= 0.36</w:t>
                            </w:r>
                          </w:p>
                          <w:p w14:paraId="1FE8D6C0" w14:textId="77777777" w:rsidR="005261A5" w:rsidRPr="0060194C" w:rsidRDefault="005261A5" w:rsidP="005261A5">
                            <w:pPr>
                              <w:pStyle w:val="PhDNormal"/>
                              <w:rPr>
                                <w:b/>
                                <w:bCs/>
                              </w:rPr>
                            </w:pPr>
                            <w:r w:rsidRPr="0060194C">
                              <w:rPr>
                                <w:b/>
                                <w:bCs/>
                              </w:rPr>
                              <w:t xml:space="preserve">1 Ceiling light </w:t>
                            </w:r>
                          </w:p>
                          <w:p w14:paraId="428346D0" w14:textId="77777777" w:rsidR="005261A5" w:rsidRDefault="005261A5" w:rsidP="005261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1C9E9" id="Text Box 1988307118" o:spid="_x0000_s1036" type="#_x0000_t202" style="position:absolute;margin-left:-14.25pt;margin-top:-17.45pt;width:423.8pt;height:177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" fillcolor="white [3201]" strokeweight=".5pt">
                <v:textbox>
                  <w:txbxContent>
                    <w:p w14:paraId="3C983000" w14:textId="1BD978CF" w:rsidR="005261A5" w:rsidRDefault="005261A5" w:rsidP="005261A5">
                      <w:pPr>
                        <w:pStyle w:val="Heading2"/>
                      </w:pPr>
                      <w:r>
                        <w:t xml:space="preserve">  </w:t>
                      </w:r>
                      <w:r>
                        <w:t>BALCONY</w:t>
                      </w:r>
                    </w:p>
                    <w:p w14:paraId="35763F93" w14:textId="77777777" w:rsidR="005261A5" w:rsidRPr="0060194C" w:rsidRDefault="005261A5" w:rsidP="005261A5">
                      <w:pPr>
                        <w:pStyle w:val="PhDNormal"/>
                      </w:pPr>
                      <w:r w:rsidRPr="0060194C">
                        <w:t xml:space="preserve">Area=27.6 </w:t>
                      </w:r>
                      <w:proofErr w:type="spellStart"/>
                      <w:r w:rsidRPr="0060194C">
                        <w:t>sqft</w:t>
                      </w:r>
                      <w:proofErr w:type="spellEnd"/>
                      <w:r w:rsidRPr="0060194C">
                        <w:t xml:space="preserve"> = 2.56 m2 </w:t>
                      </w:r>
                    </w:p>
                    <w:p w14:paraId="1471C07F" w14:textId="77777777" w:rsidR="005261A5" w:rsidRPr="0060194C" w:rsidRDefault="005261A5" w:rsidP="005261A5">
                      <w:pPr>
                        <w:pStyle w:val="PhDNormal"/>
                      </w:pPr>
                      <w:r w:rsidRPr="0060194C">
                        <w:t>E=100 lumen/m2</w:t>
                      </w:r>
                    </w:p>
                    <w:p w14:paraId="6AF296A9" w14:textId="77777777" w:rsidR="005261A5" w:rsidRPr="0060194C" w:rsidRDefault="005261A5" w:rsidP="005261A5">
                      <w:pPr>
                        <w:pStyle w:val="PhDNormal"/>
                      </w:pPr>
                      <w:r w:rsidRPr="0060194C">
                        <w:t>Flux=700 lumen</w:t>
                      </w:r>
                    </w:p>
                    <w:p w14:paraId="778AB904" w14:textId="77777777" w:rsidR="005261A5" w:rsidRPr="0060194C" w:rsidRDefault="005261A5" w:rsidP="005261A5">
                      <w:pPr>
                        <w:pStyle w:val="PhDNormal"/>
                      </w:pPr>
                      <w:r w:rsidRPr="0060194C">
                        <w:t>Number of lights= 0.36</w:t>
                      </w:r>
                    </w:p>
                    <w:p w14:paraId="1FE8D6C0" w14:textId="77777777" w:rsidR="005261A5" w:rsidRPr="0060194C" w:rsidRDefault="005261A5" w:rsidP="005261A5">
                      <w:pPr>
                        <w:pStyle w:val="PhDNormal"/>
                        <w:rPr>
                          <w:b/>
                          <w:bCs/>
                        </w:rPr>
                      </w:pPr>
                      <w:r w:rsidRPr="0060194C">
                        <w:rPr>
                          <w:b/>
                          <w:bCs/>
                        </w:rPr>
                        <w:t xml:space="preserve">1 Ceiling light </w:t>
                      </w:r>
                    </w:p>
                    <w:p w14:paraId="428346D0" w14:textId="77777777" w:rsidR="005261A5" w:rsidRDefault="005261A5" w:rsidP="005261A5"/>
                  </w:txbxContent>
                </v:textbox>
                <w10:wrap anchorx="margin"/>
              </v:shape>
            </w:pict>
          </mc:Fallback>
        </mc:AlternateContent>
      </w:r>
    </w:p>
    <w:p w14:paraId="3B0DE9A7" w14:textId="42112C43" w:rsidR="00277F6D" w:rsidRDefault="00277F6D" w:rsidP="00277F6D">
      <w:pPr>
        <w:rPr>
          <w:rFonts w:ascii="Palatino Linotype" w:hAnsi="Palatino Linotype"/>
          <w:szCs w:val="24"/>
        </w:rPr>
      </w:pPr>
    </w:p>
    <w:p w14:paraId="118F3857" w14:textId="1FE72808" w:rsidR="00277F6D" w:rsidRDefault="00277F6D" w:rsidP="00277F6D">
      <w:pPr>
        <w:rPr>
          <w:rFonts w:ascii="Palatino Linotype" w:hAnsi="Palatino Linotype"/>
          <w:szCs w:val="24"/>
        </w:rPr>
      </w:pPr>
    </w:p>
    <w:p w14:paraId="1561DFDC" w14:textId="5FB735E5" w:rsidR="00277F6D" w:rsidRDefault="00277F6D" w:rsidP="00277F6D">
      <w:pPr>
        <w:rPr>
          <w:rFonts w:ascii="Palatino Linotype" w:hAnsi="Palatino Linotype"/>
          <w:szCs w:val="24"/>
        </w:rPr>
      </w:pPr>
    </w:p>
    <w:p w14:paraId="32814356" w14:textId="77777777" w:rsidR="00277F6D" w:rsidRDefault="00277F6D" w:rsidP="00277F6D">
      <w:pPr>
        <w:rPr>
          <w:rFonts w:ascii="Palatino Linotype" w:hAnsi="Palatino Linotype"/>
          <w:szCs w:val="24"/>
        </w:rPr>
      </w:pPr>
    </w:p>
    <w:p w14:paraId="2387675E" w14:textId="256B5364" w:rsidR="005B3AE6" w:rsidRPr="005B3AE6" w:rsidRDefault="005B3AE6" w:rsidP="005B3AE6">
      <w:pPr>
        <w:rPr>
          <w:rFonts w:ascii="Palatino Linotype" w:hAnsi="Palatino Linotype"/>
          <w:szCs w:val="24"/>
        </w:rPr>
      </w:pPr>
    </w:p>
    <w:p w14:paraId="27B6BA42" w14:textId="77777777" w:rsidR="005B3AE6" w:rsidRPr="005B3AE6" w:rsidRDefault="005B3AE6" w:rsidP="005B3AE6">
      <w:pPr>
        <w:rPr>
          <w:rFonts w:ascii="Palatino Linotype" w:hAnsi="Palatino Linotype"/>
          <w:szCs w:val="24"/>
        </w:rPr>
      </w:pPr>
    </w:p>
    <w:p w14:paraId="2B7DF6AC" w14:textId="7792C416" w:rsidR="005B3AE6" w:rsidRPr="005B3AE6" w:rsidRDefault="005B3AE6" w:rsidP="005B3AE6">
      <w:pPr>
        <w:rPr>
          <w:rFonts w:ascii="Palatino Linotype" w:hAnsi="Palatino Linotype"/>
          <w:szCs w:val="24"/>
        </w:rPr>
      </w:pPr>
    </w:p>
    <w:p w14:paraId="60436065" w14:textId="19C5BC34" w:rsidR="005B3AE6" w:rsidRDefault="005B3AE6" w:rsidP="005B3AE6">
      <w:pPr>
        <w:rPr>
          <w:rFonts w:ascii="Palatino Linotype" w:hAnsi="Palatino Linotype"/>
          <w:szCs w:val="24"/>
        </w:rPr>
      </w:pPr>
    </w:p>
    <w:p w14:paraId="10C484B3" w14:textId="3A47CBD0" w:rsidR="005B3AE6" w:rsidRDefault="005B3AE6" w:rsidP="005B3AE6">
      <w:pPr>
        <w:jc w:val="right"/>
        <w:rPr>
          <w:rFonts w:ascii="Palatino Linotype" w:hAnsi="Palatino Linotype"/>
          <w:szCs w:val="24"/>
        </w:rPr>
      </w:pPr>
    </w:p>
    <w:p w14:paraId="128CB3A0" w14:textId="29437D73" w:rsidR="005B3AE6" w:rsidRDefault="005B3AE6" w:rsidP="005B3AE6">
      <w:pPr>
        <w:jc w:val="right"/>
        <w:rPr>
          <w:rFonts w:ascii="Palatino Linotype" w:hAnsi="Palatino Linotype"/>
          <w:szCs w:val="24"/>
        </w:rPr>
      </w:pPr>
    </w:p>
    <w:p w14:paraId="663A4FD3" w14:textId="1D30710F" w:rsidR="005B3AE6" w:rsidRPr="005B3AE6" w:rsidRDefault="005B3AE6" w:rsidP="005B3AE6">
      <w:pPr>
        <w:jc w:val="right"/>
        <w:rPr>
          <w:rFonts w:ascii="Palatino Linotype" w:hAnsi="Palatino Linotype"/>
          <w:szCs w:val="24"/>
        </w:rPr>
      </w:pPr>
      <w:r>
        <w:rPr>
          <w:b/>
          <w:noProof/>
          <w:sz w:val="26"/>
          <w:szCs w:val="26"/>
        </w:rPr>
        <mc:AlternateContent>
          <mc:Choice Requires="wps">
            <w:drawing>
              <wp:anchor distT="0" distB="0" distL="114300" distR="114300" simplePos="0" relativeHeight="251762688" behindDoc="0" locked="0" layoutInCell="1" allowOverlap="1" wp14:anchorId="00C03C20" wp14:editId="1E2D3BC3">
                <wp:simplePos x="0" y="0"/>
                <wp:positionH relativeFrom="margin">
                  <wp:posOffset>-180340</wp:posOffset>
                </wp:positionH>
                <wp:positionV relativeFrom="paragraph">
                  <wp:posOffset>42838</wp:posOffset>
                </wp:positionV>
                <wp:extent cx="5382317" cy="2247900"/>
                <wp:effectExtent l="0" t="0" r="27940" b="19050"/>
                <wp:wrapNone/>
                <wp:docPr id="354300099" name="Text Box 354300099"/>
                <wp:cNvGraphicFramePr/>
                <a:graphic xmlns:a="http://schemas.openxmlformats.org/drawingml/2006/main">
                  <a:graphicData uri="http://schemas.microsoft.com/office/word/2010/wordprocessingShape">
                    <wps:wsp>
                      <wps:cNvSpPr txBox="1"/>
                      <wps:spPr>
                        <a:xfrm>
                          <a:off x="0" y="0"/>
                          <a:ext cx="5382317" cy="2247900"/>
                        </a:xfrm>
                        <a:prstGeom prst="rect">
                          <a:avLst/>
                        </a:prstGeom>
                        <a:solidFill>
                          <a:schemeClr val="lt1"/>
                        </a:solidFill>
                        <a:ln w="6350">
                          <a:solidFill>
                            <a:prstClr val="black"/>
                          </a:solidFill>
                        </a:ln>
                      </wps:spPr>
                      <wps:txbx>
                        <w:txbxContent>
                          <w:p w14:paraId="66153109" w14:textId="77777777" w:rsidR="005B3AE6" w:rsidRDefault="005B3AE6" w:rsidP="005B3AE6">
                            <w:pPr>
                              <w:pStyle w:val="Heading2"/>
                            </w:pPr>
                            <w:r>
                              <w:t xml:space="preserve">  BALCONY</w:t>
                            </w:r>
                          </w:p>
                          <w:p w14:paraId="560708E0" w14:textId="77777777" w:rsidR="005B3AE6" w:rsidRPr="0060194C" w:rsidRDefault="005B3AE6" w:rsidP="005B3AE6">
                            <w:pPr>
                              <w:pStyle w:val="PhDNormal"/>
                            </w:pPr>
                            <w:r w:rsidRPr="0060194C">
                              <w:t xml:space="preserve">Area=27.6 </w:t>
                            </w:r>
                            <w:proofErr w:type="spellStart"/>
                            <w:r w:rsidRPr="0060194C">
                              <w:t>sqft</w:t>
                            </w:r>
                            <w:proofErr w:type="spellEnd"/>
                            <w:r w:rsidRPr="0060194C">
                              <w:t xml:space="preserve"> = 2.56 m2 </w:t>
                            </w:r>
                          </w:p>
                          <w:p w14:paraId="66EC54B6" w14:textId="77777777" w:rsidR="005B3AE6" w:rsidRPr="0060194C" w:rsidRDefault="005B3AE6" w:rsidP="005B3AE6">
                            <w:pPr>
                              <w:pStyle w:val="PhDNormal"/>
                            </w:pPr>
                            <w:r w:rsidRPr="0060194C">
                              <w:t>E=100 lumen/m2</w:t>
                            </w:r>
                          </w:p>
                          <w:p w14:paraId="137AB412" w14:textId="77777777" w:rsidR="005B3AE6" w:rsidRPr="0060194C" w:rsidRDefault="005B3AE6" w:rsidP="005B3AE6">
                            <w:pPr>
                              <w:pStyle w:val="PhDNormal"/>
                            </w:pPr>
                            <w:r w:rsidRPr="0060194C">
                              <w:t>Flux=700 lumen</w:t>
                            </w:r>
                          </w:p>
                          <w:p w14:paraId="655AC3DE" w14:textId="77777777" w:rsidR="005B3AE6" w:rsidRPr="0060194C" w:rsidRDefault="005B3AE6" w:rsidP="005B3AE6">
                            <w:pPr>
                              <w:pStyle w:val="PhDNormal"/>
                            </w:pPr>
                            <w:r w:rsidRPr="0060194C">
                              <w:t>Number of lights= 0.36</w:t>
                            </w:r>
                          </w:p>
                          <w:p w14:paraId="661917BA" w14:textId="77777777" w:rsidR="005B3AE6" w:rsidRPr="0060194C" w:rsidRDefault="005B3AE6" w:rsidP="005B3AE6">
                            <w:pPr>
                              <w:pStyle w:val="PhDNormal"/>
                              <w:rPr>
                                <w:b/>
                                <w:bCs/>
                              </w:rPr>
                            </w:pPr>
                            <w:r w:rsidRPr="0060194C">
                              <w:rPr>
                                <w:b/>
                                <w:bCs/>
                              </w:rPr>
                              <w:t xml:space="preserve">1 Ceiling light </w:t>
                            </w:r>
                          </w:p>
                          <w:p w14:paraId="6BB032FA" w14:textId="77777777" w:rsidR="005B3AE6" w:rsidRDefault="005B3AE6" w:rsidP="005B3A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03C20" id="Text Box 354300099" o:spid="_x0000_s1037" type="#_x0000_t202" style="position:absolute;left:0;text-align:left;margin-left:-14.2pt;margin-top:3.35pt;width:423.8pt;height:177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" fillcolor="white [3201]" strokeweight=".5pt">
                <v:textbox>
                  <w:txbxContent>
                    <w:p w14:paraId="66153109" w14:textId="77777777" w:rsidR="005B3AE6" w:rsidRDefault="005B3AE6" w:rsidP="005B3AE6">
                      <w:pPr>
                        <w:pStyle w:val="Heading2"/>
                      </w:pPr>
                      <w:r>
                        <w:t xml:space="preserve">  BALCONY</w:t>
                      </w:r>
                    </w:p>
                    <w:p w14:paraId="560708E0" w14:textId="77777777" w:rsidR="005B3AE6" w:rsidRPr="0060194C" w:rsidRDefault="005B3AE6" w:rsidP="005B3AE6">
                      <w:pPr>
                        <w:pStyle w:val="PhDNormal"/>
                      </w:pPr>
                      <w:r w:rsidRPr="0060194C">
                        <w:t xml:space="preserve">Area=27.6 </w:t>
                      </w:r>
                      <w:proofErr w:type="spellStart"/>
                      <w:r w:rsidRPr="0060194C">
                        <w:t>sqft</w:t>
                      </w:r>
                      <w:proofErr w:type="spellEnd"/>
                      <w:r w:rsidRPr="0060194C">
                        <w:t xml:space="preserve"> = 2.56 m2 </w:t>
                      </w:r>
                    </w:p>
                    <w:p w14:paraId="66EC54B6" w14:textId="77777777" w:rsidR="005B3AE6" w:rsidRPr="0060194C" w:rsidRDefault="005B3AE6" w:rsidP="005B3AE6">
                      <w:pPr>
                        <w:pStyle w:val="PhDNormal"/>
                      </w:pPr>
                      <w:r w:rsidRPr="0060194C">
                        <w:t>E=100 lumen/m2</w:t>
                      </w:r>
                    </w:p>
                    <w:p w14:paraId="137AB412" w14:textId="77777777" w:rsidR="005B3AE6" w:rsidRPr="0060194C" w:rsidRDefault="005B3AE6" w:rsidP="005B3AE6">
                      <w:pPr>
                        <w:pStyle w:val="PhDNormal"/>
                      </w:pPr>
                      <w:r w:rsidRPr="0060194C">
                        <w:t>Flux=700 lumen</w:t>
                      </w:r>
                    </w:p>
                    <w:p w14:paraId="655AC3DE" w14:textId="77777777" w:rsidR="005B3AE6" w:rsidRPr="0060194C" w:rsidRDefault="005B3AE6" w:rsidP="005B3AE6">
                      <w:pPr>
                        <w:pStyle w:val="PhDNormal"/>
                      </w:pPr>
                      <w:r w:rsidRPr="0060194C">
                        <w:t>Number of lights= 0.36</w:t>
                      </w:r>
                    </w:p>
                    <w:p w14:paraId="661917BA" w14:textId="77777777" w:rsidR="005B3AE6" w:rsidRPr="0060194C" w:rsidRDefault="005B3AE6" w:rsidP="005B3AE6">
                      <w:pPr>
                        <w:pStyle w:val="PhDNormal"/>
                        <w:rPr>
                          <w:b/>
                          <w:bCs/>
                        </w:rPr>
                      </w:pPr>
                      <w:r w:rsidRPr="0060194C">
                        <w:rPr>
                          <w:b/>
                          <w:bCs/>
                        </w:rPr>
                        <w:t xml:space="preserve">1 Ceiling light </w:t>
                      </w:r>
                    </w:p>
                    <w:p w14:paraId="6BB032FA" w14:textId="77777777" w:rsidR="005B3AE6" w:rsidRDefault="005B3AE6" w:rsidP="005B3AE6"/>
                  </w:txbxContent>
                </v:textbox>
                <w10:wrap anchorx="margin"/>
              </v:shape>
            </w:pict>
          </mc:Fallback>
        </mc:AlternateContent>
      </w:r>
    </w:p>
    <w:sectPr w:rsidR="005B3AE6" w:rsidRPr="005B3AE6" w:rsidSect="00A66765">
      <w:footerReference w:type="first" r:id="rId24"/>
      <w:type w:val="oddPage"/>
      <w:pgSz w:w="11907" w:h="16840" w:code="9"/>
      <w:pgMar w:top="900" w:right="1287" w:bottom="1411" w:left="171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1A36A" w14:textId="77777777" w:rsidR="00A66765" w:rsidRDefault="00A66765">
      <w:r>
        <w:separator/>
      </w:r>
    </w:p>
    <w:p w14:paraId="3786F3F2" w14:textId="77777777" w:rsidR="00A66765" w:rsidRDefault="00A66765"/>
  </w:endnote>
  <w:endnote w:type="continuationSeparator" w:id="0">
    <w:p w14:paraId="4F0CA1E1" w14:textId="77777777" w:rsidR="00A66765" w:rsidRDefault="00A66765">
      <w:r>
        <w:continuationSeparator/>
      </w:r>
    </w:p>
    <w:p w14:paraId="32AB05F6" w14:textId="77777777" w:rsidR="00A66765" w:rsidRDefault="00A667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dobe Heiti Std R">
    <w:panose1 w:val="020B0400000000000000"/>
    <w:charset w:val="80"/>
    <w:family w:val="swiss"/>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FA94C" w14:textId="77777777" w:rsidR="007001E1" w:rsidRPr="00750BC9" w:rsidRDefault="007001E1" w:rsidP="00750B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66183" w14:textId="77777777" w:rsidR="00A66765" w:rsidRDefault="00A66765">
      <w:r>
        <w:separator/>
      </w:r>
    </w:p>
    <w:p w14:paraId="5B47BCC6" w14:textId="77777777" w:rsidR="00A66765" w:rsidRDefault="00A66765"/>
  </w:footnote>
  <w:footnote w:type="continuationSeparator" w:id="0">
    <w:p w14:paraId="30538EE7" w14:textId="77777777" w:rsidR="00A66765" w:rsidRDefault="00A66765">
      <w:r>
        <w:continuationSeparator/>
      </w:r>
    </w:p>
    <w:p w14:paraId="109DF183" w14:textId="77777777" w:rsidR="00A66765" w:rsidRDefault="00A6676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994904"/>
    <w:multiLevelType w:val="hybridMultilevel"/>
    <w:tmpl w:val="B1D6D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30127"/>
    <w:multiLevelType w:val="hybridMultilevel"/>
    <w:tmpl w:val="955C8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A400B"/>
    <w:multiLevelType w:val="hybridMultilevel"/>
    <w:tmpl w:val="507059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04060"/>
    <w:multiLevelType w:val="hybridMultilevel"/>
    <w:tmpl w:val="E6BC4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717CC8"/>
    <w:multiLevelType w:val="hybridMultilevel"/>
    <w:tmpl w:val="8E106C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7" w15:restartNumberingAfterBreak="0">
    <w:nsid w:val="3A284BD5"/>
    <w:multiLevelType w:val="hybridMultilevel"/>
    <w:tmpl w:val="EC2E5208"/>
    <w:lvl w:ilvl="0" w:tplc="2E609EC8">
      <w:start w:val="7"/>
      <w:numFmt w:val="decimal"/>
      <w:lvlText w:val="%1."/>
      <w:lvlJc w:val="left"/>
      <w:pPr>
        <w:ind w:left="720" w:hanging="360"/>
      </w:pPr>
      <w:rPr>
        <w:rFonts w:eastAsia="Bahnschrift" w:cs="Bahnschrif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2C159F"/>
    <w:multiLevelType w:val="hybridMultilevel"/>
    <w:tmpl w:val="348C2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6A5074"/>
    <w:multiLevelType w:val="hybridMultilevel"/>
    <w:tmpl w:val="51A6C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994373"/>
    <w:multiLevelType w:val="hybridMultilevel"/>
    <w:tmpl w:val="B9A481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A6775A4"/>
    <w:multiLevelType w:val="hybridMultilevel"/>
    <w:tmpl w:val="E7509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4" w15:restartNumberingAfterBreak="0">
    <w:nsid w:val="5D846A41"/>
    <w:multiLevelType w:val="hybridMultilevel"/>
    <w:tmpl w:val="3B56B932"/>
    <w:lvl w:ilvl="0" w:tplc="672A5660">
      <w:start w:val="16"/>
      <w:numFmt w:val="upperLetter"/>
      <w:lvlText w:val="%1"/>
      <w:lvlJc w:val="left"/>
      <w:pPr>
        <w:ind w:left="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CAADC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E47CC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7CCA9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88E91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CE71F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86E65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EA500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53E546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2357"/>
        </w:tabs>
      </w:pPr>
      <w:rPr>
        <w:rFonts w:ascii="Times New Roman" w:hAnsi="Times New Roman" w:cs="Times New Roman" w:hint="default"/>
        <w:b w:val="0"/>
        <w:bCs w:val="0"/>
        <w:i w:val="0"/>
        <w:iCs w:val="0"/>
        <w:sz w:val="16"/>
        <w:szCs w:val="16"/>
      </w:rPr>
    </w:lvl>
  </w:abstractNum>
  <w:abstractNum w:abstractNumId="16" w15:restartNumberingAfterBreak="0">
    <w:nsid w:val="70775808"/>
    <w:multiLevelType w:val="hybridMultilevel"/>
    <w:tmpl w:val="0A887B74"/>
    <w:lvl w:ilvl="0" w:tplc="8E10A660">
      <w:start w:val="16"/>
      <w:numFmt w:val="upperLetter"/>
      <w:lvlText w:val="%1"/>
      <w:lvlJc w:val="left"/>
      <w:pPr>
        <w:ind w:left="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5EC85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5289A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908520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8B0811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CB8A57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D8C9B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A2FCF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78F37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42E4A6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8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2049053">
    <w:abstractNumId w:val="13"/>
  </w:num>
  <w:num w:numId="2" w16cid:durableId="14967486">
    <w:abstractNumId w:val="11"/>
  </w:num>
  <w:num w:numId="3" w16cid:durableId="1941181575">
    <w:abstractNumId w:val="6"/>
  </w:num>
  <w:num w:numId="4" w16cid:durableId="1430272081">
    <w:abstractNumId w:val="0"/>
  </w:num>
  <w:num w:numId="5" w16cid:durableId="480392714">
    <w:abstractNumId w:val="15"/>
  </w:num>
  <w:num w:numId="6" w16cid:durableId="876425972">
    <w:abstractNumId w:val="17"/>
  </w:num>
  <w:num w:numId="7" w16cid:durableId="297733295">
    <w:abstractNumId w:val="14"/>
  </w:num>
  <w:num w:numId="8" w16cid:durableId="689910524">
    <w:abstractNumId w:val="16"/>
  </w:num>
  <w:num w:numId="9" w16cid:durableId="5048262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56718835">
    <w:abstractNumId w:val="8"/>
  </w:num>
  <w:num w:numId="11" w16cid:durableId="1354921304">
    <w:abstractNumId w:val="3"/>
  </w:num>
  <w:num w:numId="12" w16cid:durableId="1285773189">
    <w:abstractNumId w:val="9"/>
  </w:num>
  <w:num w:numId="13" w16cid:durableId="1638729144">
    <w:abstractNumId w:val="5"/>
  </w:num>
  <w:num w:numId="14" w16cid:durableId="646469220">
    <w:abstractNumId w:val="2"/>
  </w:num>
  <w:num w:numId="15" w16cid:durableId="479813787">
    <w:abstractNumId w:val="12"/>
  </w:num>
  <w:num w:numId="16" w16cid:durableId="497188148">
    <w:abstractNumId w:val="10"/>
  </w:num>
  <w:num w:numId="17" w16cid:durableId="1408266806">
    <w:abstractNumId w:val="1"/>
  </w:num>
  <w:num w:numId="18" w16cid:durableId="4868031">
    <w:abstractNumId w:val="4"/>
  </w:num>
  <w:num w:numId="19" w16cid:durableId="161424402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2MDA2N7e0NLUwMDRV0lEKTi0uzszPAykwNKwFAHRzSmYtAAAA"/>
    <w:docVar w:name="CUFooterText" w:val=" "/>
  </w:docVars>
  <w:rsids>
    <w:rsidRoot w:val="00747F40"/>
    <w:rsid w:val="00001246"/>
    <w:rsid w:val="00002E58"/>
    <w:rsid w:val="00003340"/>
    <w:rsid w:val="0000360C"/>
    <w:rsid w:val="000037A5"/>
    <w:rsid w:val="00004977"/>
    <w:rsid w:val="000049E1"/>
    <w:rsid w:val="0000554B"/>
    <w:rsid w:val="0000592F"/>
    <w:rsid w:val="00006241"/>
    <w:rsid w:val="00007888"/>
    <w:rsid w:val="0001132E"/>
    <w:rsid w:val="0001143A"/>
    <w:rsid w:val="0001187E"/>
    <w:rsid w:val="000118B4"/>
    <w:rsid w:val="0001262D"/>
    <w:rsid w:val="000134B6"/>
    <w:rsid w:val="00015049"/>
    <w:rsid w:val="0001528F"/>
    <w:rsid w:val="00017996"/>
    <w:rsid w:val="00024535"/>
    <w:rsid w:val="00026D26"/>
    <w:rsid w:val="00027D09"/>
    <w:rsid w:val="0003129C"/>
    <w:rsid w:val="000329B8"/>
    <w:rsid w:val="00034310"/>
    <w:rsid w:val="00034689"/>
    <w:rsid w:val="0004439D"/>
    <w:rsid w:val="00044960"/>
    <w:rsid w:val="00044A78"/>
    <w:rsid w:val="00047069"/>
    <w:rsid w:val="00051524"/>
    <w:rsid w:val="00053C7D"/>
    <w:rsid w:val="000547F3"/>
    <w:rsid w:val="000578C7"/>
    <w:rsid w:val="0006157F"/>
    <w:rsid w:val="00062548"/>
    <w:rsid w:val="00062782"/>
    <w:rsid w:val="00063FA3"/>
    <w:rsid w:val="0006559C"/>
    <w:rsid w:val="00065685"/>
    <w:rsid w:val="000673FC"/>
    <w:rsid w:val="00067E7C"/>
    <w:rsid w:val="00067EA6"/>
    <w:rsid w:val="0007031C"/>
    <w:rsid w:val="00072E5F"/>
    <w:rsid w:val="00074AD9"/>
    <w:rsid w:val="0007523C"/>
    <w:rsid w:val="000755FF"/>
    <w:rsid w:val="00075EEA"/>
    <w:rsid w:val="00081FAF"/>
    <w:rsid w:val="00083E8C"/>
    <w:rsid w:val="000856B2"/>
    <w:rsid w:val="0008584D"/>
    <w:rsid w:val="00087956"/>
    <w:rsid w:val="000941D1"/>
    <w:rsid w:val="0009453B"/>
    <w:rsid w:val="000960E6"/>
    <w:rsid w:val="00097CE0"/>
    <w:rsid w:val="000A0B3F"/>
    <w:rsid w:val="000A2045"/>
    <w:rsid w:val="000A49EA"/>
    <w:rsid w:val="000A5D97"/>
    <w:rsid w:val="000A66E0"/>
    <w:rsid w:val="000A6FCD"/>
    <w:rsid w:val="000A7120"/>
    <w:rsid w:val="000A7A32"/>
    <w:rsid w:val="000A7ADC"/>
    <w:rsid w:val="000B03A2"/>
    <w:rsid w:val="000B419E"/>
    <w:rsid w:val="000B70FA"/>
    <w:rsid w:val="000C0693"/>
    <w:rsid w:val="000C2EDE"/>
    <w:rsid w:val="000C3375"/>
    <w:rsid w:val="000C36F9"/>
    <w:rsid w:val="000C43F0"/>
    <w:rsid w:val="000C5A1E"/>
    <w:rsid w:val="000D1C05"/>
    <w:rsid w:val="000D2D34"/>
    <w:rsid w:val="000D3237"/>
    <w:rsid w:val="000D3D56"/>
    <w:rsid w:val="000D61D9"/>
    <w:rsid w:val="000E24C8"/>
    <w:rsid w:val="000E3212"/>
    <w:rsid w:val="000E485B"/>
    <w:rsid w:val="000E5809"/>
    <w:rsid w:val="000E73C2"/>
    <w:rsid w:val="000F0308"/>
    <w:rsid w:val="000F05D2"/>
    <w:rsid w:val="000F0D08"/>
    <w:rsid w:val="00100E2F"/>
    <w:rsid w:val="001025AC"/>
    <w:rsid w:val="00102F05"/>
    <w:rsid w:val="00103DA2"/>
    <w:rsid w:val="0010503F"/>
    <w:rsid w:val="0010684D"/>
    <w:rsid w:val="00111CDC"/>
    <w:rsid w:val="0011224E"/>
    <w:rsid w:val="00113F6A"/>
    <w:rsid w:val="00115799"/>
    <w:rsid w:val="00116848"/>
    <w:rsid w:val="00117DE3"/>
    <w:rsid w:val="0012010D"/>
    <w:rsid w:val="001203BE"/>
    <w:rsid w:val="001207B7"/>
    <w:rsid w:val="00121387"/>
    <w:rsid w:val="001222B4"/>
    <w:rsid w:val="001223B6"/>
    <w:rsid w:val="001238B9"/>
    <w:rsid w:val="00130794"/>
    <w:rsid w:val="00132D4A"/>
    <w:rsid w:val="00133A19"/>
    <w:rsid w:val="00134577"/>
    <w:rsid w:val="00135446"/>
    <w:rsid w:val="001354A7"/>
    <w:rsid w:val="00137BF5"/>
    <w:rsid w:val="001401BF"/>
    <w:rsid w:val="00140A88"/>
    <w:rsid w:val="001449BE"/>
    <w:rsid w:val="00146210"/>
    <w:rsid w:val="00147E5D"/>
    <w:rsid w:val="00147E97"/>
    <w:rsid w:val="00150268"/>
    <w:rsid w:val="0015472F"/>
    <w:rsid w:val="00154AA5"/>
    <w:rsid w:val="00157191"/>
    <w:rsid w:val="00157266"/>
    <w:rsid w:val="001579BA"/>
    <w:rsid w:val="00157BC1"/>
    <w:rsid w:val="001606C4"/>
    <w:rsid w:val="00162E7E"/>
    <w:rsid w:val="00163FE8"/>
    <w:rsid w:val="00164BA5"/>
    <w:rsid w:val="00164C66"/>
    <w:rsid w:val="0016519E"/>
    <w:rsid w:val="001661ED"/>
    <w:rsid w:val="00166D8E"/>
    <w:rsid w:val="00172D57"/>
    <w:rsid w:val="001748B7"/>
    <w:rsid w:val="00175EC2"/>
    <w:rsid w:val="00176677"/>
    <w:rsid w:val="00176E04"/>
    <w:rsid w:val="00183522"/>
    <w:rsid w:val="00185B10"/>
    <w:rsid w:val="001869DC"/>
    <w:rsid w:val="00190C20"/>
    <w:rsid w:val="001924A3"/>
    <w:rsid w:val="00192D95"/>
    <w:rsid w:val="00192F98"/>
    <w:rsid w:val="001953C3"/>
    <w:rsid w:val="00196004"/>
    <w:rsid w:val="00196BA4"/>
    <w:rsid w:val="0019721B"/>
    <w:rsid w:val="001976EB"/>
    <w:rsid w:val="001A47F3"/>
    <w:rsid w:val="001A5B61"/>
    <w:rsid w:val="001A5DC9"/>
    <w:rsid w:val="001A70DD"/>
    <w:rsid w:val="001B3695"/>
    <w:rsid w:val="001B5160"/>
    <w:rsid w:val="001B7423"/>
    <w:rsid w:val="001B77B1"/>
    <w:rsid w:val="001C37F4"/>
    <w:rsid w:val="001C38FC"/>
    <w:rsid w:val="001C3905"/>
    <w:rsid w:val="001C3E08"/>
    <w:rsid w:val="001C4952"/>
    <w:rsid w:val="001C5A9A"/>
    <w:rsid w:val="001C6B49"/>
    <w:rsid w:val="001C6CCA"/>
    <w:rsid w:val="001C7E4F"/>
    <w:rsid w:val="001D00BF"/>
    <w:rsid w:val="001D0487"/>
    <w:rsid w:val="001D1804"/>
    <w:rsid w:val="001D429C"/>
    <w:rsid w:val="001D5817"/>
    <w:rsid w:val="001D5D3D"/>
    <w:rsid w:val="001D662D"/>
    <w:rsid w:val="001D7CCA"/>
    <w:rsid w:val="001D7FBD"/>
    <w:rsid w:val="001E0A15"/>
    <w:rsid w:val="001E1D4B"/>
    <w:rsid w:val="001E2E9C"/>
    <w:rsid w:val="001E3740"/>
    <w:rsid w:val="001E38E2"/>
    <w:rsid w:val="001E4DA6"/>
    <w:rsid w:val="001E51CF"/>
    <w:rsid w:val="001E5BE1"/>
    <w:rsid w:val="001F012C"/>
    <w:rsid w:val="001F1FD5"/>
    <w:rsid w:val="001F2901"/>
    <w:rsid w:val="001F2EE5"/>
    <w:rsid w:val="001F40CB"/>
    <w:rsid w:val="001F5B3A"/>
    <w:rsid w:val="001F7067"/>
    <w:rsid w:val="002016C0"/>
    <w:rsid w:val="00201A2D"/>
    <w:rsid w:val="00202615"/>
    <w:rsid w:val="00205443"/>
    <w:rsid w:val="002061C7"/>
    <w:rsid w:val="002066A3"/>
    <w:rsid w:val="0020720F"/>
    <w:rsid w:val="00210E19"/>
    <w:rsid w:val="00212301"/>
    <w:rsid w:val="002163EE"/>
    <w:rsid w:val="00217629"/>
    <w:rsid w:val="0022135B"/>
    <w:rsid w:val="00222D6B"/>
    <w:rsid w:val="0022625B"/>
    <w:rsid w:val="00234A47"/>
    <w:rsid w:val="00234B93"/>
    <w:rsid w:val="002351BB"/>
    <w:rsid w:val="00235749"/>
    <w:rsid w:val="002404E7"/>
    <w:rsid w:val="00241AB3"/>
    <w:rsid w:val="00241F23"/>
    <w:rsid w:val="00242227"/>
    <w:rsid w:val="0024293D"/>
    <w:rsid w:val="002470AA"/>
    <w:rsid w:val="00247DC2"/>
    <w:rsid w:val="00253044"/>
    <w:rsid w:val="00254403"/>
    <w:rsid w:val="00254B6F"/>
    <w:rsid w:val="00256D6D"/>
    <w:rsid w:val="00261374"/>
    <w:rsid w:val="002629A0"/>
    <w:rsid w:val="0026316D"/>
    <w:rsid w:val="00264C98"/>
    <w:rsid w:val="0026529D"/>
    <w:rsid w:val="00265761"/>
    <w:rsid w:val="00267E2D"/>
    <w:rsid w:val="00270AD7"/>
    <w:rsid w:val="00270DC1"/>
    <w:rsid w:val="0027591C"/>
    <w:rsid w:val="00276BC1"/>
    <w:rsid w:val="00277F6D"/>
    <w:rsid w:val="002814E0"/>
    <w:rsid w:val="00281C6D"/>
    <w:rsid w:val="002823C3"/>
    <w:rsid w:val="002835C0"/>
    <w:rsid w:val="002837F9"/>
    <w:rsid w:val="002877EB"/>
    <w:rsid w:val="002902C3"/>
    <w:rsid w:val="00291130"/>
    <w:rsid w:val="00291D11"/>
    <w:rsid w:val="00292B23"/>
    <w:rsid w:val="00292B5C"/>
    <w:rsid w:val="00293605"/>
    <w:rsid w:val="00294C92"/>
    <w:rsid w:val="002955B0"/>
    <w:rsid w:val="002959A6"/>
    <w:rsid w:val="0029699A"/>
    <w:rsid w:val="002973DA"/>
    <w:rsid w:val="00297ED4"/>
    <w:rsid w:val="002A0B67"/>
    <w:rsid w:val="002A12FA"/>
    <w:rsid w:val="002A25E5"/>
    <w:rsid w:val="002A3260"/>
    <w:rsid w:val="002B041B"/>
    <w:rsid w:val="002B114E"/>
    <w:rsid w:val="002B25C3"/>
    <w:rsid w:val="002B2948"/>
    <w:rsid w:val="002B7844"/>
    <w:rsid w:val="002C091B"/>
    <w:rsid w:val="002C0F5E"/>
    <w:rsid w:val="002C1ABE"/>
    <w:rsid w:val="002C1CBA"/>
    <w:rsid w:val="002C3431"/>
    <w:rsid w:val="002C35BD"/>
    <w:rsid w:val="002C3809"/>
    <w:rsid w:val="002C5B7B"/>
    <w:rsid w:val="002C5E5A"/>
    <w:rsid w:val="002C7761"/>
    <w:rsid w:val="002D2159"/>
    <w:rsid w:val="002D3CD3"/>
    <w:rsid w:val="002D3F1C"/>
    <w:rsid w:val="002D459C"/>
    <w:rsid w:val="002D5AF3"/>
    <w:rsid w:val="002D7652"/>
    <w:rsid w:val="002E1E09"/>
    <w:rsid w:val="002E4247"/>
    <w:rsid w:val="002E71A0"/>
    <w:rsid w:val="002E77DF"/>
    <w:rsid w:val="002F0A00"/>
    <w:rsid w:val="002F2D2F"/>
    <w:rsid w:val="002F3340"/>
    <w:rsid w:val="002F47A1"/>
    <w:rsid w:val="002F648F"/>
    <w:rsid w:val="00300286"/>
    <w:rsid w:val="00301588"/>
    <w:rsid w:val="00301F88"/>
    <w:rsid w:val="0030271D"/>
    <w:rsid w:val="00306CC5"/>
    <w:rsid w:val="00307592"/>
    <w:rsid w:val="0031057F"/>
    <w:rsid w:val="003107BF"/>
    <w:rsid w:val="003133A4"/>
    <w:rsid w:val="00314B5E"/>
    <w:rsid w:val="00317607"/>
    <w:rsid w:val="00320C4E"/>
    <w:rsid w:val="0032322B"/>
    <w:rsid w:val="00326909"/>
    <w:rsid w:val="00330264"/>
    <w:rsid w:val="00330DEF"/>
    <w:rsid w:val="003333CC"/>
    <w:rsid w:val="00336F76"/>
    <w:rsid w:val="003416F9"/>
    <w:rsid w:val="00342162"/>
    <w:rsid w:val="003428DB"/>
    <w:rsid w:val="0034689B"/>
    <w:rsid w:val="00350227"/>
    <w:rsid w:val="00351052"/>
    <w:rsid w:val="0035153D"/>
    <w:rsid w:val="0035165B"/>
    <w:rsid w:val="00355138"/>
    <w:rsid w:val="00356A06"/>
    <w:rsid w:val="003572E5"/>
    <w:rsid w:val="003622BD"/>
    <w:rsid w:val="0036312C"/>
    <w:rsid w:val="003632FF"/>
    <w:rsid w:val="003672CC"/>
    <w:rsid w:val="0036750F"/>
    <w:rsid w:val="003716E1"/>
    <w:rsid w:val="0037256A"/>
    <w:rsid w:val="00373754"/>
    <w:rsid w:val="00373ED4"/>
    <w:rsid w:val="003752F3"/>
    <w:rsid w:val="00377C60"/>
    <w:rsid w:val="0038011D"/>
    <w:rsid w:val="00380625"/>
    <w:rsid w:val="00381098"/>
    <w:rsid w:val="0038182E"/>
    <w:rsid w:val="00381E9D"/>
    <w:rsid w:val="00382638"/>
    <w:rsid w:val="0038312F"/>
    <w:rsid w:val="00383140"/>
    <w:rsid w:val="00387D55"/>
    <w:rsid w:val="00390154"/>
    <w:rsid w:val="00391893"/>
    <w:rsid w:val="003935B6"/>
    <w:rsid w:val="00394D2A"/>
    <w:rsid w:val="00394F9A"/>
    <w:rsid w:val="00396D08"/>
    <w:rsid w:val="003A2252"/>
    <w:rsid w:val="003B0D5D"/>
    <w:rsid w:val="003B32F5"/>
    <w:rsid w:val="003B380E"/>
    <w:rsid w:val="003B3938"/>
    <w:rsid w:val="003B3CEF"/>
    <w:rsid w:val="003B77C4"/>
    <w:rsid w:val="003C0ABA"/>
    <w:rsid w:val="003C40A1"/>
    <w:rsid w:val="003C70D2"/>
    <w:rsid w:val="003C7993"/>
    <w:rsid w:val="003D4D20"/>
    <w:rsid w:val="003D6206"/>
    <w:rsid w:val="003D6413"/>
    <w:rsid w:val="003E0C5B"/>
    <w:rsid w:val="003E0CF4"/>
    <w:rsid w:val="003E126F"/>
    <w:rsid w:val="003E249C"/>
    <w:rsid w:val="003E24DC"/>
    <w:rsid w:val="003E2FEC"/>
    <w:rsid w:val="003E460F"/>
    <w:rsid w:val="003E487F"/>
    <w:rsid w:val="003E48DB"/>
    <w:rsid w:val="003E5225"/>
    <w:rsid w:val="003F22CE"/>
    <w:rsid w:val="003F3E13"/>
    <w:rsid w:val="003F3ED5"/>
    <w:rsid w:val="003F50CD"/>
    <w:rsid w:val="003F5CD4"/>
    <w:rsid w:val="003F639E"/>
    <w:rsid w:val="0040183A"/>
    <w:rsid w:val="00402433"/>
    <w:rsid w:val="00402C79"/>
    <w:rsid w:val="00403A90"/>
    <w:rsid w:val="00403F77"/>
    <w:rsid w:val="0040416B"/>
    <w:rsid w:val="00404300"/>
    <w:rsid w:val="0040454F"/>
    <w:rsid w:val="00406803"/>
    <w:rsid w:val="004069E5"/>
    <w:rsid w:val="004106F7"/>
    <w:rsid w:val="00411608"/>
    <w:rsid w:val="0041251F"/>
    <w:rsid w:val="00412991"/>
    <w:rsid w:val="00415F17"/>
    <w:rsid w:val="00417323"/>
    <w:rsid w:val="00423462"/>
    <w:rsid w:val="00425EBA"/>
    <w:rsid w:val="00426998"/>
    <w:rsid w:val="004270DC"/>
    <w:rsid w:val="0042743C"/>
    <w:rsid w:val="00430321"/>
    <w:rsid w:val="004316B3"/>
    <w:rsid w:val="00431AC9"/>
    <w:rsid w:val="00432361"/>
    <w:rsid w:val="00432A82"/>
    <w:rsid w:val="004347FF"/>
    <w:rsid w:val="00434EAD"/>
    <w:rsid w:val="0043650F"/>
    <w:rsid w:val="00436FC6"/>
    <w:rsid w:val="00437D76"/>
    <w:rsid w:val="00452344"/>
    <w:rsid w:val="004528EE"/>
    <w:rsid w:val="0045307F"/>
    <w:rsid w:val="00453453"/>
    <w:rsid w:val="00453BA2"/>
    <w:rsid w:val="00455031"/>
    <w:rsid w:val="0046105D"/>
    <w:rsid w:val="004616A9"/>
    <w:rsid w:val="00462F80"/>
    <w:rsid w:val="004655D8"/>
    <w:rsid w:val="00466656"/>
    <w:rsid w:val="00467FB4"/>
    <w:rsid w:val="00471FCE"/>
    <w:rsid w:val="00475610"/>
    <w:rsid w:val="00481B22"/>
    <w:rsid w:val="004828B7"/>
    <w:rsid w:val="00482CD6"/>
    <w:rsid w:val="00483427"/>
    <w:rsid w:val="00484615"/>
    <w:rsid w:val="00485851"/>
    <w:rsid w:val="00485B8D"/>
    <w:rsid w:val="00486051"/>
    <w:rsid w:val="0048624D"/>
    <w:rsid w:val="00486260"/>
    <w:rsid w:val="00486578"/>
    <w:rsid w:val="00487099"/>
    <w:rsid w:val="00491AB2"/>
    <w:rsid w:val="004922F8"/>
    <w:rsid w:val="00493F75"/>
    <w:rsid w:val="00495D30"/>
    <w:rsid w:val="004A0895"/>
    <w:rsid w:val="004A13EE"/>
    <w:rsid w:val="004A1583"/>
    <w:rsid w:val="004A344C"/>
    <w:rsid w:val="004A3EE8"/>
    <w:rsid w:val="004A620A"/>
    <w:rsid w:val="004B2249"/>
    <w:rsid w:val="004B2CD2"/>
    <w:rsid w:val="004B5C8E"/>
    <w:rsid w:val="004B7C98"/>
    <w:rsid w:val="004C0CFA"/>
    <w:rsid w:val="004C0E58"/>
    <w:rsid w:val="004C362A"/>
    <w:rsid w:val="004C4747"/>
    <w:rsid w:val="004C689C"/>
    <w:rsid w:val="004D064E"/>
    <w:rsid w:val="004D0C66"/>
    <w:rsid w:val="004D1133"/>
    <w:rsid w:val="004D1DE5"/>
    <w:rsid w:val="004D26B3"/>
    <w:rsid w:val="004D271E"/>
    <w:rsid w:val="004D4CA8"/>
    <w:rsid w:val="004D5BB9"/>
    <w:rsid w:val="004E0FBC"/>
    <w:rsid w:val="004E2A54"/>
    <w:rsid w:val="004E2A5E"/>
    <w:rsid w:val="004E34C8"/>
    <w:rsid w:val="004E45DC"/>
    <w:rsid w:val="004E6B69"/>
    <w:rsid w:val="004F15D7"/>
    <w:rsid w:val="004F2E6C"/>
    <w:rsid w:val="004F3422"/>
    <w:rsid w:val="004F34AA"/>
    <w:rsid w:val="004F4FDF"/>
    <w:rsid w:val="00500708"/>
    <w:rsid w:val="00501D23"/>
    <w:rsid w:val="0050300A"/>
    <w:rsid w:val="005034FC"/>
    <w:rsid w:val="00503ACF"/>
    <w:rsid w:val="00503CCB"/>
    <w:rsid w:val="00503D07"/>
    <w:rsid w:val="005063E9"/>
    <w:rsid w:val="00506609"/>
    <w:rsid w:val="00506F42"/>
    <w:rsid w:val="005074A5"/>
    <w:rsid w:val="005118DD"/>
    <w:rsid w:val="005127C9"/>
    <w:rsid w:val="00513BD4"/>
    <w:rsid w:val="00515A09"/>
    <w:rsid w:val="00516A5F"/>
    <w:rsid w:val="00521D96"/>
    <w:rsid w:val="005224D1"/>
    <w:rsid w:val="00523887"/>
    <w:rsid w:val="00523A8F"/>
    <w:rsid w:val="00525C27"/>
    <w:rsid w:val="005261A5"/>
    <w:rsid w:val="005266FB"/>
    <w:rsid w:val="00527CD2"/>
    <w:rsid w:val="0053085A"/>
    <w:rsid w:val="0053273B"/>
    <w:rsid w:val="00533331"/>
    <w:rsid w:val="005356DD"/>
    <w:rsid w:val="00535E2D"/>
    <w:rsid w:val="0054069D"/>
    <w:rsid w:val="00540998"/>
    <w:rsid w:val="005425FB"/>
    <w:rsid w:val="00542744"/>
    <w:rsid w:val="0054363C"/>
    <w:rsid w:val="00543996"/>
    <w:rsid w:val="00543BBB"/>
    <w:rsid w:val="005473B7"/>
    <w:rsid w:val="00547F57"/>
    <w:rsid w:val="005505F4"/>
    <w:rsid w:val="00553D7C"/>
    <w:rsid w:val="005547E2"/>
    <w:rsid w:val="00554F60"/>
    <w:rsid w:val="00555068"/>
    <w:rsid w:val="00555809"/>
    <w:rsid w:val="00560EAD"/>
    <w:rsid w:val="00561271"/>
    <w:rsid w:val="00562402"/>
    <w:rsid w:val="0056382A"/>
    <w:rsid w:val="005642C2"/>
    <w:rsid w:val="0056481F"/>
    <w:rsid w:val="00566371"/>
    <w:rsid w:val="00570D40"/>
    <w:rsid w:val="00572556"/>
    <w:rsid w:val="005814AF"/>
    <w:rsid w:val="00581904"/>
    <w:rsid w:val="00581FB1"/>
    <w:rsid w:val="00583467"/>
    <w:rsid w:val="00583CAC"/>
    <w:rsid w:val="00584D66"/>
    <w:rsid w:val="005863CC"/>
    <w:rsid w:val="00587783"/>
    <w:rsid w:val="00590251"/>
    <w:rsid w:val="0059227E"/>
    <w:rsid w:val="00593BD1"/>
    <w:rsid w:val="00594226"/>
    <w:rsid w:val="0059619A"/>
    <w:rsid w:val="00596692"/>
    <w:rsid w:val="005A0AE7"/>
    <w:rsid w:val="005A1841"/>
    <w:rsid w:val="005A2DC9"/>
    <w:rsid w:val="005A3CA7"/>
    <w:rsid w:val="005A4061"/>
    <w:rsid w:val="005A407F"/>
    <w:rsid w:val="005A48D0"/>
    <w:rsid w:val="005A4C50"/>
    <w:rsid w:val="005A4FAB"/>
    <w:rsid w:val="005A69EC"/>
    <w:rsid w:val="005A6E98"/>
    <w:rsid w:val="005B033C"/>
    <w:rsid w:val="005B2079"/>
    <w:rsid w:val="005B3AE6"/>
    <w:rsid w:val="005B7101"/>
    <w:rsid w:val="005C0EBA"/>
    <w:rsid w:val="005C1BE1"/>
    <w:rsid w:val="005C1D9A"/>
    <w:rsid w:val="005C20F5"/>
    <w:rsid w:val="005C6341"/>
    <w:rsid w:val="005C7EBB"/>
    <w:rsid w:val="005D0322"/>
    <w:rsid w:val="005D2592"/>
    <w:rsid w:val="005D2698"/>
    <w:rsid w:val="005D6615"/>
    <w:rsid w:val="005E0124"/>
    <w:rsid w:val="005E091F"/>
    <w:rsid w:val="005E0F59"/>
    <w:rsid w:val="005E33DC"/>
    <w:rsid w:val="005E385D"/>
    <w:rsid w:val="005E5F02"/>
    <w:rsid w:val="005F0791"/>
    <w:rsid w:val="005F4AE7"/>
    <w:rsid w:val="005F54C9"/>
    <w:rsid w:val="005F6451"/>
    <w:rsid w:val="005F650F"/>
    <w:rsid w:val="005F6FDA"/>
    <w:rsid w:val="005F7CAB"/>
    <w:rsid w:val="006001AC"/>
    <w:rsid w:val="006020DB"/>
    <w:rsid w:val="006028F5"/>
    <w:rsid w:val="0060534A"/>
    <w:rsid w:val="00606DDB"/>
    <w:rsid w:val="00610B92"/>
    <w:rsid w:val="00613706"/>
    <w:rsid w:val="00613A54"/>
    <w:rsid w:val="00614088"/>
    <w:rsid w:val="006151D9"/>
    <w:rsid w:val="00615EAF"/>
    <w:rsid w:val="0062301B"/>
    <w:rsid w:val="00623341"/>
    <w:rsid w:val="00623CC9"/>
    <w:rsid w:val="00624F9C"/>
    <w:rsid w:val="0062508E"/>
    <w:rsid w:val="006263A5"/>
    <w:rsid w:val="00631B65"/>
    <w:rsid w:val="00632044"/>
    <w:rsid w:val="0063334A"/>
    <w:rsid w:val="00636221"/>
    <w:rsid w:val="00636701"/>
    <w:rsid w:val="006370D5"/>
    <w:rsid w:val="00637F6B"/>
    <w:rsid w:val="006417D5"/>
    <w:rsid w:val="00641CE6"/>
    <w:rsid w:val="006422F5"/>
    <w:rsid w:val="006425DA"/>
    <w:rsid w:val="00642AFB"/>
    <w:rsid w:val="006430BD"/>
    <w:rsid w:val="006443F9"/>
    <w:rsid w:val="0064638E"/>
    <w:rsid w:val="0064718E"/>
    <w:rsid w:val="00647206"/>
    <w:rsid w:val="00647D5A"/>
    <w:rsid w:val="00650B29"/>
    <w:rsid w:val="006539D2"/>
    <w:rsid w:val="00653B9A"/>
    <w:rsid w:val="006557DD"/>
    <w:rsid w:val="00655F73"/>
    <w:rsid w:val="00656579"/>
    <w:rsid w:val="00657DB0"/>
    <w:rsid w:val="00663A40"/>
    <w:rsid w:val="006646F6"/>
    <w:rsid w:val="00664DF5"/>
    <w:rsid w:val="00667214"/>
    <w:rsid w:val="0067013B"/>
    <w:rsid w:val="006756B6"/>
    <w:rsid w:val="00677A32"/>
    <w:rsid w:val="00682010"/>
    <w:rsid w:val="00682315"/>
    <w:rsid w:val="0068334C"/>
    <w:rsid w:val="00683B8F"/>
    <w:rsid w:val="00683C38"/>
    <w:rsid w:val="006841CF"/>
    <w:rsid w:val="00684C2E"/>
    <w:rsid w:val="00684F81"/>
    <w:rsid w:val="006855F6"/>
    <w:rsid w:val="00691416"/>
    <w:rsid w:val="00693A33"/>
    <w:rsid w:val="00695E1C"/>
    <w:rsid w:val="00695F1B"/>
    <w:rsid w:val="006A04C7"/>
    <w:rsid w:val="006A1887"/>
    <w:rsid w:val="006A34A1"/>
    <w:rsid w:val="006A606D"/>
    <w:rsid w:val="006A6083"/>
    <w:rsid w:val="006B0B8D"/>
    <w:rsid w:val="006B3B0A"/>
    <w:rsid w:val="006B7686"/>
    <w:rsid w:val="006C104F"/>
    <w:rsid w:val="006C1300"/>
    <w:rsid w:val="006C367C"/>
    <w:rsid w:val="006C5F3E"/>
    <w:rsid w:val="006C70A1"/>
    <w:rsid w:val="006C7969"/>
    <w:rsid w:val="006D26E9"/>
    <w:rsid w:val="006D270C"/>
    <w:rsid w:val="006D52B7"/>
    <w:rsid w:val="006D623C"/>
    <w:rsid w:val="006D74AA"/>
    <w:rsid w:val="006E10D7"/>
    <w:rsid w:val="006E2411"/>
    <w:rsid w:val="006E3336"/>
    <w:rsid w:val="006E40DA"/>
    <w:rsid w:val="006E476C"/>
    <w:rsid w:val="006E7FB4"/>
    <w:rsid w:val="006F6FDF"/>
    <w:rsid w:val="007001E1"/>
    <w:rsid w:val="00701535"/>
    <w:rsid w:val="007015CB"/>
    <w:rsid w:val="00702802"/>
    <w:rsid w:val="00703F80"/>
    <w:rsid w:val="00704FA0"/>
    <w:rsid w:val="00705CD8"/>
    <w:rsid w:val="007061C6"/>
    <w:rsid w:val="00706CC5"/>
    <w:rsid w:val="00707348"/>
    <w:rsid w:val="007100E7"/>
    <w:rsid w:val="007106D9"/>
    <w:rsid w:val="00711A9F"/>
    <w:rsid w:val="00715F53"/>
    <w:rsid w:val="007166B3"/>
    <w:rsid w:val="007217B9"/>
    <w:rsid w:val="00722ACB"/>
    <w:rsid w:val="00724825"/>
    <w:rsid w:val="0072620A"/>
    <w:rsid w:val="007270BE"/>
    <w:rsid w:val="0073174C"/>
    <w:rsid w:val="00731EA6"/>
    <w:rsid w:val="0073215F"/>
    <w:rsid w:val="00732FD3"/>
    <w:rsid w:val="007370BC"/>
    <w:rsid w:val="00740426"/>
    <w:rsid w:val="00740A7D"/>
    <w:rsid w:val="0074109A"/>
    <w:rsid w:val="0074259D"/>
    <w:rsid w:val="00742768"/>
    <w:rsid w:val="007435B7"/>
    <w:rsid w:val="007439BD"/>
    <w:rsid w:val="0074702F"/>
    <w:rsid w:val="0074720A"/>
    <w:rsid w:val="00747F40"/>
    <w:rsid w:val="00750BC9"/>
    <w:rsid w:val="00754043"/>
    <w:rsid w:val="00754584"/>
    <w:rsid w:val="00754A04"/>
    <w:rsid w:val="00760974"/>
    <w:rsid w:val="00762793"/>
    <w:rsid w:val="00762C6C"/>
    <w:rsid w:val="00764C6D"/>
    <w:rsid w:val="00764D9E"/>
    <w:rsid w:val="007653C3"/>
    <w:rsid w:val="00766FFC"/>
    <w:rsid w:val="00767997"/>
    <w:rsid w:val="007731A8"/>
    <w:rsid w:val="00773496"/>
    <w:rsid w:val="00776B6D"/>
    <w:rsid w:val="00782289"/>
    <w:rsid w:val="00782730"/>
    <w:rsid w:val="0078437A"/>
    <w:rsid w:val="00784B63"/>
    <w:rsid w:val="00785DC7"/>
    <w:rsid w:val="00790831"/>
    <w:rsid w:val="0079557A"/>
    <w:rsid w:val="00795B95"/>
    <w:rsid w:val="007A1C50"/>
    <w:rsid w:val="007A338A"/>
    <w:rsid w:val="007A4A9A"/>
    <w:rsid w:val="007A4C09"/>
    <w:rsid w:val="007A5CAA"/>
    <w:rsid w:val="007A6229"/>
    <w:rsid w:val="007A6C2E"/>
    <w:rsid w:val="007A70B9"/>
    <w:rsid w:val="007B264C"/>
    <w:rsid w:val="007B36EC"/>
    <w:rsid w:val="007B38A8"/>
    <w:rsid w:val="007B42E1"/>
    <w:rsid w:val="007B4CCE"/>
    <w:rsid w:val="007B75F1"/>
    <w:rsid w:val="007B7821"/>
    <w:rsid w:val="007C0090"/>
    <w:rsid w:val="007C12F7"/>
    <w:rsid w:val="007C2937"/>
    <w:rsid w:val="007C293E"/>
    <w:rsid w:val="007C31B5"/>
    <w:rsid w:val="007C3429"/>
    <w:rsid w:val="007C5737"/>
    <w:rsid w:val="007D1836"/>
    <w:rsid w:val="007D2FD4"/>
    <w:rsid w:val="007D306D"/>
    <w:rsid w:val="007D3B51"/>
    <w:rsid w:val="007D4D52"/>
    <w:rsid w:val="007D5C87"/>
    <w:rsid w:val="007D619B"/>
    <w:rsid w:val="007E048B"/>
    <w:rsid w:val="007E0579"/>
    <w:rsid w:val="007E1870"/>
    <w:rsid w:val="007E5ED5"/>
    <w:rsid w:val="007E7127"/>
    <w:rsid w:val="007E7389"/>
    <w:rsid w:val="007F208D"/>
    <w:rsid w:val="007F25C8"/>
    <w:rsid w:val="00800BC4"/>
    <w:rsid w:val="0080171C"/>
    <w:rsid w:val="00801C5D"/>
    <w:rsid w:val="008027F1"/>
    <w:rsid w:val="00805D05"/>
    <w:rsid w:val="00811E33"/>
    <w:rsid w:val="00814A39"/>
    <w:rsid w:val="00814B20"/>
    <w:rsid w:val="00815E52"/>
    <w:rsid w:val="00815FA9"/>
    <w:rsid w:val="00817F9E"/>
    <w:rsid w:val="008207C9"/>
    <w:rsid w:val="00825BC9"/>
    <w:rsid w:val="008312EB"/>
    <w:rsid w:val="00834FEE"/>
    <w:rsid w:val="008354BF"/>
    <w:rsid w:val="00835E37"/>
    <w:rsid w:val="00837BFA"/>
    <w:rsid w:val="008405B5"/>
    <w:rsid w:val="0084199C"/>
    <w:rsid w:val="00841FC9"/>
    <w:rsid w:val="0084230D"/>
    <w:rsid w:val="00846A14"/>
    <w:rsid w:val="00850175"/>
    <w:rsid w:val="00850F67"/>
    <w:rsid w:val="00852E18"/>
    <w:rsid w:val="00852FEE"/>
    <w:rsid w:val="00855F11"/>
    <w:rsid w:val="00857397"/>
    <w:rsid w:val="0085799B"/>
    <w:rsid w:val="00860552"/>
    <w:rsid w:val="0086419B"/>
    <w:rsid w:val="00865073"/>
    <w:rsid w:val="00866F01"/>
    <w:rsid w:val="00867AE7"/>
    <w:rsid w:val="00871985"/>
    <w:rsid w:val="00873731"/>
    <w:rsid w:val="008750DD"/>
    <w:rsid w:val="00876475"/>
    <w:rsid w:val="00876D84"/>
    <w:rsid w:val="00882713"/>
    <w:rsid w:val="00883E09"/>
    <w:rsid w:val="00893D28"/>
    <w:rsid w:val="00894460"/>
    <w:rsid w:val="00896BD7"/>
    <w:rsid w:val="008976D3"/>
    <w:rsid w:val="008A15CE"/>
    <w:rsid w:val="008A1D8E"/>
    <w:rsid w:val="008A3E76"/>
    <w:rsid w:val="008A4B72"/>
    <w:rsid w:val="008A5520"/>
    <w:rsid w:val="008A705F"/>
    <w:rsid w:val="008A720C"/>
    <w:rsid w:val="008B038B"/>
    <w:rsid w:val="008B276E"/>
    <w:rsid w:val="008B3C32"/>
    <w:rsid w:val="008B3E96"/>
    <w:rsid w:val="008B4D9A"/>
    <w:rsid w:val="008B5B46"/>
    <w:rsid w:val="008B5CEB"/>
    <w:rsid w:val="008B794A"/>
    <w:rsid w:val="008C1098"/>
    <w:rsid w:val="008C1947"/>
    <w:rsid w:val="008C59C2"/>
    <w:rsid w:val="008C69CF"/>
    <w:rsid w:val="008D1B93"/>
    <w:rsid w:val="008D20A5"/>
    <w:rsid w:val="008D432B"/>
    <w:rsid w:val="008E2DB1"/>
    <w:rsid w:val="008E3365"/>
    <w:rsid w:val="008E3C56"/>
    <w:rsid w:val="008E3F08"/>
    <w:rsid w:val="008E5C64"/>
    <w:rsid w:val="008E608F"/>
    <w:rsid w:val="008E7285"/>
    <w:rsid w:val="008E7B5F"/>
    <w:rsid w:val="008F25CF"/>
    <w:rsid w:val="008F3F02"/>
    <w:rsid w:val="008F42E4"/>
    <w:rsid w:val="008F5BD3"/>
    <w:rsid w:val="008F5ED1"/>
    <w:rsid w:val="008F66B5"/>
    <w:rsid w:val="008F6BD2"/>
    <w:rsid w:val="008F7CAD"/>
    <w:rsid w:val="00900877"/>
    <w:rsid w:val="009012BE"/>
    <w:rsid w:val="00902932"/>
    <w:rsid w:val="00902C9C"/>
    <w:rsid w:val="00905EB9"/>
    <w:rsid w:val="00912B51"/>
    <w:rsid w:val="00914CA0"/>
    <w:rsid w:val="00915AAF"/>
    <w:rsid w:val="00921B77"/>
    <w:rsid w:val="00922ADA"/>
    <w:rsid w:val="00926340"/>
    <w:rsid w:val="009274EF"/>
    <w:rsid w:val="009324DD"/>
    <w:rsid w:val="0093290C"/>
    <w:rsid w:val="009334C6"/>
    <w:rsid w:val="00936CB8"/>
    <w:rsid w:val="009424C5"/>
    <w:rsid w:val="00942CEB"/>
    <w:rsid w:val="00945381"/>
    <w:rsid w:val="00952572"/>
    <w:rsid w:val="00954832"/>
    <w:rsid w:val="0095672D"/>
    <w:rsid w:val="00956EAF"/>
    <w:rsid w:val="00960346"/>
    <w:rsid w:val="00961EC2"/>
    <w:rsid w:val="00962062"/>
    <w:rsid w:val="0096668E"/>
    <w:rsid w:val="0096745E"/>
    <w:rsid w:val="00967960"/>
    <w:rsid w:val="00967E81"/>
    <w:rsid w:val="009701BE"/>
    <w:rsid w:val="00970893"/>
    <w:rsid w:val="0097144D"/>
    <w:rsid w:val="00972FC3"/>
    <w:rsid w:val="009752B5"/>
    <w:rsid w:val="0097619A"/>
    <w:rsid w:val="00976C86"/>
    <w:rsid w:val="0098173B"/>
    <w:rsid w:val="00981BC1"/>
    <w:rsid w:val="00982096"/>
    <w:rsid w:val="0098630B"/>
    <w:rsid w:val="00986C05"/>
    <w:rsid w:val="00990DA5"/>
    <w:rsid w:val="0099322D"/>
    <w:rsid w:val="0099546E"/>
    <w:rsid w:val="00995822"/>
    <w:rsid w:val="009963E9"/>
    <w:rsid w:val="009A0B3F"/>
    <w:rsid w:val="009A10C7"/>
    <w:rsid w:val="009A268E"/>
    <w:rsid w:val="009A4614"/>
    <w:rsid w:val="009A70F8"/>
    <w:rsid w:val="009B009D"/>
    <w:rsid w:val="009B0752"/>
    <w:rsid w:val="009B36F5"/>
    <w:rsid w:val="009B49CF"/>
    <w:rsid w:val="009B5F60"/>
    <w:rsid w:val="009B6843"/>
    <w:rsid w:val="009C17F8"/>
    <w:rsid w:val="009C3394"/>
    <w:rsid w:val="009C5054"/>
    <w:rsid w:val="009C65AC"/>
    <w:rsid w:val="009D08C6"/>
    <w:rsid w:val="009D16F5"/>
    <w:rsid w:val="009D2D2E"/>
    <w:rsid w:val="009D2E06"/>
    <w:rsid w:val="009E2A10"/>
    <w:rsid w:val="009E54D8"/>
    <w:rsid w:val="009E78CF"/>
    <w:rsid w:val="009E7D33"/>
    <w:rsid w:val="009F1F98"/>
    <w:rsid w:val="009F2C52"/>
    <w:rsid w:val="009F4C96"/>
    <w:rsid w:val="009F5C61"/>
    <w:rsid w:val="009F67AE"/>
    <w:rsid w:val="00A004F4"/>
    <w:rsid w:val="00A01E12"/>
    <w:rsid w:val="00A0322B"/>
    <w:rsid w:val="00A04742"/>
    <w:rsid w:val="00A05B43"/>
    <w:rsid w:val="00A101F3"/>
    <w:rsid w:val="00A1406E"/>
    <w:rsid w:val="00A20831"/>
    <w:rsid w:val="00A229C8"/>
    <w:rsid w:val="00A23E98"/>
    <w:rsid w:val="00A27B08"/>
    <w:rsid w:val="00A30BDC"/>
    <w:rsid w:val="00A323B2"/>
    <w:rsid w:val="00A3431D"/>
    <w:rsid w:val="00A35B47"/>
    <w:rsid w:val="00A35CEC"/>
    <w:rsid w:val="00A36B1C"/>
    <w:rsid w:val="00A3736D"/>
    <w:rsid w:val="00A4092B"/>
    <w:rsid w:val="00A40E88"/>
    <w:rsid w:val="00A4184C"/>
    <w:rsid w:val="00A428BE"/>
    <w:rsid w:val="00A429AB"/>
    <w:rsid w:val="00A4471E"/>
    <w:rsid w:val="00A44C05"/>
    <w:rsid w:val="00A45F34"/>
    <w:rsid w:val="00A45F63"/>
    <w:rsid w:val="00A46C01"/>
    <w:rsid w:val="00A474C5"/>
    <w:rsid w:val="00A51258"/>
    <w:rsid w:val="00A51E2C"/>
    <w:rsid w:val="00A52B74"/>
    <w:rsid w:val="00A56DC8"/>
    <w:rsid w:val="00A571A1"/>
    <w:rsid w:val="00A60C37"/>
    <w:rsid w:val="00A63D38"/>
    <w:rsid w:val="00A66765"/>
    <w:rsid w:val="00A70502"/>
    <w:rsid w:val="00A7089A"/>
    <w:rsid w:val="00A70F20"/>
    <w:rsid w:val="00A70FA9"/>
    <w:rsid w:val="00A763D8"/>
    <w:rsid w:val="00A82FC3"/>
    <w:rsid w:val="00A85C6C"/>
    <w:rsid w:val="00A867FD"/>
    <w:rsid w:val="00A86835"/>
    <w:rsid w:val="00A87A93"/>
    <w:rsid w:val="00A9071A"/>
    <w:rsid w:val="00A91A93"/>
    <w:rsid w:val="00A92EC2"/>
    <w:rsid w:val="00A93474"/>
    <w:rsid w:val="00A94919"/>
    <w:rsid w:val="00A95416"/>
    <w:rsid w:val="00AA034B"/>
    <w:rsid w:val="00AA09A1"/>
    <w:rsid w:val="00AA1818"/>
    <w:rsid w:val="00AA1A02"/>
    <w:rsid w:val="00AA257D"/>
    <w:rsid w:val="00AA3F3C"/>
    <w:rsid w:val="00AA45A7"/>
    <w:rsid w:val="00AB2315"/>
    <w:rsid w:val="00AB4A3D"/>
    <w:rsid w:val="00AB4D01"/>
    <w:rsid w:val="00AB7240"/>
    <w:rsid w:val="00AB7949"/>
    <w:rsid w:val="00AC2530"/>
    <w:rsid w:val="00AC3E0C"/>
    <w:rsid w:val="00AC5733"/>
    <w:rsid w:val="00AC5BF4"/>
    <w:rsid w:val="00AC6C0F"/>
    <w:rsid w:val="00AC71E5"/>
    <w:rsid w:val="00AC71E7"/>
    <w:rsid w:val="00AC77EC"/>
    <w:rsid w:val="00AD071D"/>
    <w:rsid w:val="00AD0A75"/>
    <w:rsid w:val="00AD2B9F"/>
    <w:rsid w:val="00AD2FE9"/>
    <w:rsid w:val="00AD3B58"/>
    <w:rsid w:val="00AD4536"/>
    <w:rsid w:val="00AD503B"/>
    <w:rsid w:val="00AD7261"/>
    <w:rsid w:val="00AE193A"/>
    <w:rsid w:val="00AE4631"/>
    <w:rsid w:val="00AE78C9"/>
    <w:rsid w:val="00AF0DEC"/>
    <w:rsid w:val="00AF1258"/>
    <w:rsid w:val="00AF71A9"/>
    <w:rsid w:val="00B0006C"/>
    <w:rsid w:val="00B01AED"/>
    <w:rsid w:val="00B0354D"/>
    <w:rsid w:val="00B0387F"/>
    <w:rsid w:val="00B041F2"/>
    <w:rsid w:val="00B04A57"/>
    <w:rsid w:val="00B061D2"/>
    <w:rsid w:val="00B06B59"/>
    <w:rsid w:val="00B06D6D"/>
    <w:rsid w:val="00B0717F"/>
    <w:rsid w:val="00B0732D"/>
    <w:rsid w:val="00B10FBE"/>
    <w:rsid w:val="00B128E4"/>
    <w:rsid w:val="00B13C30"/>
    <w:rsid w:val="00B1441D"/>
    <w:rsid w:val="00B1542A"/>
    <w:rsid w:val="00B226D2"/>
    <w:rsid w:val="00B24C9A"/>
    <w:rsid w:val="00B364FE"/>
    <w:rsid w:val="00B376E7"/>
    <w:rsid w:val="00B37800"/>
    <w:rsid w:val="00B412EA"/>
    <w:rsid w:val="00B4419A"/>
    <w:rsid w:val="00B448C7"/>
    <w:rsid w:val="00B44CA3"/>
    <w:rsid w:val="00B5020E"/>
    <w:rsid w:val="00B50474"/>
    <w:rsid w:val="00B51B0C"/>
    <w:rsid w:val="00B52D1D"/>
    <w:rsid w:val="00B53470"/>
    <w:rsid w:val="00B5490C"/>
    <w:rsid w:val="00B54C5C"/>
    <w:rsid w:val="00B5648D"/>
    <w:rsid w:val="00B5770B"/>
    <w:rsid w:val="00B61561"/>
    <w:rsid w:val="00B70812"/>
    <w:rsid w:val="00B71275"/>
    <w:rsid w:val="00B730A9"/>
    <w:rsid w:val="00B7347E"/>
    <w:rsid w:val="00B744BC"/>
    <w:rsid w:val="00B7462A"/>
    <w:rsid w:val="00B75E57"/>
    <w:rsid w:val="00B8122E"/>
    <w:rsid w:val="00B82048"/>
    <w:rsid w:val="00B82D8A"/>
    <w:rsid w:val="00B862CE"/>
    <w:rsid w:val="00B875C6"/>
    <w:rsid w:val="00B87D7D"/>
    <w:rsid w:val="00B90295"/>
    <w:rsid w:val="00B90C11"/>
    <w:rsid w:val="00B91AED"/>
    <w:rsid w:val="00B929C3"/>
    <w:rsid w:val="00B92E0A"/>
    <w:rsid w:val="00B939B7"/>
    <w:rsid w:val="00B96019"/>
    <w:rsid w:val="00BA0AC1"/>
    <w:rsid w:val="00BA244A"/>
    <w:rsid w:val="00BA416B"/>
    <w:rsid w:val="00BA4A04"/>
    <w:rsid w:val="00BA4EB0"/>
    <w:rsid w:val="00BA5979"/>
    <w:rsid w:val="00BA77A8"/>
    <w:rsid w:val="00BB34D6"/>
    <w:rsid w:val="00BB515B"/>
    <w:rsid w:val="00BB6D02"/>
    <w:rsid w:val="00BB7B6A"/>
    <w:rsid w:val="00BC0334"/>
    <w:rsid w:val="00BC1C78"/>
    <w:rsid w:val="00BC2368"/>
    <w:rsid w:val="00BC2F76"/>
    <w:rsid w:val="00BC3061"/>
    <w:rsid w:val="00BC6AA0"/>
    <w:rsid w:val="00BD0B73"/>
    <w:rsid w:val="00BD534C"/>
    <w:rsid w:val="00BD6434"/>
    <w:rsid w:val="00BD7FC5"/>
    <w:rsid w:val="00BE1C4B"/>
    <w:rsid w:val="00BE435B"/>
    <w:rsid w:val="00BE465F"/>
    <w:rsid w:val="00BE77CC"/>
    <w:rsid w:val="00BF23C9"/>
    <w:rsid w:val="00BF29CA"/>
    <w:rsid w:val="00BF397B"/>
    <w:rsid w:val="00BF4806"/>
    <w:rsid w:val="00BF4D19"/>
    <w:rsid w:val="00BF5357"/>
    <w:rsid w:val="00BF5E35"/>
    <w:rsid w:val="00BF60D9"/>
    <w:rsid w:val="00C00C32"/>
    <w:rsid w:val="00C02B85"/>
    <w:rsid w:val="00C0415A"/>
    <w:rsid w:val="00C06FE8"/>
    <w:rsid w:val="00C11840"/>
    <w:rsid w:val="00C12C20"/>
    <w:rsid w:val="00C14AF8"/>
    <w:rsid w:val="00C1528C"/>
    <w:rsid w:val="00C16D02"/>
    <w:rsid w:val="00C20FF9"/>
    <w:rsid w:val="00C230CB"/>
    <w:rsid w:val="00C23276"/>
    <w:rsid w:val="00C246C5"/>
    <w:rsid w:val="00C24F97"/>
    <w:rsid w:val="00C25FA0"/>
    <w:rsid w:val="00C30B85"/>
    <w:rsid w:val="00C31621"/>
    <w:rsid w:val="00C32D5D"/>
    <w:rsid w:val="00C33589"/>
    <w:rsid w:val="00C410DE"/>
    <w:rsid w:val="00C42E63"/>
    <w:rsid w:val="00C43BCA"/>
    <w:rsid w:val="00C46D58"/>
    <w:rsid w:val="00C51CB9"/>
    <w:rsid w:val="00C52506"/>
    <w:rsid w:val="00C532E3"/>
    <w:rsid w:val="00C549B8"/>
    <w:rsid w:val="00C564A8"/>
    <w:rsid w:val="00C573C4"/>
    <w:rsid w:val="00C5788B"/>
    <w:rsid w:val="00C607FE"/>
    <w:rsid w:val="00C6284E"/>
    <w:rsid w:val="00C633C6"/>
    <w:rsid w:val="00C63E47"/>
    <w:rsid w:val="00C64DAC"/>
    <w:rsid w:val="00C6563C"/>
    <w:rsid w:val="00C67749"/>
    <w:rsid w:val="00C701B3"/>
    <w:rsid w:val="00C71D03"/>
    <w:rsid w:val="00C7276B"/>
    <w:rsid w:val="00C747EE"/>
    <w:rsid w:val="00C74816"/>
    <w:rsid w:val="00C74F17"/>
    <w:rsid w:val="00C7588B"/>
    <w:rsid w:val="00C76656"/>
    <w:rsid w:val="00C77232"/>
    <w:rsid w:val="00C82F7F"/>
    <w:rsid w:val="00C83F74"/>
    <w:rsid w:val="00C874B1"/>
    <w:rsid w:val="00C91AC7"/>
    <w:rsid w:val="00C9382C"/>
    <w:rsid w:val="00C9590D"/>
    <w:rsid w:val="00C95BD1"/>
    <w:rsid w:val="00C97514"/>
    <w:rsid w:val="00CA019C"/>
    <w:rsid w:val="00CA13DD"/>
    <w:rsid w:val="00CA1C95"/>
    <w:rsid w:val="00CA1D52"/>
    <w:rsid w:val="00CA552B"/>
    <w:rsid w:val="00CA6696"/>
    <w:rsid w:val="00CA6BD2"/>
    <w:rsid w:val="00CA762C"/>
    <w:rsid w:val="00CB1F53"/>
    <w:rsid w:val="00CB22EE"/>
    <w:rsid w:val="00CB2B0D"/>
    <w:rsid w:val="00CB471E"/>
    <w:rsid w:val="00CB7D96"/>
    <w:rsid w:val="00CB7E25"/>
    <w:rsid w:val="00CC1380"/>
    <w:rsid w:val="00CC2F9B"/>
    <w:rsid w:val="00CC3246"/>
    <w:rsid w:val="00CD1004"/>
    <w:rsid w:val="00CD1117"/>
    <w:rsid w:val="00CD3E3A"/>
    <w:rsid w:val="00CE0496"/>
    <w:rsid w:val="00CE1309"/>
    <w:rsid w:val="00CE190B"/>
    <w:rsid w:val="00CE24B3"/>
    <w:rsid w:val="00CE382F"/>
    <w:rsid w:val="00CE50A4"/>
    <w:rsid w:val="00CE567E"/>
    <w:rsid w:val="00CE5A1E"/>
    <w:rsid w:val="00CE6D4D"/>
    <w:rsid w:val="00CE76DB"/>
    <w:rsid w:val="00CF45BB"/>
    <w:rsid w:val="00CF53B6"/>
    <w:rsid w:val="00CF56FC"/>
    <w:rsid w:val="00D00E4D"/>
    <w:rsid w:val="00D02FB2"/>
    <w:rsid w:val="00D03F5E"/>
    <w:rsid w:val="00D04B0B"/>
    <w:rsid w:val="00D05171"/>
    <w:rsid w:val="00D11FE8"/>
    <w:rsid w:val="00D125B8"/>
    <w:rsid w:val="00D12B97"/>
    <w:rsid w:val="00D166ED"/>
    <w:rsid w:val="00D17FEE"/>
    <w:rsid w:val="00D20D1A"/>
    <w:rsid w:val="00D230F9"/>
    <w:rsid w:val="00D262B1"/>
    <w:rsid w:val="00D26D8D"/>
    <w:rsid w:val="00D2720E"/>
    <w:rsid w:val="00D334DB"/>
    <w:rsid w:val="00D339D6"/>
    <w:rsid w:val="00D33CA7"/>
    <w:rsid w:val="00D343F3"/>
    <w:rsid w:val="00D3549D"/>
    <w:rsid w:val="00D41C56"/>
    <w:rsid w:val="00D427EC"/>
    <w:rsid w:val="00D4594D"/>
    <w:rsid w:val="00D46937"/>
    <w:rsid w:val="00D46FCE"/>
    <w:rsid w:val="00D479EE"/>
    <w:rsid w:val="00D50155"/>
    <w:rsid w:val="00D602B7"/>
    <w:rsid w:val="00D606EA"/>
    <w:rsid w:val="00D61D0E"/>
    <w:rsid w:val="00D641A0"/>
    <w:rsid w:val="00D64AB0"/>
    <w:rsid w:val="00D654A3"/>
    <w:rsid w:val="00D7400B"/>
    <w:rsid w:val="00D7456F"/>
    <w:rsid w:val="00D76B3A"/>
    <w:rsid w:val="00D77FA1"/>
    <w:rsid w:val="00D80591"/>
    <w:rsid w:val="00D806E5"/>
    <w:rsid w:val="00D80FD3"/>
    <w:rsid w:val="00D81BDE"/>
    <w:rsid w:val="00D82CB0"/>
    <w:rsid w:val="00D84FF6"/>
    <w:rsid w:val="00D853E8"/>
    <w:rsid w:val="00D855FD"/>
    <w:rsid w:val="00D85878"/>
    <w:rsid w:val="00D85E28"/>
    <w:rsid w:val="00D87318"/>
    <w:rsid w:val="00D920B7"/>
    <w:rsid w:val="00D93FC9"/>
    <w:rsid w:val="00D947E9"/>
    <w:rsid w:val="00D96FBF"/>
    <w:rsid w:val="00D97E70"/>
    <w:rsid w:val="00DA06DA"/>
    <w:rsid w:val="00DA4207"/>
    <w:rsid w:val="00DA5339"/>
    <w:rsid w:val="00DA73BD"/>
    <w:rsid w:val="00DA7C9E"/>
    <w:rsid w:val="00DB0A19"/>
    <w:rsid w:val="00DB1BF1"/>
    <w:rsid w:val="00DB3228"/>
    <w:rsid w:val="00DB4D94"/>
    <w:rsid w:val="00DB797A"/>
    <w:rsid w:val="00DC4741"/>
    <w:rsid w:val="00DC58AD"/>
    <w:rsid w:val="00DC6CB3"/>
    <w:rsid w:val="00DC7961"/>
    <w:rsid w:val="00DD190F"/>
    <w:rsid w:val="00DD430C"/>
    <w:rsid w:val="00DD4BA4"/>
    <w:rsid w:val="00DD64F5"/>
    <w:rsid w:val="00DE2AEB"/>
    <w:rsid w:val="00DE3893"/>
    <w:rsid w:val="00DE4951"/>
    <w:rsid w:val="00DE6628"/>
    <w:rsid w:val="00DE77A1"/>
    <w:rsid w:val="00DE7E21"/>
    <w:rsid w:val="00DF033D"/>
    <w:rsid w:val="00DF1763"/>
    <w:rsid w:val="00DF1D65"/>
    <w:rsid w:val="00DF3BCC"/>
    <w:rsid w:val="00DF4687"/>
    <w:rsid w:val="00DF77FB"/>
    <w:rsid w:val="00E0149B"/>
    <w:rsid w:val="00E01531"/>
    <w:rsid w:val="00E01C30"/>
    <w:rsid w:val="00E034A8"/>
    <w:rsid w:val="00E061D7"/>
    <w:rsid w:val="00E061FF"/>
    <w:rsid w:val="00E06729"/>
    <w:rsid w:val="00E0683B"/>
    <w:rsid w:val="00E0700C"/>
    <w:rsid w:val="00E07392"/>
    <w:rsid w:val="00E10252"/>
    <w:rsid w:val="00E102B2"/>
    <w:rsid w:val="00E105D3"/>
    <w:rsid w:val="00E124D1"/>
    <w:rsid w:val="00E12E0C"/>
    <w:rsid w:val="00E1439D"/>
    <w:rsid w:val="00E14D0D"/>
    <w:rsid w:val="00E164A5"/>
    <w:rsid w:val="00E16528"/>
    <w:rsid w:val="00E17098"/>
    <w:rsid w:val="00E22349"/>
    <w:rsid w:val="00E244A5"/>
    <w:rsid w:val="00E24B80"/>
    <w:rsid w:val="00E25460"/>
    <w:rsid w:val="00E3054A"/>
    <w:rsid w:val="00E30E41"/>
    <w:rsid w:val="00E343F4"/>
    <w:rsid w:val="00E3513B"/>
    <w:rsid w:val="00E35150"/>
    <w:rsid w:val="00E35591"/>
    <w:rsid w:val="00E37B0A"/>
    <w:rsid w:val="00E4081C"/>
    <w:rsid w:val="00E41E59"/>
    <w:rsid w:val="00E431CE"/>
    <w:rsid w:val="00E43D4D"/>
    <w:rsid w:val="00E446B8"/>
    <w:rsid w:val="00E450B2"/>
    <w:rsid w:val="00E50650"/>
    <w:rsid w:val="00E51896"/>
    <w:rsid w:val="00E52A20"/>
    <w:rsid w:val="00E5326B"/>
    <w:rsid w:val="00E55051"/>
    <w:rsid w:val="00E57550"/>
    <w:rsid w:val="00E61B4A"/>
    <w:rsid w:val="00E66A2D"/>
    <w:rsid w:val="00E678B3"/>
    <w:rsid w:val="00E704F4"/>
    <w:rsid w:val="00E71EA5"/>
    <w:rsid w:val="00E74067"/>
    <w:rsid w:val="00E76858"/>
    <w:rsid w:val="00E769D6"/>
    <w:rsid w:val="00E76F64"/>
    <w:rsid w:val="00E821C8"/>
    <w:rsid w:val="00E82E35"/>
    <w:rsid w:val="00E834A9"/>
    <w:rsid w:val="00E835B8"/>
    <w:rsid w:val="00E843AE"/>
    <w:rsid w:val="00E85790"/>
    <w:rsid w:val="00E85CED"/>
    <w:rsid w:val="00E87E04"/>
    <w:rsid w:val="00E91922"/>
    <w:rsid w:val="00E91F22"/>
    <w:rsid w:val="00E92D42"/>
    <w:rsid w:val="00E93298"/>
    <w:rsid w:val="00E94907"/>
    <w:rsid w:val="00E95F25"/>
    <w:rsid w:val="00E96CF3"/>
    <w:rsid w:val="00EA30BC"/>
    <w:rsid w:val="00EA3563"/>
    <w:rsid w:val="00EA4096"/>
    <w:rsid w:val="00EA52AF"/>
    <w:rsid w:val="00EA5EEF"/>
    <w:rsid w:val="00EA6145"/>
    <w:rsid w:val="00EA6AF9"/>
    <w:rsid w:val="00EA6F78"/>
    <w:rsid w:val="00EA7F39"/>
    <w:rsid w:val="00EB0281"/>
    <w:rsid w:val="00EB082B"/>
    <w:rsid w:val="00EB0A81"/>
    <w:rsid w:val="00EB0DDB"/>
    <w:rsid w:val="00EB12EE"/>
    <w:rsid w:val="00EB215D"/>
    <w:rsid w:val="00EB305E"/>
    <w:rsid w:val="00EB6796"/>
    <w:rsid w:val="00EC1769"/>
    <w:rsid w:val="00EC251B"/>
    <w:rsid w:val="00EC73CA"/>
    <w:rsid w:val="00EC760E"/>
    <w:rsid w:val="00ED003A"/>
    <w:rsid w:val="00ED30D3"/>
    <w:rsid w:val="00ED39F1"/>
    <w:rsid w:val="00ED586F"/>
    <w:rsid w:val="00ED74FF"/>
    <w:rsid w:val="00EE1925"/>
    <w:rsid w:val="00EE5133"/>
    <w:rsid w:val="00EF123E"/>
    <w:rsid w:val="00EF4F50"/>
    <w:rsid w:val="00EF55BD"/>
    <w:rsid w:val="00EF55C7"/>
    <w:rsid w:val="00EF5A99"/>
    <w:rsid w:val="00EF6755"/>
    <w:rsid w:val="00F00D95"/>
    <w:rsid w:val="00F01ADA"/>
    <w:rsid w:val="00F02B0B"/>
    <w:rsid w:val="00F03E72"/>
    <w:rsid w:val="00F0407B"/>
    <w:rsid w:val="00F04D78"/>
    <w:rsid w:val="00F0528B"/>
    <w:rsid w:val="00F068A5"/>
    <w:rsid w:val="00F06900"/>
    <w:rsid w:val="00F10377"/>
    <w:rsid w:val="00F11C2C"/>
    <w:rsid w:val="00F12D67"/>
    <w:rsid w:val="00F13200"/>
    <w:rsid w:val="00F13FA3"/>
    <w:rsid w:val="00F21C82"/>
    <w:rsid w:val="00F23280"/>
    <w:rsid w:val="00F237EE"/>
    <w:rsid w:val="00F25010"/>
    <w:rsid w:val="00F27D08"/>
    <w:rsid w:val="00F30604"/>
    <w:rsid w:val="00F319E9"/>
    <w:rsid w:val="00F31B63"/>
    <w:rsid w:val="00F32F55"/>
    <w:rsid w:val="00F34154"/>
    <w:rsid w:val="00F378B3"/>
    <w:rsid w:val="00F41482"/>
    <w:rsid w:val="00F50F24"/>
    <w:rsid w:val="00F518B2"/>
    <w:rsid w:val="00F51E24"/>
    <w:rsid w:val="00F525C6"/>
    <w:rsid w:val="00F54E88"/>
    <w:rsid w:val="00F55781"/>
    <w:rsid w:val="00F55909"/>
    <w:rsid w:val="00F61534"/>
    <w:rsid w:val="00F61839"/>
    <w:rsid w:val="00F61DF8"/>
    <w:rsid w:val="00F62916"/>
    <w:rsid w:val="00F63C9B"/>
    <w:rsid w:val="00F655E1"/>
    <w:rsid w:val="00F66476"/>
    <w:rsid w:val="00F6695F"/>
    <w:rsid w:val="00F67593"/>
    <w:rsid w:val="00F67FFA"/>
    <w:rsid w:val="00F714E3"/>
    <w:rsid w:val="00F72DBC"/>
    <w:rsid w:val="00F731EC"/>
    <w:rsid w:val="00F73DC7"/>
    <w:rsid w:val="00F741FA"/>
    <w:rsid w:val="00F74276"/>
    <w:rsid w:val="00F7533B"/>
    <w:rsid w:val="00F756A5"/>
    <w:rsid w:val="00F76691"/>
    <w:rsid w:val="00F80971"/>
    <w:rsid w:val="00F83EBC"/>
    <w:rsid w:val="00F85077"/>
    <w:rsid w:val="00F85165"/>
    <w:rsid w:val="00F86DE6"/>
    <w:rsid w:val="00F9032C"/>
    <w:rsid w:val="00F91958"/>
    <w:rsid w:val="00F92DF8"/>
    <w:rsid w:val="00F944C7"/>
    <w:rsid w:val="00F953AA"/>
    <w:rsid w:val="00F96125"/>
    <w:rsid w:val="00F96286"/>
    <w:rsid w:val="00F97946"/>
    <w:rsid w:val="00F97ED7"/>
    <w:rsid w:val="00FA21A9"/>
    <w:rsid w:val="00FA452B"/>
    <w:rsid w:val="00FA5CFD"/>
    <w:rsid w:val="00FA601D"/>
    <w:rsid w:val="00FA7B1F"/>
    <w:rsid w:val="00FB0B5C"/>
    <w:rsid w:val="00FB22DE"/>
    <w:rsid w:val="00FB2E4D"/>
    <w:rsid w:val="00FB3752"/>
    <w:rsid w:val="00FB6AD0"/>
    <w:rsid w:val="00FB7918"/>
    <w:rsid w:val="00FC0173"/>
    <w:rsid w:val="00FC1366"/>
    <w:rsid w:val="00FC36F3"/>
    <w:rsid w:val="00FC53A1"/>
    <w:rsid w:val="00FC5513"/>
    <w:rsid w:val="00FC7D8E"/>
    <w:rsid w:val="00FD0D37"/>
    <w:rsid w:val="00FD2DD4"/>
    <w:rsid w:val="00FD44C9"/>
    <w:rsid w:val="00FD6234"/>
    <w:rsid w:val="00FD7281"/>
    <w:rsid w:val="00FE22CF"/>
    <w:rsid w:val="00FE251A"/>
    <w:rsid w:val="00FE3416"/>
    <w:rsid w:val="00FE5660"/>
    <w:rsid w:val="00FE7134"/>
    <w:rsid w:val="00FE7197"/>
    <w:rsid w:val="00FE7810"/>
    <w:rsid w:val="00FF05DD"/>
    <w:rsid w:val="00FF1FE9"/>
    <w:rsid w:val="00FF3716"/>
    <w:rsid w:val="00FF4E0C"/>
    <w:rsid w:val="00FF538B"/>
    <w:rsid w:val="00FF5D90"/>
    <w:rsid w:val="00FF6213"/>
    <w:rsid w:val="00FF6B40"/>
    <w:rsid w:val="00FF6FEF"/>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629765"/>
  <w15:docId w15:val="{E48BA3E3-506D-4B6F-813B-A75E8D2E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3ED4"/>
    <w:rPr>
      <w:sz w:val="24"/>
      <w:lang w:eastAsia="en-US"/>
    </w:rPr>
  </w:style>
  <w:style w:type="paragraph" w:styleId="Heading1">
    <w:name w:val="heading 1"/>
    <w:aliases w:val="PhD Heading 1"/>
    <w:basedOn w:val="Normal"/>
    <w:next w:val="PhDNormal"/>
    <w:link w:val="Heading1Char"/>
    <w:qFormat/>
    <w:rsid w:val="00554F60"/>
    <w:pPr>
      <w:keepNext/>
      <w:numPr>
        <w:numId w:val="6"/>
      </w:numPr>
      <w:pBdr>
        <w:bottom w:val="single" w:sz="8" w:space="6" w:color="auto"/>
      </w:pBdr>
      <w:tabs>
        <w:tab w:val="left" w:pos="567"/>
      </w:tabs>
      <w:spacing w:before="240" w:after="720"/>
      <w:outlineLvl w:val="0"/>
    </w:pPr>
    <w:rPr>
      <w:b/>
      <w:spacing w:val="-4"/>
      <w:sz w:val="44"/>
    </w:rPr>
  </w:style>
  <w:style w:type="paragraph" w:styleId="Heading2">
    <w:name w:val="heading 2"/>
    <w:aliases w:val="PhD Heading 2"/>
    <w:basedOn w:val="Normal"/>
    <w:next w:val="PhDNormal"/>
    <w:link w:val="Heading2Char"/>
    <w:qFormat/>
    <w:rsid w:val="00554F60"/>
    <w:pPr>
      <w:keepNext/>
      <w:numPr>
        <w:ilvl w:val="1"/>
        <w:numId w:val="6"/>
      </w:numPr>
      <w:spacing w:before="240" w:after="240"/>
      <w:outlineLvl w:val="1"/>
    </w:pPr>
    <w:rPr>
      <w:b/>
      <w:caps/>
    </w:rPr>
  </w:style>
  <w:style w:type="paragraph" w:styleId="Heading3">
    <w:name w:val="heading 3"/>
    <w:aliases w:val="PhD Heading 3"/>
    <w:basedOn w:val="PhDNormal"/>
    <w:next w:val="PhDNormal"/>
    <w:link w:val="Heading3Char"/>
    <w:qFormat/>
    <w:rsid w:val="00972FC3"/>
    <w:pPr>
      <w:keepNext/>
      <w:numPr>
        <w:ilvl w:val="2"/>
        <w:numId w:val="6"/>
      </w:numPr>
      <w:tabs>
        <w:tab w:val="num" w:pos="360"/>
      </w:tabs>
      <w:spacing w:before="180" w:after="180" w:line="240" w:lineRule="auto"/>
      <w:ind w:left="0" w:firstLine="567"/>
      <w:jc w:val="left"/>
      <w:outlineLvl w:val="2"/>
    </w:pPr>
    <w:rPr>
      <w:b/>
    </w:rPr>
  </w:style>
  <w:style w:type="paragraph" w:styleId="Heading4">
    <w:name w:val="heading 4"/>
    <w:aliases w:val="PhD Heading 4"/>
    <w:basedOn w:val="PhDNormal"/>
    <w:next w:val="PhDNormal"/>
    <w:link w:val="Heading4Char"/>
    <w:qFormat/>
    <w:rsid w:val="00554F60"/>
    <w:pPr>
      <w:keepNext/>
      <w:numPr>
        <w:ilvl w:val="3"/>
        <w:numId w:val="6"/>
      </w:numPr>
      <w:tabs>
        <w:tab w:val="num" w:pos="360"/>
      </w:tabs>
      <w:spacing w:before="120" w:after="180" w:line="240" w:lineRule="auto"/>
      <w:ind w:left="0" w:firstLine="567"/>
      <w:jc w:val="left"/>
      <w:outlineLvl w:val="3"/>
    </w:pPr>
    <w:rPr>
      <w:b/>
      <w:i/>
    </w:rPr>
  </w:style>
  <w:style w:type="paragraph" w:styleId="Heading5">
    <w:name w:val="heading 5"/>
    <w:aliases w:val="PhD Heading 5"/>
    <w:basedOn w:val="PhDNormal"/>
    <w:next w:val="PhDNormal"/>
    <w:link w:val="Heading5Char"/>
    <w:qFormat/>
    <w:rsid w:val="00972FC3"/>
    <w:pPr>
      <w:numPr>
        <w:ilvl w:val="4"/>
        <w:numId w:val="6"/>
      </w:numPr>
      <w:tabs>
        <w:tab w:val="num" w:pos="360"/>
      </w:tabs>
      <w:spacing w:before="120" w:line="240" w:lineRule="auto"/>
      <w:ind w:left="0" w:firstLine="567"/>
      <w:jc w:val="left"/>
      <w:outlineLvl w:val="4"/>
    </w:pPr>
    <w:rPr>
      <w:i/>
    </w:rPr>
  </w:style>
  <w:style w:type="paragraph" w:styleId="Heading6">
    <w:name w:val="heading 6"/>
    <w:basedOn w:val="Normal"/>
    <w:next w:val="Normal"/>
    <w:link w:val="Heading6Char"/>
    <w:rsid w:val="00554F60"/>
    <w:pPr>
      <w:numPr>
        <w:ilvl w:val="5"/>
        <w:numId w:val="6"/>
      </w:numPr>
      <w:tabs>
        <w:tab w:val="num" w:pos="360"/>
      </w:tabs>
      <w:spacing w:before="240" w:after="60"/>
      <w:ind w:left="0" w:firstLine="0"/>
      <w:outlineLvl w:val="5"/>
    </w:pPr>
    <w:rPr>
      <w:i/>
    </w:rPr>
  </w:style>
  <w:style w:type="paragraph" w:styleId="Heading7">
    <w:name w:val="heading 7"/>
    <w:basedOn w:val="Normal"/>
    <w:next w:val="Normal"/>
    <w:link w:val="Heading7Char"/>
    <w:rsid w:val="00554F60"/>
    <w:pPr>
      <w:numPr>
        <w:ilvl w:val="6"/>
        <w:numId w:val="6"/>
      </w:numPr>
      <w:tabs>
        <w:tab w:val="num" w:pos="360"/>
      </w:tabs>
      <w:spacing w:before="180" w:after="60"/>
      <w:ind w:left="0" w:firstLine="0"/>
      <w:outlineLvl w:val="6"/>
    </w:pPr>
    <w:rPr>
      <w:u w:val="single"/>
    </w:rPr>
  </w:style>
  <w:style w:type="paragraph" w:styleId="Heading8">
    <w:name w:val="heading 8"/>
    <w:basedOn w:val="Normal"/>
    <w:next w:val="PhDNormal"/>
    <w:link w:val="Heading8Char"/>
    <w:rsid w:val="00554F60"/>
    <w:pPr>
      <w:numPr>
        <w:ilvl w:val="7"/>
        <w:numId w:val="6"/>
      </w:numPr>
      <w:tabs>
        <w:tab w:val="num" w:pos="360"/>
        <w:tab w:val="left" w:pos="1843"/>
      </w:tabs>
      <w:spacing w:after="120" w:line="300" w:lineRule="atLeast"/>
      <w:ind w:left="0" w:firstLine="0"/>
      <w:outlineLvl w:val="7"/>
    </w:pPr>
  </w:style>
  <w:style w:type="paragraph" w:styleId="Heading9">
    <w:name w:val="heading 9"/>
    <w:basedOn w:val="Normal"/>
    <w:next w:val="Normal"/>
    <w:link w:val="Heading9Char"/>
    <w:rsid w:val="00554F60"/>
    <w:pPr>
      <w:numPr>
        <w:ilvl w:val="8"/>
        <w:numId w:val="6"/>
      </w:numPr>
      <w:tabs>
        <w:tab w:val="num" w:pos="360"/>
        <w:tab w:val="left" w:pos="851"/>
        <w:tab w:val="left" w:pos="1701"/>
        <w:tab w:val="left" w:pos="2835"/>
        <w:tab w:val="left" w:pos="3402"/>
        <w:tab w:val="left" w:pos="3969"/>
        <w:tab w:val="left" w:pos="4536"/>
        <w:tab w:val="left" w:pos="4820"/>
        <w:tab w:val="left" w:pos="5103"/>
        <w:tab w:val="left" w:pos="5387"/>
      </w:tabs>
      <w:spacing w:line="360" w:lineRule="atLeast"/>
      <w:ind w:left="0" w:firstLine="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554F60"/>
    <w:pPr>
      <w:spacing w:after="120" w:line="36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semiHidden/>
    <w:rsid w:val="00554F60"/>
    <w:pPr>
      <w:tabs>
        <w:tab w:val="left" w:pos="1049"/>
        <w:tab w:val="right" w:leader="dot" w:pos="8221"/>
      </w:tabs>
      <w:spacing w:before="180" w:after="120"/>
    </w:pPr>
    <w:rPr>
      <w:smallCaps/>
      <w:sz w:val="20"/>
    </w:rPr>
  </w:style>
  <w:style w:type="paragraph" w:styleId="TOC4">
    <w:name w:val="toc 4"/>
    <w:basedOn w:val="Normal"/>
    <w:next w:val="Normal"/>
    <w:autoRedefine/>
    <w:uiPriority w:val="39"/>
    <w:rsid w:val="00554F60"/>
    <w:pPr>
      <w:tabs>
        <w:tab w:val="right" w:leader="dot" w:pos="8221"/>
      </w:tabs>
      <w:ind w:left="1276"/>
    </w:pPr>
    <w:rPr>
      <w:sz w:val="20"/>
    </w:rPr>
  </w:style>
  <w:style w:type="paragraph" w:styleId="TOC3">
    <w:name w:val="toc 3"/>
    <w:basedOn w:val="Normal"/>
    <w:next w:val="Normal"/>
    <w:uiPriority w:val="39"/>
    <w:rsid w:val="004A344C"/>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4A344C"/>
    <w:pPr>
      <w:tabs>
        <w:tab w:val="left" w:pos="567"/>
        <w:tab w:val="right" w:leader="dot" w:pos="8221"/>
      </w:tabs>
      <w:spacing w:before="120"/>
    </w:pPr>
    <w:rPr>
      <w:noProof/>
      <w:sz w:val="22"/>
    </w:rPr>
  </w:style>
  <w:style w:type="paragraph" w:styleId="TOC1">
    <w:name w:val="toc 1"/>
    <w:basedOn w:val="TOC2"/>
    <w:next w:val="Normal"/>
    <w:link w:val="TOC1Char"/>
    <w:uiPriority w:val="39"/>
    <w:rsid w:val="004A344C"/>
    <w:pPr>
      <w:tabs>
        <w:tab w:val="clear" w:pos="567"/>
        <w:tab w:val="left" w:pos="284"/>
      </w:tabs>
    </w:pPr>
    <w:rPr>
      <w:b/>
      <w:sz w:val="24"/>
    </w:rPr>
  </w:style>
  <w:style w:type="paragraph" w:styleId="Footer">
    <w:name w:val="footer"/>
    <w:basedOn w:val="Normal"/>
    <w:link w:val="FooterChar"/>
    <w:semiHidden/>
    <w:rsid w:val="00554F60"/>
    <w:pPr>
      <w:pBdr>
        <w:top w:val="single" w:sz="4" w:space="2" w:color="auto"/>
      </w:pBdr>
      <w:tabs>
        <w:tab w:val="right" w:pos="7938"/>
      </w:tabs>
      <w:spacing w:before="240" w:line="240" w:lineRule="atLeast"/>
    </w:pPr>
    <w:rPr>
      <w:sz w:val="20"/>
    </w:rPr>
  </w:style>
  <w:style w:type="paragraph" w:styleId="FootnoteText">
    <w:name w:val="footnote text"/>
    <w:basedOn w:val="Normal"/>
    <w:link w:val="FootnoteTextChar"/>
    <w:semiHidden/>
    <w:rsid w:val="00554F6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1606C4"/>
    <w:pPr>
      <w:pBdr>
        <w:top w:val="none" w:sz="0" w:space="0" w:color="auto"/>
      </w:pBdr>
    </w:pPr>
    <w:rPr>
      <w:noProof/>
    </w:rPr>
  </w:style>
  <w:style w:type="paragraph" w:styleId="Caption">
    <w:name w:val="caption"/>
    <w:basedOn w:val="Normal"/>
    <w:rsid w:val="00554F60"/>
    <w:pPr>
      <w:tabs>
        <w:tab w:val="left" w:pos="567"/>
        <w:tab w:val="left" w:pos="720"/>
        <w:tab w:val="left" w:pos="851"/>
        <w:tab w:val="left" w:pos="1440"/>
        <w:tab w:val="left" w:pos="1701"/>
        <w:tab w:val="left" w:pos="2160"/>
        <w:tab w:val="left" w:pos="2835"/>
        <w:tab w:val="left" w:pos="2880"/>
        <w:tab w:val="left" w:pos="3402"/>
        <w:tab w:val="left" w:pos="3600"/>
        <w:tab w:val="left" w:pos="3969"/>
        <w:tab w:val="left" w:pos="4320"/>
        <w:tab w:val="left" w:pos="4536"/>
        <w:tab w:val="left" w:pos="4820"/>
        <w:tab w:val="left" w:pos="5040"/>
        <w:tab w:val="left" w:pos="5103"/>
        <w:tab w:val="left" w:pos="5387"/>
        <w:tab w:val="left" w:pos="5760"/>
        <w:tab w:val="left" w:pos="6480"/>
        <w:tab w:val="left" w:pos="7200"/>
        <w:tab w:val="left" w:pos="7920"/>
        <w:tab w:val="left" w:pos="8640"/>
      </w:tabs>
      <w:spacing w:line="360" w:lineRule="atLeast"/>
      <w:jc w:val="center"/>
    </w:pPr>
  </w:style>
  <w:style w:type="paragraph" w:customStyle="1" w:styleId="PhDNormal2">
    <w:name w:val="PhD Normal 2"/>
    <w:basedOn w:val="PhDNormal"/>
    <w:link w:val="PhDNormal2CharChar"/>
    <w:qFormat/>
    <w:rsid w:val="00554F60"/>
    <w:pPr>
      <w:tabs>
        <w:tab w:val="left" w:pos="1418"/>
      </w:tabs>
      <w:ind w:firstLine="0"/>
    </w:pPr>
  </w:style>
  <w:style w:type="paragraph" w:styleId="Title">
    <w:name w:val="Title"/>
    <w:aliases w:val="PhD Title"/>
    <w:basedOn w:val="Normal"/>
    <w:next w:val="PhDNormal"/>
    <w:link w:val="TitleChar"/>
    <w:qFormat/>
    <w:rsid w:val="00554F60"/>
    <w:pPr>
      <w:spacing w:before="2160" w:after="1200"/>
      <w:jc w:val="center"/>
    </w:pPr>
    <w:rPr>
      <w:b/>
      <w:smallCaps/>
      <w:sz w:val="48"/>
      <w:szCs w:val="48"/>
    </w:rPr>
  </w:style>
  <w:style w:type="paragraph" w:customStyle="1" w:styleId="PhDReference">
    <w:name w:val="PhD Reference"/>
    <w:basedOn w:val="PhDNormal"/>
    <w:qFormat/>
    <w:rsid w:val="00554F60"/>
    <w:pPr>
      <w:spacing w:after="180" w:line="240" w:lineRule="auto"/>
      <w:ind w:left="454" w:hanging="454"/>
      <w:jc w:val="left"/>
    </w:pPr>
  </w:style>
  <w:style w:type="character" w:styleId="FootnoteReference">
    <w:name w:val="footnote reference"/>
    <w:basedOn w:val="DefaultParagraphFont"/>
    <w:semiHidden/>
    <w:rsid w:val="00554F60"/>
    <w:rPr>
      <w:vertAlign w:val="superscript"/>
    </w:rPr>
  </w:style>
  <w:style w:type="paragraph" w:customStyle="1" w:styleId="PhDQualifications">
    <w:name w:val="PhD Qualifications"/>
    <w:basedOn w:val="PhDNameofCandidate"/>
    <w:next w:val="PhDNormal2"/>
    <w:qFormat/>
    <w:rsid w:val="00554F60"/>
    <w:pPr>
      <w:spacing w:before="0" w:after="1080"/>
    </w:pPr>
  </w:style>
  <w:style w:type="paragraph" w:customStyle="1" w:styleId="PhDBulletIndent">
    <w:name w:val="PhD Bullet Indent"/>
    <w:basedOn w:val="PhDBullet"/>
    <w:qFormat/>
    <w:rsid w:val="00554F60"/>
    <w:pPr>
      <w:numPr>
        <w:ilvl w:val="1"/>
      </w:numPr>
      <w:contextualSpacing/>
    </w:pPr>
  </w:style>
  <w:style w:type="paragraph" w:styleId="TableofFigures">
    <w:name w:val="table of figures"/>
    <w:basedOn w:val="Normal"/>
    <w:next w:val="Normal"/>
    <w:uiPriority w:val="99"/>
    <w:rsid w:val="003B3938"/>
    <w:pPr>
      <w:tabs>
        <w:tab w:val="right" w:leader="dot" w:pos="8221"/>
      </w:tabs>
      <w:spacing w:after="120"/>
      <w:ind w:left="851" w:right="567" w:hanging="851"/>
    </w:pPr>
    <w:rPr>
      <w:rFonts w:ascii="Palatino Linotype" w:hAnsi="Palatino Linotype"/>
    </w:rPr>
  </w:style>
  <w:style w:type="paragraph" w:customStyle="1" w:styleId="TOC1A">
    <w:name w:val="TOC 1A"/>
    <w:basedOn w:val="TOC1"/>
    <w:semiHidden/>
    <w:rsid w:val="00554F60"/>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basedOn w:val="DefaultParagraphFont"/>
    <w:uiPriority w:val="99"/>
    <w:rsid w:val="00554F60"/>
    <w:rPr>
      <w:color w:val="0000FF"/>
      <w:u w:val="single"/>
    </w:rPr>
  </w:style>
  <w:style w:type="paragraph" w:customStyle="1" w:styleId="PhDFooter">
    <w:name w:val="PhD Footer"/>
    <w:basedOn w:val="Normal"/>
    <w:rsid w:val="001606C4"/>
    <w:pPr>
      <w:pBdr>
        <w:top w:val="single" w:sz="4" w:space="2" w:color="auto"/>
      </w:pBdr>
      <w:tabs>
        <w:tab w:val="right" w:pos="8222"/>
      </w:tabs>
    </w:pPr>
    <w:rPr>
      <w:sz w:val="18"/>
    </w:rPr>
  </w:style>
  <w:style w:type="paragraph" w:styleId="Header">
    <w:name w:val="header"/>
    <w:basedOn w:val="Normal"/>
    <w:link w:val="HeaderChar"/>
    <w:rsid w:val="00554F60"/>
    <w:pPr>
      <w:tabs>
        <w:tab w:val="center" w:pos="4153"/>
        <w:tab w:val="right" w:pos="8306"/>
      </w:tabs>
    </w:pPr>
  </w:style>
  <w:style w:type="paragraph" w:customStyle="1" w:styleId="PhDNameofCandidate">
    <w:name w:val="PhD Name of Candidate"/>
    <w:basedOn w:val="Heading3"/>
    <w:qFormat/>
    <w:rsid w:val="00554F60"/>
    <w:pPr>
      <w:numPr>
        <w:ilvl w:val="0"/>
        <w:numId w:val="0"/>
      </w:numPr>
      <w:spacing w:before="960" w:after="120"/>
      <w:jc w:val="center"/>
      <w:outlineLvl w:val="9"/>
    </w:pPr>
    <w:rPr>
      <w:sz w:val="32"/>
    </w:rPr>
  </w:style>
  <w:style w:type="paragraph" w:styleId="BalloonText">
    <w:name w:val="Balloon Text"/>
    <w:basedOn w:val="Normal"/>
    <w:link w:val="BalloonTextChar"/>
    <w:semiHidden/>
    <w:rsid w:val="00554F60"/>
    <w:rPr>
      <w:rFonts w:ascii="Tahoma" w:hAnsi="Tahoma" w:cs="Tahoma"/>
      <w:sz w:val="16"/>
      <w:szCs w:val="16"/>
    </w:rPr>
  </w:style>
  <w:style w:type="character" w:styleId="PageNumber">
    <w:name w:val="page number"/>
    <w:basedOn w:val="DefaultParagraphFont"/>
    <w:semiHidden/>
    <w:rsid w:val="00554F60"/>
  </w:style>
  <w:style w:type="numbering" w:styleId="111111">
    <w:name w:val="Outline List 2"/>
    <w:basedOn w:val="NoList"/>
    <w:rsid w:val="00554F60"/>
    <w:pPr>
      <w:numPr>
        <w:numId w:val="1"/>
      </w:numPr>
    </w:pPr>
  </w:style>
  <w:style w:type="paragraph" w:styleId="DocumentMap">
    <w:name w:val="Document Map"/>
    <w:basedOn w:val="Normal"/>
    <w:link w:val="DocumentMapChar"/>
    <w:semiHidden/>
    <w:rsid w:val="00554F60"/>
    <w:pPr>
      <w:shd w:val="clear" w:color="auto" w:fill="000080"/>
    </w:pPr>
    <w:rPr>
      <w:rFonts w:ascii="Tahoma" w:hAnsi="Tahoma" w:cs="Tahoma"/>
      <w:sz w:val="20"/>
    </w:rPr>
  </w:style>
  <w:style w:type="character" w:customStyle="1" w:styleId="PhDNormalChar">
    <w:name w:val="PhD Normal Char"/>
    <w:basedOn w:val="DefaultParagraphFont"/>
    <w:link w:val="PhDNormal"/>
    <w:rsid w:val="00554F60"/>
    <w:rPr>
      <w:sz w:val="24"/>
      <w:szCs w:val="22"/>
      <w:lang w:val="en-AU" w:eastAsia="en-US" w:bidi="ar-SA"/>
    </w:rPr>
  </w:style>
  <w:style w:type="character" w:styleId="FollowedHyperlink">
    <w:name w:val="FollowedHyperlink"/>
    <w:basedOn w:val="DefaultParagraphFont"/>
    <w:rsid w:val="00554F60"/>
    <w:rPr>
      <w:color w:val="800080"/>
      <w:u w:val="single"/>
    </w:rPr>
  </w:style>
  <w:style w:type="paragraph" w:customStyle="1" w:styleId="PhDLongQuote">
    <w:name w:val="PhD Long Quote"/>
    <w:basedOn w:val="PhDNormal"/>
    <w:next w:val="PhDNormal"/>
    <w:qFormat/>
    <w:rsid w:val="00554F60"/>
    <w:pPr>
      <w:tabs>
        <w:tab w:val="left" w:pos="2041"/>
      </w:tabs>
      <w:autoSpaceDE w:val="0"/>
      <w:autoSpaceDN w:val="0"/>
      <w:adjustRightInd w:val="0"/>
      <w:spacing w:before="120"/>
      <w:ind w:left="851" w:right="567" w:firstLine="0"/>
      <w:contextualSpacing/>
      <w:textAlignment w:val="center"/>
    </w:pPr>
    <w:rPr>
      <w:sz w:val="22"/>
    </w:rPr>
  </w:style>
  <w:style w:type="table" w:customStyle="1" w:styleId="PhDTable">
    <w:name w:val="PhD Table"/>
    <w:basedOn w:val="TableNormal"/>
    <w:uiPriority w:val="99"/>
    <w:rsid w:val="00FB0B5C"/>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
    <w:name w:val="PhD Appendices &amp; Bibliography"/>
    <w:basedOn w:val="Heading1"/>
    <w:next w:val="PhDNormal"/>
    <w:rsid w:val="00554F60"/>
    <w:pPr>
      <w:numPr>
        <w:numId w:val="0"/>
      </w:numPr>
      <w:spacing w:after="480"/>
    </w:pPr>
  </w:style>
  <w:style w:type="paragraph" w:customStyle="1" w:styleId="PhDAppendixSub-heading">
    <w:name w:val="PhD Appendix Sub-heading"/>
    <w:basedOn w:val="PhDNormal2"/>
    <w:next w:val="PhDNormal"/>
    <w:rsid w:val="00452344"/>
    <w:pPr>
      <w:numPr>
        <w:ilvl w:val="2"/>
        <w:numId w:val="4"/>
      </w:numPr>
      <w:tabs>
        <w:tab w:val="clear" w:pos="1418"/>
      </w:tabs>
      <w:spacing w:after="240" w:line="480" w:lineRule="auto"/>
      <w:jc w:val="center"/>
    </w:pPr>
    <w:rPr>
      <w:b/>
      <w:bCs/>
    </w:rPr>
  </w:style>
  <w:style w:type="paragraph" w:customStyle="1" w:styleId="PhDNumberIndent">
    <w:name w:val="PhD Number Indent"/>
    <w:qFormat/>
    <w:rsid w:val="00DE7E21"/>
    <w:pPr>
      <w:keepLines/>
      <w:numPr>
        <w:numId w:val="3"/>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link w:val="EndnoteTextChar"/>
    <w:semiHidden/>
    <w:rsid w:val="00554F60"/>
    <w:rPr>
      <w:sz w:val="20"/>
    </w:rPr>
  </w:style>
  <w:style w:type="character" w:customStyle="1" w:styleId="PhDFigureCaptionCharChar">
    <w:name w:val="PhD Figure Caption Char Char"/>
    <w:basedOn w:val="PhDNormalChar"/>
    <w:link w:val="PhDFigureCaption"/>
    <w:rsid w:val="00554F60"/>
    <w:rPr>
      <w:sz w:val="24"/>
      <w:szCs w:val="22"/>
      <w:lang w:val="en-AU" w:eastAsia="en-US" w:bidi="ar-SA"/>
    </w:rPr>
  </w:style>
  <w:style w:type="character" w:styleId="EndnoteReference">
    <w:name w:val="endnote reference"/>
    <w:basedOn w:val="DefaultParagraphFont"/>
    <w:semiHidden/>
    <w:rsid w:val="00554F60"/>
    <w:rPr>
      <w:vertAlign w:val="superscript"/>
    </w:rPr>
  </w:style>
  <w:style w:type="paragraph" w:customStyle="1" w:styleId="PhDPreliminaryHeading">
    <w:name w:val="PhD Preliminary Heading"/>
    <w:basedOn w:val="Heading2"/>
    <w:next w:val="PhDNormal"/>
    <w:rsid w:val="00554F60"/>
    <w:pPr>
      <w:numPr>
        <w:ilvl w:val="0"/>
        <w:numId w:val="0"/>
      </w:numPr>
      <w:spacing w:after="720"/>
      <w:jc w:val="center"/>
    </w:pPr>
    <w:rPr>
      <w:caps w:val="0"/>
      <w:sz w:val="40"/>
    </w:rPr>
  </w:style>
  <w:style w:type="paragraph" w:customStyle="1" w:styleId="Glossary">
    <w:name w:val="Glossary"/>
    <w:basedOn w:val="PhDNormal"/>
    <w:rsid w:val="00554F60"/>
    <w:pPr>
      <w:spacing w:line="240" w:lineRule="auto"/>
      <w:ind w:firstLine="0"/>
      <w:jc w:val="left"/>
    </w:pPr>
  </w:style>
  <w:style w:type="paragraph" w:customStyle="1" w:styleId="PhDPreamble">
    <w:name w:val="PhD Preamble"/>
    <w:basedOn w:val="Heading1"/>
    <w:qFormat/>
    <w:rsid w:val="00554F60"/>
    <w:pPr>
      <w:numPr>
        <w:numId w:val="0"/>
      </w:numPr>
    </w:pPr>
  </w:style>
  <w:style w:type="character" w:customStyle="1" w:styleId="Heading1Char">
    <w:name w:val="Heading 1 Char"/>
    <w:aliases w:val="PhD Heading 1 Char"/>
    <w:basedOn w:val="DefaultParagraphFont"/>
    <w:link w:val="Heading1"/>
    <w:rsid w:val="00554F60"/>
    <w:rPr>
      <w:b/>
      <w:spacing w:val="-4"/>
      <w:sz w:val="44"/>
      <w:lang w:eastAsia="en-US"/>
    </w:rPr>
  </w:style>
  <w:style w:type="paragraph" w:customStyle="1" w:styleId="PhDBullet">
    <w:name w:val="PhD Bullet"/>
    <w:basedOn w:val="PhDNormal"/>
    <w:qFormat/>
    <w:rsid w:val="00B0717F"/>
    <w:pPr>
      <w:numPr>
        <w:numId w:val="2"/>
      </w:numPr>
    </w:pPr>
  </w:style>
  <w:style w:type="character" w:customStyle="1" w:styleId="PhDNormal2CharChar">
    <w:name w:val="PhD Normal 2 Char Char"/>
    <w:basedOn w:val="DefaultParagraphFont"/>
    <w:link w:val="PhDNormal2"/>
    <w:rsid w:val="00554F60"/>
    <w:rPr>
      <w:sz w:val="24"/>
      <w:szCs w:val="22"/>
      <w:lang w:eastAsia="en-US"/>
    </w:rPr>
  </w:style>
  <w:style w:type="character" w:customStyle="1" w:styleId="TOC1Char">
    <w:name w:val="TOC 1 Char"/>
    <w:basedOn w:val="DefaultParagraphFont"/>
    <w:link w:val="TOC1"/>
    <w:uiPriority w:val="39"/>
    <w:rsid w:val="004A344C"/>
    <w:rPr>
      <w:b/>
      <w:noProof/>
      <w:sz w:val="24"/>
      <w:lang w:eastAsia="en-US"/>
    </w:rPr>
  </w:style>
  <w:style w:type="character" w:customStyle="1" w:styleId="HeaderChar">
    <w:name w:val="Header Char"/>
    <w:basedOn w:val="DefaultParagraphFont"/>
    <w:link w:val="Header"/>
    <w:rsid w:val="00701535"/>
    <w:rPr>
      <w:sz w:val="24"/>
      <w:lang w:eastAsia="en-US"/>
    </w:rPr>
  </w:style>
  <w:style w:type="table" w:styleId="TableGrid">
    <w:name w:val="Table Grid"/>
    <w:basedOn w:val="TableNormal"/>
    <w:uiPriority w:val="39"/>
    <w:rsid w:val="009B6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umns1">
    <w:name w:val="Table Columns 1"/>
    <w:basedOn w:val="TableNormal"/>
    <w:rsid w:val="00FB0B5C"/>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2">
    <w:name w:val="Table Colorful 2"/>
    <w:basedOn w:val="TableNormal"/>
    <w:rsid w:val="00FB0B5C"/>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PhDGraphic">
    <w:name w:val="PhD Graphic"/>
    <w:basedOn w:val="PhDNormal2"/>
    <w:qFormat/>
    <w:rsid w:val="00E343F4"/>
    <w:pPr>
      <w:keepNext/>
      <w:jc w:val="center"/>
    </w:pPr>
  </w:style>
  <w:style w:type="paragraph" w:customStyle="1" w:styleId="figurecaption">
    <w:name w:val="figure caption"/>
    <w:rsid w:val="00876D84"/>
    <w:pPr>
      <w:tabs>
        <w:tab w:val="num" w:pos="720"/>
      </w:tabs>
      <w:spacing w:before="80" w:after="200"/>
      <w:jc w:val="center"/>
    </w:pPr>
    <w:rPr>
      <w:noProof/>
      <w:sz w:val="16"/>
      <w:szCs w:val="16"/>
      <w:lang w:val="en-US" w:eastAsia="en-US"/>
    </w:rPr>
  </w:style>
  <w:style w:type="paragraph" w:customStyle="1" w:styleId="TableTitle">
    <w:name w:val="Table Title"/>
    <w:basedOn w:val="Normal"/>
    <w:rsid w:val="00876D84"/>
    <w:pPr>
      <w:jc w:val="center"/>
    </w:pPr>
    <w:rPr>
      <w:smallCaps/>
      <w:sz w:val="16"/>
      <w:szCs w:val="16"/>
      <w:lang w:val="en-US"/>
    </w:rPr>
  </w:style>
  <w:style w:type="paragraph" w:styleId="BodyText">
    <w:name w:val="Body Text"/>
    <w:basedOn w:val="Normal"/>
    <w:link w:val="BodyTextChar"/>
    <w:unhideWhenUsed/>
    <w:rsid w:val="00876D84"/>
    <w:pPr>
      <w:spacing w:after="120"/>
    </w:pPr>
    <w:rPr>
      <w:sz w:val="20"/>
      <w:lang w:val="en-US"/>
    </w:rPr>
  </w:style>
  <w:style w:type="character" w:customStyle="1" w:styleId="BodyTextChar">
    <w:name w:val="Body Text Char"/>
    <w:basedOn w:val="DefaultParagraphFont"/>
    <w:link w:val="BodyText"/>
    <w:rsid w:val="00876D84"/>
    <w:rPr>
      <w:lang w:val="en-US" w:eastAsia="en-US"/>
    </w:rPr>
  </w:style>
  <w:style w:type="paragraph" w:customStyle="1" w:styleId="tablehead">
    <w:name w:val="table head"/>
    <w:rsid w:val="00876D84"/>
    <w:pPr>
      <w:numPr>
        <w:numId w:val="5"/>
      </w:numPr>
      <w:spacing w:before="240" w:after="120" w:line="216" w:lineRule="auto"/>
      <w:jc w:val="center"/>
    </w:pPr>
    <w:rPr>
      <w:smallCaps/>
      <w:noProof/>
      <w:sz w:val="16"/>
      <w:szCs w:val="16"/>
      <w:lang w:val="en-US" w:eastAsia="en-US"/>
    </w:rPr>
  </w:style>
  <w:style w:type="paragraph" w:customStyle="1" w:styleId="papersubtitle">
    <w:name w:val="paper subtitle"/>
    <w:rsid w:val="00876D84"/>
    <w:pPr>
      <w:spacing w:after="120"/>
      <w:jc w:val="center"/>
    </w:pPr>
    <w:rPr>
      <w:rFonts w:eastAsia="MS Mincho"/>
      <w:noProof/>
      <w:sz w:val="28"/>
      <w:szCs w:val="28"/>
      <w:lang w:val="en-US" w:eastAsia="en-US"/>
    </w:rPr>
  </w:style>
  <w:style w:type="paragraph" w:styleId="ListParagraph">
    <w:name w:val="List Paragraph"/>
    <w:basedOn w:val="Normal"/>
    <w:uiPriority w:val="34"/>
    <w:qFormat/>
    <w:rsid w:val="00264C98"/>
    <w:pPr>
      <w:ind w:left="720"/>
      <w:contextualSpacing/>
    </w:pPr>
  </w:style>
  <w:style w:type="character" w:styleId="CommentReference">
    <w:name w:val="annotation reference"/>
    <w:basedOn w:val="DefaultParagraphFont"/>
    <w:semiHidden/>
    <w:unhideWhenUsed/>
    <w:rsid w:val="00B13C30"/>
    <w:rPr>
      <w:sz w:val="16"/>
      <w:szCs w:val="16"/>
    </w:rPr>
  </w:style>
  <w:style w:type="paragraph" w:styleId="CommentText">
    <w:name w:val="annotation text"/>
    <w:basedOn w:val="Normal"/>
    <w:link w:val="CommentTextChar"/>
    <w:semiHidden/>
    <w:unhideWhenUsed/>
    <w:rsid w:val="00B13C30"/>
    <w:rPr>
      <w:sz w:val="20"/>
    </w:rPr>
  </w:style>
  <w:style w:type="character" w:customStyle="1" w:styleId="CommentTextChar">
    <w:name w:val="Comment Text Char"/>
    <w:basedOn w:val="DefaultParagraphFont"/>
    <w:link w:val="CommentText"/>
    <w:semiHidden/>
    <w:rsid w:val="00B13C30"/>
    <w:rPr>
      <w:lang w:eastAsia="en-US"/>
    </w:rPr>
  </w:style>
  <w:style w:type="paragraph" w:styleId="CommentSubject">
    <w:name w:val="annotation subject"/>
    <w:basedOn w:val="CommentText"/>
    <w:next w:val="CommentText"/>
    <w:link w:val="CommentSubjectChar"/>
    <w:semiHidden/>
    <w:unhideWhenUsed/>
    <w:rsid w:val="00B13C30"/>
    <w:rPr>
      <w:b/>
      <w:bCs/>
    </w:rPr>
  </w:style>
  <w:style w:type="character" w:customStyle="1" w:styleId="CommentSubjectChar">
    <w:name w:val="Comment Subject Char"/>
    <w:basedOn w:val="CommentTextChar"/>
    <w:link w:val="CommentSubject"/>
    <w:semiHidden/>
    <w:rsid w:val="00B13C30"/>
    <w:rPr>
      <w:b/>
      <w:bCs/>
      <w:lang w:eastAsia="en-US"/>
    </w:rPr>
  </w:style>
  <w:style w:type="character" w:customStyle="1" w:styleId="Heading2Char">
    <w:name w:val="Heading 2 Char"/>
    <w:aliases w:val="PhD Heading 2 Char"/>
    <w:basedOn w:val="DefaultParagraphFont"/>
    <w:link w:val="Heading2"/>
    <w:rsid w:val="00486260"/>
    <w:rPr>
      <w:b/>
      <w:caps/>
      <w:sz w:val="24"/>
      <w:lang w:eastAsia="en-US"/>
    </w:rPr>
  </w:style>
  <w:style w:type="character" w:customStyle="1" w:styleId="Heading3Char">
    <w:name w:val="Heading 3 Char"/>
    <w:aliases w:val="PhD Heading 3 Char"/>
    <w:basedOn w:val="DefaultParagraphFont"/>
    <w:link w:val="Heading3"/>
    <w:rsid w:val="00486260"/>
    <w:rPr>
      <w:b/>
      <w:sz w:val="24"/>
      <w:szCs w:val="22"/>
      <w:lang w:eastAsia="en-US"/>
    </w:rPr>
  </w:style>
  <w:style w:type="character" w:customStyle="1" w:styleId="Heading4Char">
    <w:name w:val="Heading 4 Char"/>
    <w:aliases w:val="PhD Heading 4 Char"/>
    <w:basedOn w:val="DefaultParagraphFont"/>
    <w:link w:val="Heading4"/>
    <w:rsid w:val="00486260"/>
    <w:rPr>
      <w:b/>
      <w:i/>
      <w:sz w:val="24"/>
      <w:szCs w:val="22"/>
      <w:lang w:eastAsia="en-US"/>
    </w:rPr>
  </w:style>
  <w:style w:type="character" w:customStyle="1" w:styleId="Heading5Char">
    <w:name w:val="Heading 5 Char"/>
    <w:aliases w:val="PhD Heading 5 Char"/>
    <w:basedOn w:val="DefaultParagraphFont"/>
    <w:link w:val="Heading5"/>
    <w:rsid w:val="00486260"/>
    <w:rPr>
      <w:i/>
      <w:sz w:val="24"/>
      <w:szCs w:val="22"/>
      <w:lang w:eastAsia="en-US"/>
    </w:rPr>
  </w:style>
  <w:style w:type="paragraph" w:styleId="Revision">
    <w:name w:val="Revision"/>
    <w:hidden/>
    <w:uiPriority w:val="99"/>
    <w:semiHidden/>
    <w:rsid w:val="005C1BE1"/>
    <w:rPr>
      <w:sz w:val="24"/>
      <w:lang w:eastAsia="en-US"/>
    </w:rPr>
  </w:style>
  <w:style w:type="paragraph" w:styleId="NoSpacing">
    <w:name w:val="No Spacing"/>
    <w:link w:val="NoSpacingChar"/>
    <w:uiPriority w:val="1"/>
    <w:qFormat/>
    <w:rsid w:val="00AC77EC"/>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C77EC"/>
    <w:rPr>
      <w:rFonts w:asciiTheme="minorHAnsi" w:eastAsiaTheme="minorEastAsia" w:hAnsiTheme="minorHAnsi" w:cstheme="minorBidi"/>
      <w:sz w:val="22"/>
      <w:szCs w:val="22"/>
      <w:lang w:val="en-US" w:eastAsia="en-US"/>
    </w:rPr>
  </w:style>
  <w:style w:type="paragraph" w:customStyle="1" w:styleId="Default">
    <w:name w:val="Default"/>
    <w:rsid w:val="00D46FCE"/>
    <w:pPr>
      <w:autoSpaceDE w:val="0"/>
      <w:autoSpaceDN w:val="0"/>
      <w:adjustRightInd w:val="0"/>
    </w:pPr>
    <w:rPr>
      <w:rFonts w:ascii="Calibri" w:eastAsiaTheme="minorHAnsi" w:hAnsi="Calibri" w:cs="Calibri"/>
      <w:color w:val="000000"/>
      <w:sz w:val="24"/>
      <w:szCs w:val="24"/>
      <w:lang w:val="en-US" w:eastAsia="en-US"/>
    </w:rPr>
  </w:style>
  <w:style w:type="character" w:styleId="PlaceholderText">
    <w:name w:val="Placeholder Text"/>
    <w:basedOn w:val="DefaultParagraphFont"/>
    <w:uiPriority w:val="99"/>
    <w:semiHidden/>
    <w:rsid w:val="00F30604"/>
    <w:rPr>
      <w:color w:val="808080"/>
    </w:rPr>
  </w:style>
  <w:style w:type="character" w:customStyle="1" w:styleId="Heading6Char">
    <w:name w:val="Heading 6 Char"/>
    <w:basedOn w:val="DefaultParagraphFont"/>
    <w:link w:val="Heading6"/>
    <w:rsid w:val="00116848"/>
    <w:rPr>
      <w:i/>
      <w:sz w:val="24"/>
      <w:lang w:eastAsia="en-US"/>
    </w:rPr>
  </w:style>
  <w:style w:type="character" w:customStyle="1" w:styleId="Heading7Char">
    <w:name w:val="Heading 7 Char"/>
    <w:basedOn w:val="DefaultParagraphFont"/>
    <w:link w:val="Heading7"/>
    <w:rsid w:val="00116848"/>
    <w:rPr>
      <w:sz w:val="24"/>
      <w:u w:val="single"/>
      <w:lang w:eastAsia="en-US"/>
    </w:rPr>
  </w:style>
  <w:style w:type="character" w:customStyle="1" w:styleId="Heading8Char">
    <w:name w:val="Heading 8 Char"/>
    <w:basedOn w:val="DefaultParagraphFont"/>
    <w:link w:val="Heading8"/>
    <w:rsid w:val="00116848"/>
    <w:rPr>
      <w:sz w:val="24"/>
      <w:lang w:eastAsia="en-US"/>
    </w:rPr>
  </w:style>
  <w:style w:type="character" w:customStyle="1" w:styleId="Heading9Char">
    <w:name w:val="Heading 9 Char"/>
    <w:basedOn w:val="DefaultParagraphFont"/>
    <w:link w:val="Heading9"/>
    <w:rsid w:val="00116848"/>
    <w:rPr>
      <w:i/>
      <w:sz w:val="24"/>
      <w:lang w:eastAsia="en-US"/>
    </w:rPr>
  </w:style>
  <w:style w:type="character" w:customStyle="1" w:styleId="FooterChar">
    <w:name w:val="Footer Char"/>
    <w:basedOn w:val="DefaultParagraphFont"/>
    <w:link w:val="Footer"/>
    <w:semiHidden/>
    <w:rsid w:val="00116848"/>
    <w:rPr>
      <w:lang w:eastAsia="en-US"/>
    </w:rPr>
  </w:style>
  <w:style w:type="character" w:customStyle="1" w:styleId="FootnoteTextChar">
    <w:name w:val="Footnote Text Char"/>
    <w:basedOn w:val="DefaultParagraphFont"/>
    <w:link w:val="FootnoteText"/>
    <w:semiHidden/>
    <w:rsid w:val="00116848"/>
    <w:rPr>
      <w:lang w:eastAsia="en-US"/>
    </w:rPr>
  </w:style>
  <w:style w:type="character" w:customStyle="1" w:styleId="TitleChar">
    <w:name w:val="Title Char"/>
    <w:aliases w:val="PhD Title Char"/>
    <w:basedOn w:val="DefaultParagraphFont"/>
    <w:link w:val="Title"/>
    <w:rsid w:val="00116848"/>
    <w:rPr>
      <w:b/>
      <w:smallCaps/>
      <w:sz w:val="48"/>
      <w:szCs w:val="48"/>
      <w:lang w:eastAsia="en-US"/>
    </w:rPr>
  </w:style>
  <w:style w:type="character" w:customStyle="1" w:styleId="BalloonTextChar">
    <w:name w:val="Balloon Text Char"/>
    <w:basedOn w:val="DefaultParagraphFont"/>
    <w:link w:val="BalloonText"/>
    <w:semiHidden/>
    <w:rsid w:val="00116848"/>
    <w:rPr>
      <w:rFonts w:ascii="Tahoma" w:hAnsi="Tahoma" w:cs="Tahoma"/>
      <w:sz w:val="16"/>
      <w:szCs w:val="16"/>
      <w:lang w:eastAsia="en-US"/>
    </w:rPr>
  </w:style>
  <w:style w:type="character" w:customStyle="1" w:styleId="DocumentMapChar">
    <w:name w:val="Document Map Char"/>
    <w:basedOn w:val="DefaultParagraphFont"/>
    <w:link w:val="DocumentMap"/>
    <w:semiHidden/>
    <w:rsid w:val="00116848"/>
    <w:rPr>
      <w:rFonts w:ascii="Tahoma" w:hAnsi="Tahoma" w:cs="Tahoma"/>
      <w:shd w:val="clear" w:color="auto" w:fill="000080"/>
      <w:lang w:eastAsia="en-US"/>
    </w:rPr>
  </w:style>
  <w:style w:type="character" w:customStyle="1" w:styleId="EndnoteTextChar">
    <w:name w:val="Endnote Text Char"/>
    <w:basedOn w:val="DefaultParagraphFont"/>
    <w:link w:val="EndnoteText"/>
    <w:semiHidden/>
    <w:rsid w:val="00116848"/>
    <w:rPr>
      <w:lang w:eastAsia="en-US"/>
    </w:rPr>
  </w:style>
  <w:style w:type="paragraph" w:styleId="NormalWeb">
    <w:name w:val="Normal (Web)"/>
    <w:basedOn w:val="Normal"/>
    <w:uiPriority w:val="99"/>
    <w:semiHidden/>
    <w:unhideWhenUsed/>
    <w:rsid w:val="00D82CB0"/>
    <w:pPr>
      <w:spacing w:before="100" w:beforeAutospacing="1" w:after="100" w:afterAutospacing="1"/>
    </w:pPr>
    <w:rPr>
      <w:rFonts w:eastAsiaTheme="minorEastAsia"/>
      <w:szCs w:val="24"/>
      <w:lang w:val="en-US"/>
    </w:rPr>
  </w:style>
  <w:style w:type="table" w:styleId="GridTable1Light">
    <w:name w:val="Grid Table 1 Light"/>
    <w:basedOn w:val="TableNormal"/>
    <w:uiPriority w:val="46"/>
    <w:rsid w:val="007F208D"/>
    <w:rPr>
      <w:rFonts w:asciiTheme="minorHAnsi" w:eastAsiaTheme="minorHAnsi" w:hAnsiTheme="minorHAnsi" w:cstheme="minorBidi"/>
      <w:sz w:val="22"/>
      <w:szCs w:val="22"/>
      <w:lang w:val="en-US" w:eastAsia="en-US"/>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54106">
      <w:bodyDiv w:val="1"/>
      <w:marLeft w:val="0"/>
      <w:marRight w:val="0"/>
      <w:marTop w:val="0"/>
      <w:marBottom w:val="0"/>
      <w:divBdr>
        <w:top w:val="none" w:sz="0" w:space="0" w:color="auto"/>
        <w:left w:val="none" w:sz="0" w:space="0" w:color="auto"/>
        <w:bottom w:val="none" w:sz="0" w:space="0" w:color="auto"/>
        <w:right w:val="none" w:sz="0" w:space="0" w:color="auto"/>
      </w:divBdr>
    </w:div>
    <w:div w:id="842549802">
      <w:bodyDiv w:val="1"/>
      <w:marLeft w:val="0"/>
      <w:marRight w:val="0"/>
      <w:marTop w:val="0"/>
      <w:marBottom w:val="0"/>
      <w:divBdr>
        <w:top w:val="none" w:sz="0" w:space="0" w:color="auto"/>
        <w:left w:val="none" w:sz="0" w:space="0" w:color="auto"/>
        <w:bottom w:val="none" w:sz="0" w:space="0" w:color="auto"/>
        <w:right w:val="none" w:sz="0" w:space="0" w:color="auto"/>
      </w:divBdr>
    </w:div>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G:\Thesis%20Format\thesis_template_number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C094C72-3725-4343-AA88-E3E54CC30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thesis_template_numbered</Template>
  <TotalTime>4712</TotalTime>
  <Pages>35</Pages>
  <Words>3911</Words>
  <Characters>22296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Thesis Template</vt:lpstr>
    </vt:vector>
  </TitlesOfParts>
  <Company>QUT</Company>
  <LinksUpToDate>false</LinksUpToDate>
  <CharactersWithSpaces>26155</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dc:title>
  <dc:subject/>
  <dc:creator>HP</dc:creator>
  <cp:keywords/>
  <dc:description/>
  <cp:lastModifiedBy>Mahdi Hasan</cp:lastModifiedBy>
  <cp:revision>4</cp:revision>
  <cp:lastPrinted>2023-06-07T00:15:00Z</cp:lastPrinted>
  <dcterms:created xsi:type="dcterms:W3CDTF">2023-06-07T00:17:00Z</dcterms:created>
  <dcterms:modified xsi:type="dcterms:W3CDTF">2024-01-21T21:39:00Z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f69e5397-15bd-3492-8b46-0eaf0b9b2146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